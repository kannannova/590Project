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B7A64" w14:textId="77777777" w:rsidR="001A1045" w:rsidRPr="000F3C06" w:rsidRDefault="001A1045" w:rsidP="00B4181E">
      <w:r w:rsidRPr="000F3C06">
        <w:rPr>
          <w:color w:val="A6A6A6" w:themeColor="background1" w:themeShade="A6"/>
        </w:rPr>
        <w:t xml:space="preserve">Include a Running head: </w:t>
      </w:r>
      <w:r w:rsidRPr="000F3C06">
        <w:t xml:space="preserve">OPTIMIZING PICKING ROUTE FOR IMPROVING WAREHOUSE EFFICIENCY </w:t>
      </w:r>
    </w:p>
    <w:p w14:paraId="4AF70C7D" w14:textId="77777777" w:rsidR="001A1045" w:rsidRDefault="001A1045" w:rsidP="00B4181E">
      <w:pPr>
        <w:jc w:val="center"/>
      </w:pPr>
    </w:p>
    <w:p w14:paraId="64331223" w14:textId="4810E391" w:rsidR="001A1045" w:rsidRPr="000F3C06" w:rsidRDefault="001A1045" w:rsidP="00B4181E">
      <w:pPr>
        <w:jc w:val="center"/>
      </w:pPr>
      <w:r w:rsidRPr="000F3C06">
        <w:t>Optimizing picking route for improving warehouse efficiency</w:t>
      </w:r>
    </w:p>
    <w:p w14:paraId="164BB151" w14:textId="77777777" w:rsidR="001A1045" w:rsidRPr="000F3C06" w:rsidRDefault="001A1045" w:rsidP="00B4181E">
      <w:pPr>
        <w:jc w:val="center"/>
      </w:pPr>
      <w:r w:rsidRPr="000F3C06">
        <w:t>Kannan Nova</w:t>
      </w:r>
    </w:p>
    <w:p w14:paraId="70DE39C7" w14:textId="557086DE" w:rsidR="001A1045" w:rsidRPr="000F3C06" w:rsidRDefault="001A1045" w:rsidP="00B4181E">
      <w:pPr>
        <w:jc w:val="center"/>
      </w:pPr>
      <w:r>
        <w:t>Professor/</w:t>
      </w:r>
      <w:r w:rsidR="00BB6643">
        <w:t>Manager:</w:t>
      </w:r>
      <w:r>
        <w:t xml:space="preserve"> </w:t>
      </w:r>
      <w:r w:rsidR="00AE2422" w:rsidRPr="00AE2422">
        <w:t>Dr. Michele Bennett</w:t>
      </w:r>
    </w:p>
    <w:p w14:paraId="185B80D4" w14:textId="77777777" w:rsidR="001A1045" w:rsidRPr="000F3C06" w:rsidRDefault="001A1045" w:rsidP="00B4181E">
      <w:pPr>
        <w:jc w:val="center"/>
      </w:pPr>
      <w:r w:rsidRPr="000F3C06">
        <w:t>Master of Science in Data Science</w:t>
      </w:r>
    </w:p>
    <w:p w14:paraId="096A1079" w14:textId="77777777" w:rsidR="001A1045" w:rsidRPr="000F3C06" w:rsidRDefault="001A1045" w:rsidP="00B4181E">
      <w:pPr>
        <w:jc w:val="center"/>
      </w:pPr>
      <w:r w:rsidRPr="000F3C06">
        <w:t>College of Science, Engineering, and Technology</w:t>
      </w:r>
    </w:p>
    <w:p w14:paraId="4506A210" w14:textId="77777777" w:rsidR="001A1045" w:rsidRPr="000F3C06" w:rsidRDefault="001A1045" w:rsidP="00B4181E">
      <w:pPr>
        <w:jc w:val="center"/>
      </w:pPr>
      <w:r w:rsidRPr="000F3C06">
        <w:t>Grand Canyon University</w:t>
      </w:r>
    </w:p>
    <w:p w14:paraId="2A840AD1" w14:textId="6526E627" w:rsidR="001A1045" w:rsidRPr="000F3C06" w:rsidRDefault="001A1045" w:rsidP="00B4181E">
      <w:pPr>
        <w:jc w:val="center"/>
      </w:pPr>
      <w:r w:rsidRPr="000F3C06">
        <w:t>0</w:t>
      </w:r>
      <w:r w:rsidR="00FC4278">
        <w:t>8</w:t>
      </w:r>
      <w:r w:rsidR="000C2B17">
        <w:t>/</w:t>
      </w:r>
      <w:r w:rsidR="00FC4278">
        <w:t>02</w:t>
      </w:r>
      <w:r w:rsidRPr="000F3C06">
        <w:t>/2021</w:t>
      </w:r>
    </w:p>
    <w:p w14:paraId="03642B41" w14:textId="6D9D5D5E" w:rsidR="009F1C15" w:rsidRDefault="009F1C15" w:rsidP="00B4181E">
      <w:pPr>
        <w:pStyle w:val="Title"/>
      </w:pPr>
    </w:p>
    <w:p w14:paraId="769774C5" w14:textId="124F04CA" w:rsidR="00D72C78" w:rsidRDefault="009F1C15" w:rsidP="00D72C78">
      <w:pPr>
        <w:jc w:val="center"/>
        <w:rPr>
          <w:rFonts w:ascii="Times New Roman" w:eastAsia="Calibri" w:hAnsi="Times New Roman" w:cs="Times New Roman"/>
        </w:rPr>
      </w:pPr>
      <w:r>
        <w:br w:type="page"/>
      </w:r>
      <w:r w:rsidR="00D72C78" w:rsidRPr="00C520CE">
        <w:rPr>
          <w:rFonts w:ascii="Times New Roman" w:eastAsia="Calibri" w:hAnsi="Times New Roman" w:cs="Times New Roman"/>
        </w:rPr>
        <w:lastRenderedPageBreak/>
        <w:t xml:space="preserve">[Copyright Note – </w:t>
      </w:r>
      <w:r w:rsidR="00D72C78" w:rsidRPr="00C520CE">
        <w:rPr>
          <w:rFonts w:ascii="Times New Roman" w:eastAsia="Calibri" w:hAnsi="Times New Roman" w:cs="Times New Roman"/>
          <w:i/>
          <w:iCs/>
        </w:rPr>
        <w:t>Optional</w:t>
      </w:r>
      <w:r w:rsidR="00D72C78" w:rsidRPr="00C520CE">
        <w:rPr>
          <w:rFonts w:ascii="Times New Roman" w:eastAsia="Calibri" w:hAnsi="Times New Roman" w:cs="Times New Roman"/>
        </w:rPr>
        <w:t>]</w:t>
      </w:r>
    </w:p>
    <w:p w14:paraId="7C7768CF" w14:textId="0BFCCC95" w:rsidR="00D72C78" w:rsidRDefault="00D72C78" w:rsidP="00D72C78">
      <w:pPr>
        <w:jc w:val="center"/>
        <w:rPr>
          <w:rFonts w:ascii="Times New Roman" w:eastAsia="Calibri" w:hAnsi="Times New Roman" w:cs="Times New Roman"/>
        </w:rPr>
      </w:pPr>
    </w:p>
    <w:p w14:paraId="7C411B82" w14:textId="68C950F2" w:rsidR="00D72C78" w:rsidRDefault="00D72C78" w:rsidP="00D72C78">
      <w:pPr>
        <w:jc w:val="center"/>
        <w:rPr>
          <w:rFonts w:ascii="Times New Roman" w:eastAsia="Calibri" w:hAnsi="Times New Roman" w:cs="Times New Roman"/>
        </w:rPr>
      </w:pPr>
    </w:p>
    <w:p w14:paraId="0E334489" w14:textId="5FD8EF78" w:rsidR="00D72C78" w:rsidRDefault="00D72C78" w:rsidP="00D72C78">
      <w:pPr>
        <w:jc w:val="center"/>
        <w:rPr>
          <w:rFonts w:ascii="Times New Roman" w:eastAsia="Calibri" w:hAnsi="Times New Roman" w:cs="Times New Roman"/>
        </w:rPr>
      </w:pPr>
    </w:p>
    <w:p w14:paraId="2067B52C" w14:textId="459E2603" w:rsidR="00D72C78" w:rsidRDefault="00D72C78" w:rsidP="00D72C78">
      <w:pPr>
        <w:jc w:val="center"/>
        <w:rPr>
          <w:rFonts w:ascii="Times New Roman" w:eastAsia="Calibri" w:hAnsi="Times New Roman" w:cs="Times New Roman"/>
        </w:rPr>
      </w:pPr>
    </w:p>
    <w:p w14:paraId="5F251070" w14:textId="2BF4803D" w:rsidR="00D72C78" w:rsidRDefault="00D72C78" w:rsidP="00D72C78">
      <w:pPr>
        <w:jc w:val="center"/>
        <w:rPr>
          <w:rFonts w:ascii="Times New Roman" w:eastAsia="Calibri" w:hAnsi="Times New Roman" w:cs="Times New Roman"/>
        </w:rPr>
      </w:pPr>
    </w:p>
    <w:p w14:paraId="5DE87F0C" w14:textId="3B5ED5DD" w:rsidR="00D72C78" w:rsidRDefault="00D72C78" w:rsidP="00D72C78">
      <w:pPr>
        <w:jc w:val="center"/>
        <w:rPr>
          <w:rFonts w:ascii="Times New Roman" w:eastAsia="Calibri" w:hAnsi="Times New Roman" w:cs="Times New Roman"/>
        </w:rPr>
      </w:pPr>
    </w:p>
    <w:p w14:paraId="403F4558" w14:textId="56541470" w:rsidR="00D72C78" w:rsidRDefault="00D72C78" w:rsidP="00D72C78">
      <w:pPr>
        <w:jc w:val="center"/>
        <w:rPr>
          <w:rFonts w:ascii="Times New Roman" w:eastAsia="Calibri" w:hAnsi="Times New Roman" w:cs="Times New Roman"/>
        </w:rPr>
      </w:pPr>
    </w:p>
    <w:p w14:paraId="72A0F3DC" w14:textId="23B843B2" w:rsidR="00D72C78" w:rsidRDefault="00D72C78" w:rsidP="00D72C78">
      <w:pPr>
        <w:jc w:val="center"/>
        <w:rPr>
          <w:rFonts w:ascii="Times New Roman" w:eastAsia="Calibri" w:hAnsi="Times New Roman" w:cs="Times New Roman"/>
        </w:rPr>
      </w:pPr>
    </w:p>
    <w:p w14:paraId="6F09D868" w14:textId="67BFF854" w:rsidR="00D72C78" w:rsidRDefault="00D72C78" w:rsidP="00D72C78">
      <w:pPr>
        <w:jc w:val="center"/>
        <w:rPr>
          <w:rFonts w:ascii="Times New Roman" w:eastAsia="Calibri" w:hAnsi="Times New Roman" w:cs="Times New Roman"/>
        </w:rPr>
      </w:pPr>
    </w:p>
    <w:p w14:paraId="4AA693BE" w14:textId="737EC912" w:rsidR="00D72C78" w:rsidRDefault="00D72C78" w:rsidP="00D72C78">
      <w:pPr>
        <w:jc w:val="center"/>
        <w:rPr>
          <w:rFonts w:ascii="Times New Roman" w:eastAsia="Calibri" w:hAnsi="Times New Roman" w:cs="Times New Roman"/>
        </w:rPr>
      </w:pPr>
    </w:p>
    <w:p w14:paraId="61F4AAB4" w14:textId="02459C47" w:rsidR="00D72C78" w:rsidRDefault="00D72C78" w:rsidP="00D72C78">
      <w:pPr>
        <w:jc w:val="center"/>
        <w:rPr>
          <w:rFonts w:ascii="Times New Roman" w:eastAsia="Calibri" w:hAnsi="Times New Roman" w:cs="Times New Roman"/>
        </w:rPr>
      </w:pPr>
    </w:p>
    <w:p w14:paraId="4388FDF3" w14:textId="798328EB" w:rsidR="00D72C78" w:rsidRDefault="00D72C78" w:rsidP="00D72C78">
      <w:pPr>
        <w:jc w:val="center"/>
        <w:rPr>
          <w:rFonts w:ascii="Times New Roman" w:eastAsia="Calibri" w:hAnsi="Times New Roman" w:cs="Times New Roman"/>
        </w:rPr>
      </w:pPr>
    </w:p>
    <w:p w14:paraId="37C5C7D1" w14:textId="398F6DED" w:rsidR="00D72C78" w:rsidRDefault="00D72C78" w:rsidP="00D72C78">
      <w:pPr>
        <w:jc w:val="center"/>
        <w:rPr>
          <w:rFonts w:ascii="Times New Roman" w:eastAsia="Calibri" w:hAnsi="Times New Roman" w:cs="Times New Roman"/>
        </w:rPr>
      </w:pPr>
    </w:p>
    <w:p w14:paraId="4E78DE23" w14:textId="0DEEB1AB" w:rsidR="00D72C78" w:rsidRDefault="00D72C78" w:rsidP="00D72C78">
      <w:pPr>
        <w:jc w:val="center"/>
        <w:rPr>
          <w:rFonts w:ascii="Times New Roman" w:eastAsia="Calibri" w:hAnsi="Times New Roman" w:cs="Times New Roman"/>
        </w:rPr>
      </w:pPr>
    </w:p>
    <w:p w14:paraId="1922B581" w14:textId="6399DB2C" w:rsidR="00D72C78" w:rsidRDefault="00D72C78" w:rsidP="00D72C78">
      <w:pPr>
        <w:jc w:val="center"/>
        <w:rPr>
          <w:rFonts w:ascii="Times New Roman" w:eastAsia="Calibri" w:hAnsi="Times New Roman" w:cs="Times New Roman"/>
        </w:rPr>
      </w:pPr>
    </w:p>
    <w:p w14:paraId="207A0180" w14:textId="03984F2A" w:rsidR="00D72C78" w:rsidRDefault="00D72C78" w:rsidP="00D72C78">
      <w:pPr>
        <w:jc w:val="center"/>
        <w:rPr>
          <w:rFonts w:ascii="Times New Roman" w:eastAsia="Calibri" w:hAnsi="Times New Roman" w:cs="Times New Roman"/>
        </w:rPr>
      </w:pPr>
    </w:p>
    <w:p w14:paraId="0521B290" w14:textId="78CBE98B" w:rsidR="00D72C78" w:rsidRDefault="00D72C78" w:rsidP="00D72C78">
      <w:pPr>
        <w:jc w:val="center"/>
        <w:rPr>
          <w:rFonts w:ascii="Times New Roman" w:eastAsia="Calibri" w:hAnsi="Times New Roman" w:cs="Times New Roman"/>
        </w:rPr>
      </w:pPr>
    </w:p>
    <w:p w14:paraId="41CB7248" w14:textId="34EC0681" w:rsidR="00D72C78" w:rsidRDefault="00D72C78" w:rsidP="00D72C78">
      <w:pPr>
        <w:jc w:val="center"/>
        <w:rPr>
          <w:rFonts w:ascii="Times New Roman" w:eastAsia="Calibri" w:hAnsi="Times New Roman" w:cs="Times New Roman"/>
        </w:rPr>
      </w:pPr>
    </w:p>
    <w:p w14:paraId="5DC24E3D" w14:textId="02407007" w:rsidR="00D72C78" w:rsidRDefault="00D72C78" w:rsidP="00D72C78">
      <w:pPr>
        <w:jc w:val="center"/>
        <w:rPr>
          <w:rFonts w:ascii="Times New Roman" w:eastAsia="Calibri" w:hAnsi="Times New Roman" w:cs="Times New Roman"/>
        </w:rPr>
      </w:pPr>
    </w:p>
    <w:p w14:paraId="7D16654D" w14:textId="5F3933FC" w:rsidR="00D72C78" w:rsidRDefault="00D72C78" w:rsidP="00D72C78">
      <w:pPr>
        <w:jc w:val="center"/>
        <w:rPr>
          <w:rFonts w:ascii="Times New Roman" w:eastAsia="Calibri" w:hAnsi="Times New Roman" w:cs="Times New Roman"/>
        </w:rPr>
      </w:pPr>
    </w:p>
    <w:p w14:paraId="308C2270" w14:textId="0B11FF01" w:rsidR="00D72C78" w:rsidRDefault="00D72C78" w:rsidP="00D72C78">
      <w:pPr>
        <w:jc w:val="center"/>
        <w:rPr>
          <w:rFonts w:ascii="Times New Roman" w:eastAsia="Calibri" w:hAnsi="Times New Roman" w:cs="Times New Roman"/>
        </w:rPr>
      </w:pPr>
    </w:p>
    <w:p w14:paraId="4C707472" w14:textId="11302444" w:rsidR="00D72C78" w:rsidRDefault="00D72C78" w:rsidP="00D72C78">
      <w:pPr>
        <w:jc w:val="center"/>
        <w:rPr>
          <w:rFonts w:ascii="Times New Roman" w:eastAsia="Calibri" w:hAnsi="Times New Roman" w:cs="Times New Roman"/>
        </w:rPr>
      </w:pPr>
    </w:p>
    <w:p w14:paraId="3DB98D17" w14:textId="77777777" w:rsidR="00D72C78" w:rsidRPr="00C520CE" w:rsidRDefault="00D72C78" w:rsidP="00D72C78">
      <w:pPr>
        <w:jc w:val="center"/>
        <w:rPr>
          <w:rFonts w:ascii="Times New Roman" w:eastAsia="Calibri" w:hAnsi="Times New Roman" w:cs="Times New Roman"/>
        </w:rPr>
      </w:pPr>
      <w:r w:rsidRPr="00C520CE">
        <w:rPr>
          <w:rFonts w:ascii="Times New Roman" w:eastAsia="Calibri" w:hAnsi="Times New Roman" w:cs="Times New Roman"/>
        </w:rPr>
        <w:lastRenderedPageBreak/>
        <w:t>[</w:t>
      </w:r>
      <w:r>
        <w:rPr>
          <w:rFonts w:ascii="Times New Roman" w:eastAsia="Calibri" w:hAnsi="Times New Roman" w:cs="Times New Roman"/>
        </w:rPr>
        <w:t>Legal Notice</w:t>
      </w:r>
      <w:r w:rsidRPr="00C520CE">
        <w:rPr>
          <w:rFonts w:ascii="Times New Roman" w:eastAsia="Calibri" w:hAnsi="Times New Roman" w:cs="Times New Roman"/>
        </w:rPr>
        <w:t xml:space="preserve"> – </w:t>
      </w:r>
      <w:r w:rsidRPr="00C520CE">
        <w:rPr>
          <w:rFonts w:ascii="Times New Roman" w:eastAsia="Calibri" w:hAnsi="Times New Roman" w:cs="Times New Roman"/>
          <w:i/>
          <w:iCs/>
        </w:rPr>
        <w:t>Optional</w:t>
      </w:r>
      <w:r w:rsidRPr="00C520CE">
        <w:rPr>
          <w:rFonts w:ascii="Times New Roman" w:eastAsia="Calibri" w:hAnsi="Times New Roman" w:cs="Times New Roman"/>
        </w:rPr>
        <w:t>]</w:t>
      </w:r>
    </w:p>
    <w:p w14:paraId="7EEBF8ED" w14:textId="77777777" w:rsidR="00D72C78" w:rsidRPr="00C520CE" w:rsidRDefault="00D72C78" w:rsidP="00D72C78">
      <w:pPr>
        <w:jc w:val="center"/>
        <w:rPr>
          <w:rFonts w:ascii="Times New Roman" w:eastAsia="Calibri" w:hAnsi="Times New Roman" w:cs="Times New Roman"/>
        </w:rPr>
      </w:pPr>
    </w:p>
    <w:p w14:paraId="7BA48BF7" w14:textId="2B67970A" w:rsidR="009F1C15" w:rsidRDefault="009F1C15" w:rsidP="00B4181E"/>
    <w:p w14:paraId="1F1FF970" w14:textId="28B0EED8" w:rsidR="00D72C78" w:rsidRDefault="00D72C78" w:rsidP="00B4181E"/>
    <w:p w14:paraId="26C78DF1" w14:textId="509D163D" w:rsidR="00D72C78" w:rsidRDefault="00D72C78" w:rsidP="00B4181E"/>
    <w:p w14:paraId="356B0B23" w14:textId="6697038C" w:rsidR="00D72C78" w:rsidRDefault="00D72C78" w:rsidP="00B4181E"/>
    <w:p w14:paraId="4A6FF6CA" w14:textId="445B708F" w:rsidR="00D72C78" w:rsidRDefault="00D72C78" w:rsidP="00B4181E"/>
    <w:p w14:paraId="02F9FB3D" w14:textId="4B280C1B" w:rsidR="00D72C78" w:rsidRDefault="00D72C78" w:rsidP="00B4181E"/>
    <w:p w14:paraId="5A654372" w14:textId="79D962DF" w:rsidR="00D72C78" w:rsidRDefault="00D72C78" w:rsidP="00B4181E"/>
    <w:p w14:paraId="23B30BE2" w14:textId="26DBB525" w:rsidR="00D72C78" w:rsidRDefault="00D72C78" w:rsidP="00B4181E"/>
    <w:p w14:paraId="55C11053" w14:textId="6A9C2FB8" w:rsidR="00D72C78" w:rsidRDefault="00D72C78" w:rsidP="00B4181E"/>
    <w:p w14:paraId="04DF9172" w14:textId="0FDB6F99" w:rsidR="00D72C78" w:rsidRDefault="00D72C78" w:rsidP="00B4181E"/>
    <w:p w14:paraId="7055085C" w14:textId="092EB214" w:rsidR="00D72C78" w:rsidRDefault="00D72C78" w:rsidP="00B4181E"/>
    <w:p w14:paraId="5F725818" w14:textId="40AA7EB7" w:rsidR="00D72C78" w:rsidRDefault="00D72C78" w:rsidP="00B4181E"/>
    <w:p w14:paraId="67CBFED5" w14:textId="17FC0EBE" w:rsidR="00D72C78" w:rsidRDefault="00D72C78" w:rsidP="00B4181E"/>
    <w:p w14:paraId="3BCE4EF0" w14:textId="74B724B3" w:rsidR="00D72C78" w:rsidRDefault="00D72C78" w:rsidP="00B4181E"/>
    <w:p w14:paraId="3107ED3A" w14:textId="182489D6" w:rsidR="00D72C78" w:rsidRDefault="00D72C78" w:rsidP="00B4181E"/>
    <w:p w14:paraId="4CC8A052" w14:textId="47BB51DD" w:rsidR="00D72C78" w:rsidRDefault="00D72C78" w:rsidP="00B4181E"/>
    <w:p w14:paraId="78407096" w14:textId="5B2C1A82" w:rsidR="00D72C78" w:rsidRDefault="00D72C78" w:rsidP="00B4181E"/>
    <w:p w14:paraId="4601DC58" w14:textId="506F041E" w:rsidR="00D72C78" w:rsidRDefault="00D72C78" w:rsidP="00B4181E"/>
    <w:p w14:paraId="4DFDDF2B" w14:textId="1F676085" w:rsidR="00D72C78" w:rsidRDefault="00D72C78" w:rsidP="00B4181E"/>
    <w:p w14:paraId="5BEE975F" w14:textId="77777777" w:rsidR="00D72C78" w:rsidRDefault="00D72C78" w:rsidP="00B4181E">
      <w:pPr>
        <w:rPr>
          <w:rFonts w:asciiTheme="majorHAnsi" w:eastAsiaTheme="majorEastAsia" w:hAnsiTheme="majorHAnsi" w:cstheme="majorBidi"/>
        </w:rPr>
      </w:pPr>
    </w:p>
    <w:p w14:paraId="5922C07A" w14:textId="61A9C71A" w:rsidR="00E81978" w:rsidRDefault="009F1C15" w:rsidP="00B4181E">
      <w:pPr>
        <w:pStyle w:val="Title"/>
      </w:pPr>
      <w:r>
        <w:lastRenderedPageBreak/>
        <w:t>Table of Content</w:t>
      </w:r>
    </w:p>
    <w:sdt>
      <w:sdtPr>
        <w:id w:val="-133108765"/>
        <w:docPartObj>
          <w:docPartGallery w:val="Table of Contents"/>
          <w:docPartUnique/>
        </w:docPartObj>
      </w:sdtPr>
      <w:sdtEndPr>
        <w:rPr>
          <w:b/>
          <w:bCs/>
          <w:noProof/>
        </w:rPr>
      </w:sdtEndPr>
      <w:sdtContent>
        <w:p w14:paraId="3B2A6E40" w14:textId="21FDD4D6" w:rsidR="00893DAF" w:rsidRDefault="009F1C15">
          <w:pPr>
            <w:pStyle w:val="TOC1"/>
            <w:tabs>
              <w:tab w:val="right" w:leader="dot" w:pos="9350"/>
            </w:tabs>
            <w:rPr>
              <w:noProof/>
              <w:kern w:val="0"/>
              <w:sz w:val="22"/>
              <w:szCs w:val="22"/>
              <w:lang w:eastAsia="en-US"/>
            </w:rPr>
          </w:pPr>
          <w:r>
            <w:fldChar w:fldCharType="begin"/>
          </w:r>
          <w:r>
            <w:instrText xml:space="preserve"> TOC \o "1-3" \h \z \u </w:instrText>
          </w:r>
          <w:r>
            <w:fldChar w:fldCharType="separate"/>
          </w:r>
          <w:hyperlink w:anchor="_Toc80203354" w:history="1">
            <w:r w:rsidR="00893DAF" w:rsidRPr="0003513C">
              <w:rPr>
                <w:rStyle w:val="Hyperlink"/>
                <w:b/>
                <w:bCs/>
                <w:noProof/>
              </w:rPr>
              <w:t>Optimizing picking route for improving warehouse efficiency</w:t>
            </w:r>
            <w:r w:rsidR="00893DAF">
              <w:rPr>
                <w:noProof/>
                <w:webHidden/>
              </w:rPr>
              <w:tab/>
            </w:r>
            <w:r w:rsidR="00893DAF">
              <w:rPr>
                <w:noProof/>
                <w:webHidden/>
              </w:rPr>
              <w:fldChar w:fldCharType="begin"/>
            </w:r>
            <w:r w:rsidR="00893DAF">
              <w:rPr>
                <w:noProof/>
                <w:webHidden/>
              </w:rPr>
              <w:instrText xml:space="preserve"> PAGEREF _Toc80203354 \h </w:instrText>
            </w:r>
            <w:r w:rsidR="00893DAF">
              <w:rPr>
                <w:noProof/>
                <w:webHidden/>
              </w:rPr>
            </w:r>
            <w:r w:rsidR="00893DAF">
              <w:rPr>
                <w:noProof/>
                <w:webHidden/>
              </w:rPr>
              <w:fldChar w:fldCharType="separate"/>
            </w:r>
            <w:r w:rsidR="00DE41E3">
              <w:rPr>
                <w:noProof/>
                <w:webHidden/>
              </w:rPr>
              <w:t>6</w:t>
            </w:r>
            <w:r w:rsidR="00893DAF">
              <w:rPr>
                <w:noProof/>
                <w:webHidden/>
              </w:rPr>
              <w:fldChar w:fldCharType="end"/>
            </w:r>
          </w:hyperlink>
        </w:p>
        <w:p w14:paraId="65D4600B" w14:textId="65F54682" w:rsidR="00893DAF" w:rsidRDefault="00377547">
          <w:pPr>
            <w:pStyle w:val="TOC3"/>
            <w:tabs>
              <w:tab w:val="right" w:leader="dot" w:pos="9350"/>
            </w:tabs>
            <w:rPr>
              <w:noProof/>
              <w:kern w:val="0"/>
              <w:sz w:val="22"/>
              <w:szCs w:val="22"/>
              <w:lang w:eastAsia="en-US"/>
            </w:rPr>
          </w:pPr>
          <w:hyperlink w:anchor="_Toc80203355" w:history="1">
            <w:r w:rsidR="00893DAF" w:rsidRPr="0003513C">
              <w:rPr>
                <w:rStyle w:val="Hyperlink"/>
                <w:noProof/>
              </w:rPr>
              <w:t>Project Overview and Project Objectives</w:t>
            </w:r>
            <w:r w:rsidR="00893DAF">
              <w:rPr>
                <w:noProof/>
                <w:webHidden/>
              </w:rPr>
              <w:tab/>
            </w:r>
            <w:r w:rsidR="00893DAF">
              <w:rPr>
                <w:noProof/>
                <w:webHidden/>
              </w:rPr>
              <w:fldChar w:fldCharType="begin"/>
            </w:r>
            <w:r w:rsidR="00893DAF">
              <w:rPr>
                <w:noProof/>
                <w:webHidden/>
              </w:rPr>
              <w:instrText xml:space="preserve"> PAGEREF _Toc80203355 \h </w:instrText>
            </w:r>
            <w:r w:rsidR="00893DAF">
              <w:rPr>
                <w:noProof/>
                <w:webHidden/>
              </w:rPr>
            </w:r>
            <w:r w:rsidR="00893DAF">
              <w:rPr>
                <w:noProof/>
                <w:webHidden/>
              </w:rPr>
              <w:fldChar w:fldCharType="separate"/>
            </w:r>
            <w:r w:rsidR="00DE41E3">
              <w:rPr>
                <w:noProof/>
                <w:webHidden/>
              </w:rPr>
              <w:t>6</w:t>
            </w:r>
            <w:r w:rsidR="00893DAF">
              <w:rPr>
                <w:noProof/>
                <w:webHidden/>
              </w:rPr>
              <w:fldChar w:fldCharType="end"/>
            </w:r>
          </w:hyperlink>
        </w:p>
        <w:p w14:paraId="1F757B30" w14:textId="20D61C05" w:rsidR="00893DAF" w:rsidRDefault="00377547">
          <w:pPr>
            <w:pStyle w:val="TOC3"/>
            <w:tabs>
              <w:tab w:val="right" w:leader="dot" w:pos="9350"/>
            </w:tabs>
            <w:rPr>
              <w:noProof/>
              <w:kern w:val="0"/>
              <w:sz w:val="22"/>
              <w:szCs w:val="22"/>
              <w:lang w:eastAsia="en-US"/>
            </w:rPr>
          </w:pPr>
          <w:hyperlink w:anchor="_Toc80203356" w:history="1">
            <w:r w:rsidR="00893DAF" w:rsidRPr="0003513C">
              <w:rPr>
                <w:rStyle w:val="Hyperlink"/>
                <w:noProof/>
              </w:rPr>
              <w:t>Project Scope</w:t>
            </w:r>
            <w:r w:rsidR="00893DAF">
              <w:rPr>
                <w:noProof/>
                <w:webHidden/>
              </w:rPr>
              <w:tab/>
            </w:r>
            <w:r w:rsidR="00893DAF">
              <w:rPr>
                <w:noProof/>
                <w:webHidden/>
              </w:rPr>
              <w:fldChar w:fldCharType="begin"/>
            </w:r>
            <w:r w:rsidR="00893DAF">
              <w:rPr>
                <w:noProof/>
                <w:webHidden/>
              </w:rPr>
              <w:instrText xml:space="preserve"> PAGEREF _Toc80203356 \h </w:instrText>
            </w:r>
            <w:r w:rsidR="00893DAF">
              <w:rPr>
                <w:noProof/>
                <w:webHidden/>
              </w:rPr>
            </w:r>
            <w:r w:rsidR="00893DAF">
              <w:rPr>
                <w:noProof/>
                <w:webHidden/>
              </w:rPr>
              <w:fldChar w:fldCharType="separate"/>
            </w:r>
            <w:r w:rsidR="00DE41E3">
              <w:rPr>
                <w:noProof/>
                <w:webHidden/>
              </w:rPr>
              <w:t>7</w:t>
            </w:r>
            <w:r w:rsidR="00893DAF">
              <w:rPr>
                <w:noProof/>
                <w:webHidden/>
              </w:rPr>
              <w:fldChar w:fldCharType="end"/>
            </w:r>
          </w:hyperlink>
        </w:p>
        <w:p w14:paraId="79039735" w14:textId="2EEB79DD" w:rsidR="00893DAF" w:rsidRDefault="00377547">
          <w:pPr>
            <w:pStyle w:val="TOC3"/>
            <w:tabs>
              <w:tab w:val="right" w:leader="dot" w:pos="9350"/>
            </w:tabs>
            <w:rPr>
              <w:noProof/>
              <w:kern w:val="0"/>
              <w:sz w:val="22"/>
              <w:szCs w:val="22"/>
              <w:lang w:eastAsia="en-US"/>
            </w:rPr>
          </w:pPr>
          <w:hyperlink w:anchor="_Toc80203357" w:history="1">
            <w:r w:rsidR="00893DAF" w:rsidRPr="0003513C">
              <w:rPr>
                <w:rStyle w:val="Hyperlink"/>
                <w:noProof/>
              </w:rPr>
              <w:t>Project Completion</w:t>
            </w:r>
            <w:r w:rsidR="00893DAF">
              <w:rPr>
                <w:noProof/>
                <w:webHidden/>
              </w:rPr>
              <w:tab/>
            </w:r>
            <w:r w:rsidR="00893DAF">
              <w:rPr>
                <w:noProof/>
                <w:webHidden/>
              </w:rPr>
              <w:fldChar w:fldCharType="begin"/>
            </w:r>
            <w:r w:rsidR="00893DAF">
              <w:rPr>
                <w:noProof/>
                <w:webHidden/>
              </w:rPr>
              <w:instrText xml:space="preserve"> PAGEREF _Toc80203357 \h </w:instrText>
            </w:r>
            <w:r w:rsidR="00893DAF">
              <w:rPr>
                <w:noProof/>
                <w:webHidden/>
              </w:rPr>
            </w:r>
            <w:r w:rsidR="00893DAF">
              <w:rPr>
                <w:noProof/>
                <w:webHidden/>
              </w:rPr>
              <w:fldChar w:fldCharType="separate"/>
            </w:r>
            <w:r w:rsidR="00DE41E3">
              <w:rPr>
                <w:noProof/>
                <w:webHidden/>
              </w:rPr>
              <w:t>7</w:t>
            </w:r>
            <w:r w:rsidR="00893DAF">
              <w:rPr>
                <w:noProof/>
                <w:webHidden/>
              </w:rPr>
              <w:fldChar w:fldCharType="end"/>
            </w:r>
          </w:hyperlink>
        </w:p>
        <w:p w14:paraId="19CCC3FE" w14:textId="43D735C8" w:rsidR="00893DAF" w:rsidRDefault="00377547">
          <w:pPr>
            <w:pStyle w:val="TOC3"/>
            <w:tabs>
              <w:tab w:val="right" w:leader="dot" w:pos="9350"/>
            </w:tabs>
            <w:rPr>
              <w:noProof/>
              <w:kern w:val="0"/>
              <w:sz w:val="22"/>
              <w:szCs w:val="22"/>
              <w:lang w:eastAsia="en-US"/>
            </w:rPr>
          </w:pPr>
          <w:hyperlink w:anchor="_Toc80203358" w:history="1">
            <w:r w:rsidR="00893DAF" w:rsidRPr="0003513C">
              <w:rPr>
                <w:rStyle w:val="Hyperlink"/>
                <w:noProof/>
              </w:rPr>
              <w:t>Project Controls</w:t>
            </w:r>
            <w:r w:rsidR="00893DAF">
              <w:rPr>
                <w:noProof/>
                <w:webHidden/>
              </w:rPr>
              <w:tab/>
            </w:r>
            <w:r w:rsidR="00893DAF">
              <w:rPr>
                <w:noProof/>
                <w:webHidden/>
              </w:rPr>
              <w:fldChar w:fldCharType="begin"/>
            </w:r>
            <w:r w:rsidR="00893DAF">
              <w:rPr>
                <w:noProof/>
                <w:webHidden/>
              </w:rPr>
              <w:instrText xml:space="preserve"> PAGEREF _Toc80203358 \h </w:instrText>
            </w:r>
            <w:r w:rsidR="00893DAF">
              <w:rPr>
                <w:noProof/>
                <w:webHidden/>
              </w:rPr>
            </w:r>
            <w:r w:rsidR="00893DAF">
              <w:rPr>
                <w:noProof/>
                <w:webHidden/>
              </w:rPr>
              <w:fldChar w:fldCharType="separate"/>
            </w:r>
            <w:r w:rsidR="00DE41E3">
              <w:rPr>
                <w:noProof/>
                <w:webHidden/>
              </w:rPr>
              <w:t>8</w:t>
            </w:r>
            <w:r w:rsidR="00893DAF">
              <w:rPr>
                <w:noProof/>
                <w:webHidden/>
              </w:rPr>
              <w:fldChar w:fldCharType="end"/>
            </w:r>
          </w:hyperlink>
        </w:p>
        <w:p w14:paraId="5F87A4F0" w14:textId="036A1E0A" w:rsidR="00893DAF" w:rsidRDefault="00377547">
          <w:pPr>
            <w:pStyle w:val="TOC3"/>
            <w:tabs>
              <w:tab w:val="right" w:leader="dot" w:pos="9350"/>
            </w:tabs>
            <w:rPr>
              <w:noProof/>
              <w:kern w:val="0"/>
              <w:sz w:val="22"/>
              <w:szCs w:val="22"/>
              <w:lang w:eastAsia="en-US"/>
            </w:rPr>
          </w:pPr>
          <w:hyperlink w:anchor="_Toc80203359" w:history="1">
            <w:r w:rsidR="00893DAF" w:rsidRPr="0003513C">
              <w:rPr>
                <w:rStyle w:val="Hyperlink"/>
                <w:noProof/>
              </w:rPr>
              <w:t>Project Schedule</w:t>
            </w:r>
            <w:r w:rsidR="00893DAF">
              <w:rPr>
                <w:noProof/>
                <w:webHidden/>
              </w:rPr>
              <w:tab/>
            </w:r>
            <w:r w:rsidR="00893DAF">
              <w:rPr>
                <w:noProof/>
                <w:webHidden/>
              </w:rPr>
              <w:fldChar w:fldCharType="begin"/>
            </w:r>
            <w:r w:rsidR="00893DAF">
              <w:rPr>
                <w:noProof/>
                <w:webHidden/>
              </w:rPr>
              <w:instrText xml:space="preserve"> PAGEREF _Toc80203359 \h </w:instrText>
            </w:r>
            <w:r w:rsidR="00893DAF">
              <w:rPr>
                <w:noProof/>
                <w:webHidden/>
              </w:rPr>
            </w:r>
            <w:r w:rsidR="00893DAF">
              <w:rPr>
                <w:noProof/>
                <w:webHidden/>
              </w:rPr>
              <w:fldChar w:fldCharType="separate"/>
            </w:r>
            <w:r w:rsidR="00DE41E3">
              <w:rPr>
                <w:noProof/>
                <w:webHidden/>
              </w:rPr>
              <w:t>8</w:t>
            </w:r>
            <w:r w:rsidR="00893DAF">
              <w:rPr>
                <w:noProof/>
                <w:webHidden/>
              </w:rPr>
              <w:fldChar w:fldCharType="end"/>
            </w:r>
          </w:hyperlink>
        </w:p>
        <w:p w14:paraId="71CF77D5" w14:textId="74CA0741" w:rsidR="00893DAF" w:rsidRDefault="00377547">
          <w:pPr>
            <w:pStyle w:val="TOC3"/>
            <w:tabs>
              <w:tab w:val="right" w:leader="dot" w:pos="9350"/>
            </w:tabs>
            <w:rPr>
              <w:noProof/>
              <w:kern w:val="0"/>
              <w:sz w:val="22"/>
              <w:szCs w:val="22"/>
              <w:lang w:eastAsia="en-US"/>
            </w:rPr>
          </w:pPr>
          <w:hyperlink w:anchor="_Toc80203360" w:history="1">
            <w:r w:rsidR="00893DAF" w:rsidRPr="0003513C">
              <w:rPr>
                <w:rStyle w:val="Hyperlink"/>
                <w:noProof/>
              </w:rPr>
              <w:t>Timeline and scheduled activities</w:t>
            </w:r>
            <w:r w:rsidR="00893DAF">
              <w:rPr>
                <w:noProof/>
                <w:webHidden/>
              </w:rPr>
              <w:tab/>
            </w:r>
            <w:r w:rsidR="00893DAF">
              <w:rPr>
                <w:noProof/>
                <w:webHidden/>
              </w:rPr>
              <w:fldChar w:fldCharType="begin"/>
            </w:r>
            <w:r w:rsidR="00893DAF">
              <w:rPr>
                <w:noProof/>
                <w:webHidden/>
              </w:rPr>
              <w:instrText xml:space="preserve"> PAGEREF _Toc80203360 \h </w:instrText>
            </w:r>
            <w:r w:rsidR="00893DAF">
              <w:rPr>
                <w:noProof/>
                <w:webHidden/>
              </w:rPr>
            </w:r>
            <w:r w:rsidR="00893DAF">
              <w:rPr>
                <w:noProof/>
                <w:webHidden/>
              </w:rPr>
              <w:fldChar w:fldCharType="separate"/>
            </w:r>
            <w:r w:rsidR="00DE41E3">
              <w:rPr>
                <w:noProof/>
                <w:webHidden/>
              </w:rPr>
              <w:t>8</w:t>
            </w:r>
            <w:r w:rsidR="00893DAF">
              <w:rPr>
                <w:noProof/>
                <w:webHidden/>
              </w:rPr>
              <w:fldChar w:fldCharType="end"/>
            </w:r>
          </w:hyperlink>
        </w:p>
        <w:p w14:paraId="3F350EC1" w14:textId="61B534CC" w:rsidR="00893DAF" w:rsidRDefault="00377547">
          <w:pPr>
            <w:pStyle w:val="TOC3"/>
            <w:tabs>
              <w:tab w:val="right" w:leader="dot" w:pos="9350"/>
            </w:tabs>
            <w:rPr>
              <w:noProof/>
              <w:kern w:val="0"/>
              <w:sz w:val="22"/>
              <w:szCs w:val="22"/>
              <w:lang w:eastAsia="en-US"/>
            </w:rPr>
          </w:pPr>
          <w:hyperlink w:anchor="_Toc80203361" w:history="1">
            <w:r w:rsidR="00893DAF" w:rsidRPr="0003513C">
              <w:rPr>
                <w:rStyle w:val="Hyperlink"/>
                <w:noProof/>
              </w:rPr>
              <w:t>Project Cost Estimate (or Alternative Criteria)</w:t>
            </w:r>
            <w:r w:rsidR="00893DAF">
              <w:rPr>
                <w:noProof/>
                <w:webHidden/>
              </w:rPr>
              <w:tab/>
            </w:r>
            <w:r w:rsidR="00893DAF">
              <w:rPr>
                <w:noProof/>
                <w:webHidden/>
              </w:rPr>
              <w:fldChar w:fldCharType="begin"/>
            </w:r>
            <w:r w:rsidR="00893DAF">
              <w:rPr>
                <w:noProof/>
                <w:webHidden/>
              </w:rPr>
              <w:instrText xml:space="preserve"> PAGEREF _Toc80203361 \h </w:instrText>
            </w:r>
            <w:r w:rsidR="00893DAF">
              <w:rPr>
                <w:noProof/>
                <w:webHidden/>
              </w:rPr>
            </w:r>
            <w:r w:rsidR="00893DAF">
              <w:rPr>
                <w:noProof/>
                <w:webHidden/>
              </w:rPr>
              <w:fldChar w:fldCharType="separate"/>
            </w:r>
            <w:r w:rsidR="00DE41E3">
              <w:rPr>
                <w:noProof/>
                <w:webHidden/>
              </w:rPr>
              <w:t>10</w:t>
            </w:r>
            <w:r w:rsidR="00893DAF">
              <w:rPr>
                <w:noProof/>
                <w:webHidden/>
              </w:rPr>
              <w:fldChar w:fldCharType="end"/>
            </w:r>
          </w:hyperlink>
        </w:p>
        <w:p w14:paraId="7183DD00" w14:textId="3868B918" w:rsidR="00893DAF" w:rsidRDefault="00377547">
          <w:pPr>
            <w:pStyle w:val="TOC3"/>
            <w:tabs>
              <w:tab w:val="right" w:leader="dot" w:pos="9350"/>
            </w:tabs>
            <w:rPr>
              <w:noProof/>
              <w:kern w:val="0"/>
              <w:sz w:val="22"/>
              <w:szCs w:val="22"/>
              <w:lang w:eastAsia="en-US"/>
            </w:rPr>
          </w:pPr>
          <w:hyperlink w:anchor="_Toc80203362" w:history="1">
            <w:r w:rsidR="00893DAF" w:rsidRPr="0003513C">
              <w:rPr>
                <w:rStyle w:val="Hyperlink"/>
                <w:noProof/>
              </w:rPr>
              <w:t>Project Issue Log</w:t>
            </w:r>
            <w:r w:rsidR="00893DAF">
              <w:rPr>
                <w:noProof/>
                <w:webHidden/>
              </w:rPr>
              <w:tab/>
            </w:r>
            <w:r w:rsidR="00893DAF">
              <w:rPr>
                <w:noProof/>
                <w:webHidden/>
              </w:rPr>
              <w:fldChar w:fldCharType="begin"/>
            </w:r>
            <w:r w:rsidR="00893DAF">
              <w:rPr>
                <w:noProof/>
                <w:webHidden/>
              </w:rPr>
              <w:instrText xml:space="preserve"> PAGEREF _Toc80203362 \h </w:instrText>
            </w:r>
            <w:r w:rsidR="00893DAF">
              <w:rPr>
                <w:noProof/>
                <w:webHidden/>
              </w:rPr>
            </w:r>
            <w:r w:rsidR="00893DAF">
              <w:rPr>
                <w:noProof/>
                <w:webHidden/>
              </w:rPr>
              <w:fldChar w:fldCharType="separate"/>
            </w:r>
            <w:r w:rsidR="00DE41E3">
              <w:rPr>
                <w:noProof/>
                <w:webHidden/>
              </w:rPr>
              <w:t>10</w:t>
            </w:r>
            <w:r w:rsidR="00893DAF">
              <w:rPr>
                <w:noProof/>
                <w:webHidden/>
              </w:rPr>
              <w:fldChar w:fldCharType="end"/>
            </w:r>
          </w:hyperlink>
        </w:p>
        <w:p w14:paraId="6AC22F80" w14:textId="01E4757D" w:rsidR="00893DAF" w:rsidRDefault="00377547">
          <w:pPr>
            <w:pStyle w:val="TOC3"/>
            <w:tabs>
              <w:tab w:val="right" w:leader="dot" w:pos="9350"/>
            </w:tabs>
            <w:rPr>
              <w:noProof/>
              <w:kern w:val="0"/>
              <w:sz w:val="22"/>
              <w:szCs w:val="22"/>
              <w:lang w:eastAsia="en-US"/>
            </w:rPr>
          </w:pPr>
          <w:hyperlink w:anchor="_Toc80203363" w:history="1">
            <w:r w:rsidR="00893DAF" w:rsidRPr="0003513C">
              <w:rPr>
                <w:rStyle w:val="Hyperlink"/>
                <w:noProof/>
              </w:rPr>
              <w:t>Requirements Analysis: Use Cases</w:t>
            </w:r>
            <w:r w:rsidR="00893DAF">
              <w:rPr>
                <w:noProof/>
                <w:webHidden/>
              </w:rPr>
              <w:tab/>
            </w:r>
            <w:r w:rsidR="00893DAF">
              <w:rPr>
                <w:noProof/>
                <w:webHidden/>
              </w:rPr>
              <w:fldChar w:fldCharType="begin"/>
            </w:r>
            <w:r w:rsidR="00893DAF">
              <w:rPr>
                <w:noProof/>
                <w:webHidden/>
              </w:rPr>
              <w:instrText xml:space="preserve"> PAGEREF _Toc80203363 \h </w:instrText>
            </w:r>
            <w:r w:rsidR="00893DAF">
              <w:rPr>
                <w:noProof/>
                <w:webHidden/>
              </w:rPr>
            </w:r>
            <w:r w:rsidR="00893DAF">
              <w:rPr>
                <w:noProof/>
                <w:webHidden/>
              </w:rPr>
              <w:fldChar w:fldCharType="separate"/>
            </w:r>
            <w:r w:rsidR="00DE41E3">
              <w:rPr>
                <w:noProof/>
                <w:webHidden/>
              </w:rPr>
              <w:t>11</w:t>
            </w:r>
            <w:r w:rsidR="00893DAF">
              <w:rPr>
                <w:noProof/>
                <w:webHidden/>
              </w:rPr>
              <w:fldChar w:fldCharType="end"/>
            </w:r>
          </w:hyperlink>
        </w:p>
        <w:p w14:paraId="36A52DEC" w14:textId="11BFE85E" w:rsidR="00893DAF" w:rsidRDefault="00377547">
          <w:pPr>
            <w:pStyle w:val="TOC3"/>
            <w:tabs>
              <w:tab w:val="right" w:leader="dot" w:pos="9350"/>
            </w:tabs>
            <w:rPr>
              <w:noProof/>
              <w:kern w:val="0"/>
              <w:sz w:val="22"/>
              <w:szCs w:val="22"/>
              <w:lang w:eastAsia="en-US"/>
            </w:rPr>
          </w:pPr>
          <w:hyperlink w:anchor="_Toc80203364" w:history="1">
            <w:r w:rsidR="00893DAF" w:rsidRPr="0003513C">
              <w:rPr>
                <w:rStyle w:val="Hyperlink"/>
                <w:noProof/>
              </w:rPr>
              <w:t>Requirements Analysis: System Design</w:t>
            </w:r>
            <w:r w:rsidR="00893DAF">
              <w:rPr>
                <w:noProof/>
                <w:webHidden/>
              </w:rPr>
              <w:tab/>
            </w:r>
            <w:r w:rsidR="00893DAF">
              <w:rPr>
                <w:noProof/>
                <w:webHidden/>
              </w:rPr>
              <w:fldChar w:fldCharType="begin"/>
            </w:r>
            <w:r w:rsidR="00893DAF">
              <w:rPr>
                <w:noProof/>
                <w:webHidden/>
              </w:rPr>
              <w:instrText xml:space="preserve"> PAGEREF _Toc80203364 \h </w:instrText>
            </w:r>
            <w:r w:rsidR="00893DAF">
              <w:rPr>
                <w:noProof/>
                <w:webHidden/>
              </w:rPr>
            </w:r>
            <w:r w:rsidR="00893DAF">
              <w:rPr>
                <w:noProof/>
                <w:webHidden/>
              </w:rPr>
              <w:fldChar w:fldCharType="separate"/>
            </w:r>
            <w:r w:rsidR="00DE41E3">
              <w:rPr>
                <w:noProof/>
                <w:webHidden/>
              </w:rPr>
              <w:t>11</w:t>
            </w:r>
            <w:r w:rsidR="00893DAF">
              <w:rPr>
                <w:noProof/>
                <w:webHidden/>
              </w:rPr>
              <w:fldChar w:fldCharType="end"/>
            </w:r>
          </w:hyperlink>
        </w:p>
        <w:p w14:paraId="79DF8A34" w14:textId="23579C8D" w:rsidR="00893DAF" w:rsidRDefault="00377547">
          <w:pPr>
            <w:pStyle w:val="TOC3"/>
            <w:tabs>
              <w:tab w:val="right" w:leader="dot" w:pos="9350"/>
            </w:tabs>
            <w:rPr>
              <w:noProof/>
              <w:kern w:val="0"/>
              <w:sz w:val="22"/>
              <w:szCs w:val="22"/>
              <w:lang w:eastAsia="en-US"/>
            </w:rPr>
          </w:pPr>
          <w:hyperlink w:anchor="_Toc80203365" w:history="1">
            <w:r w:rsidR="00893DAF" w:rsidRPr="0003513C">
              <w:rPr>
                <w:rStyle w:val="Hyperlink"/>
                <w:noProof/>
              </w:rPr>
              <w:t>Requirements Analysis: Technical Requirements</w:t>
            </w:r>
            <w:r w:rsidR="00893DAF">
              <w:rPr>
                <w:noProof/>
                <w:webHidden/>
              </w:rPr>
              <w:tab/>
            </w:r>
            <w:r w:rsidR="00893DAF">
              <w:rPr>
                <w:noProof/>
                <w:webHidden/>
              </w:rPr>
              <w:fldChar w:fldCharType="begin"/>
            </w:r>
            <w:r w:rsidR="00893DAF">
              <w:rPr>
                <w:noProof/>
                <w:webHidden/>
              </w:rPr>
              <w:instrText xml:space="preserve"> PAGEREF _Toc80203365 \h </w:instrText>
            </w:r>
            <w:r w:rsidR="00893DAF">
              <w:rPr>
                <w:noProof/>
                <w:webHidden/>
              </w:rPr>
            </w:r>
            <w:r w:rsidR="00893DAF">
              <w:rPr>
                <w:noProof/>
                <w:webHidden/>
              </w:rPr>
              <w:fldChar w:fldCharType="separate"/>
            </w:r>
            <w:r w:rsidR="00DE41E3">
              <w:rPr>
                <w:noProof/>
                <w:webHidden/>
              </w:rPr>
              <w:t>13</w:t>
            </w:r>
            <w:r w:rsidR="00893DAF">
              <w:rPr>
                <w:noProof/>
                <w:webHidden/>
              </w:rPr>
              <w:fldChar w:fldCharType="end"/>
            </w:r>
          </w:hyperlink>
        </w:p>
        <w:p w14:paraId="0FC5D412" w14:textId="4E777DD8" w:rsidR="00893DAF" w:rsidRDefault="00377547">
          <w:pPr>
            <w:pStyle w:val="TOC3"/>
            <w:tabs>
              <w:tab w:val="right" w:leader="dot" w:pos="9350"/>
            </w:tabs>
            <w:rPr>
              <w:noProof/>
              <w:kern w:val="0"/>
              <w:sz w:val="22"/>
              <w:szCs w:val="22"/>
              <w:lang w:eastAsia="en-US"/>
            </w:rPr>
          </w:pPr>
          <w:hyperlink w:anchor="_Toc80203366" w:history="1">
            <w:r w:rsidR="00893DAF" w:rsidRPr="0003513C">
              <w:rPr>
                <w:rStyle w:val="Hyperlink"/>
                <w:noProof/>
              </w:rPr>
              <w:t>Requirements Analysis: Data Science Model Design</w:t>
            </w:r>
            <w:r w:rsidR="00893DAF">
              <w:rPr>
                <w:noProof/>
                <w:webHidden/>
              </w:rPr>
              <w:tab/>
            </w:r>
            <w:r w:rsidR="00893DAF">
              <w:rPr>
                <w:noProof/>
                <w:webHidden/>
              </w:rPr>
              <w:fldChar w:fldCharType="begin"/>
            </w:r>
            <w:r w:rsidR="00893DAF">
              <w:rPr>
                <w:noProof/>
                <w:webHidden/>
              </w:rPr>
              <w:instrText xml:space="preserve"> PAGEREF _Toc80203366 \h </w:instrText>
            </w:r>
            <w:r w:rsidR="00893DAF">
              <w:rPr>
                <w:noProof/>
                <w:webHidden/>
              </w:rPr>
            </w:r>
            <w:r w:rsidR="00893DAF">
              <w:rPr>
                <w:noProof/>
                <w:webHidden/>
              </w:rPr>
              <w:fldChar w:fldCharType="separate"/>
            </w:r>
            <w:r w:rsidR="00DE41E3">
              <w:rPr>
                <w:noProof/>
                <w:webHidden/>
              </w:rPr>
              <w:t>13</w:t>
            </w:r>
            <w:r w:rsidR="00893DAF">
              <w:rPr>
                <w:noProof/>
                <w:webHidden/>
              </w:rPr>
              <w:fldChar w:fldCharType="end"/>
            </w:r>
          </w:hyperlink>
        </w:p>
        <w:p w14:paraId="33656EA9" w14:textId="48A511B7" w:rsidR="00893DAF" w:rsidRDefault="00377547">
          <w:pPr>
            <w:pStyle w:val="TOC3"/>
            <w:tabs>
              <w:tab w:val="right" w:leader="dot" w:pos="9350"/>
            </w:tabs>
            <w:rPr>
              <w:noProof/>
              <w:kern w:val="0"/>
              <w:sz w:val="22"/>
              <w:szCs w:val="22"/>
              <w:lang w:eastAsia="en-US"/>
            </w:rPr>
          </w:pPr>
          <w:hyperlink w:anchor="_Toc80203367" w:history="1">
            <w:r w:rsidR="00893DAF" w:rsidRPr="0003513C">
              <w:rPr>
                <w:rStyle w:val="Hyperlink"/>
                <w:noProof/>
              </w:rPr>
              <w:t>Requirements Analysis: Reports</w:t>
            </w:r>
            <w:r w:rsidR="00893DAF">
              <w:rPr>
                <w:noProof/>
                <w:webHidden/>
              </w:rPr>
              <w:tab/>
            </w:r>
            <w:r w:rsidR="00893DAF">
              <w:rPr>
                <w:noProof/>
                <w:webHidden/>
              </w:rPr>
              <w:fldChar w:fldCharType="begin"/>
            </w:r>
            <w:r w:rsidR="00893DAF">
              <w:rPr>
                <w:noProof/>
                <w:webHidden/>
              </w:rPr>
              <w:instrText xml:space="preserve"> PAGEREF _Toc80203367 \h </w:instrText>
            </w:r>
            <w:r w:rsidR="00893DAF">
              <w:rPr>
                <w:noProof/>
                <w:webHidden/>
              </w:rPr>
            </w:r>
            <w:r w:rsidR="00893DAF">
              <w:rPr>
                <w:noProof/>
                <w:webHidden/>
              </w:rPr>
              <w:fldChar w:fldCharType="separate"/>
            </w:r>
            <w:r w:rsidR="00DE41E3">
              <w:rPr>
                <w:noProof/>
                <w:webHidden/>
              </w:rPr>
              <w:t>14</w:t>
            </w:r>
            <w:r w:rsidR="00893DAF">
              <w:rPr>
                <w:noProof/>
                <w:webHidden/>
              </w:rPr>
              <w:fldChar w:fldCharType="end"/>
            </w:r>
          </w:hyperlink>
        </w:p>
        <w:p w14:paraId="5553251B" w14:textId="0751B8F8" w:rsidR="00893DAF" w:rsidRDefault="00377547">
          <w:pPr>
            <w:pStyle w:val="TOC3"/>
            <w:tabs>
              <w:tab w:val="right" w:leader="dot" w:pos="9350"/>
            </w:tabs>
            <w:rPr>
              <w:noProof/>
              <w:kern w:val="0"/>
              <w:sz w:val="22"/>
              <w:szCs w:val="22"/>
              <w:lang w:eastAsia="en-US"/>
            </w:rPr>
          </w:pPr>
          <w:hyperlink w:anchor="_Toc80203368" w:history="1">
            <w:r w:rsidR="00893DAF" w:rsidRPr="0003513C">
              <w:rPr>
                <w:rStyle w:val="Hyperlink"/>
                <w:noProof/>
              </w:rPr>
              <w:t>Requirements Analysis: Screen Definitions and Layouts</w:t>
            </w:r>
            <w:r w:rsidR="00893DAF">
              <w:rPr>
                <w:noProof/>
                <w:webHidden/>
              </w:rPr>
              <w:tab/>
            </w:r>
            <w:r w:rsidR="00893DAF">
              <w:rPr>
                <w:noProof/>
                <w:webHidden/>
              </w:rPr>
              <w:fldChar w:fldCharType="begin"/>
            </w:r>
            <w:r w:rsidR="00893DAF">
              <w:rPr>
                <w:noProof/>
                <w:webHidden/>
              </w:rPr>
              <w:instrText xml:space="preserve"> PAGEREF _Toc80203368 \h </w:instrText>
            </w:r>
            <w:r w:rsidR="00893DAF">
              <w:rPr>
                <w:noProof/>
                <w:webHidden/>
              </w:rPr>
            </w:r>
            <w:r w:rsidR="00893DAF">
              <w:rPr>
                <w:noProof/>
                <w:webHidden/>
              </w:rPr>
              <w:fldChar w:fldCharType="separate"/>
            </w:r>
            <w:r w:rsidR="00DE41E3">
              <w:rPr>
                <w:noProof/>
                <w:webHidden/>
              </w:rPr>
              <w:t>16</w:t>
            </w:r>
            <w:r w:rsidR="00893DAF">
              <w:rPr>
                <w:noProof/>
                <w:webHidden/>
              </w:rPr>
              <w:fldChar w:fldCharType="end"/>
            </w:r>
          </w:hyperlink>
        </w:p>
        <w:p w14:paraId="71C3633C" w14:textId="3D3808EC" w:rsidR="00893DAF" w:rsidRDefault="00377547">
          <w:pPr>
            <w:pStyle w:val="TOC3"/>
            <w:tabs>
              <w:tab w:val="right" w:leader="dot" w:pos="9350"/>
            </w:tabs>
            <w:rPr>
              <w:noProof/>
              <w:kern w:val="0"/>
              <w:sz w:val="22"/>
              <w:szCs w:val="22"/>
              <w:lang w:eastAsia="en-US"/>
            </w:rPr>
          </w:pPr>
          <w:hyperlink w:anchor="_Toc80203369" w:history="1">
            <w:r w:rsidR="00893DAF" w:rsidRPr="0003513C">
              <w:rPr>
                <w:rStyle w:val="Hyperlink"/>
                <w:noProof/>
              </w:rPr>
              <w:t>Requirements Analysis: Security</w:t>
            </w:r>
            <w:r w:rsidR="00893DAF">
              <w:rPr>
                <w:noProof/>
                <w:webHidden/>
              </w:rPr>
              <w:tab/>
            </w:r>
            <w:r w:rsidR="00893DAF">
              <w:rPr>
                <w:noProof/>
                <w:webHidden/>
              </w:rPr>
              <w:fldChar w:fldCharType="begin"/>
            </w:r>
            <w:r w:rsidR="00893DAF">
              <w:rPr>
                <w:noProof/>
                <w:webHidden/>
              </w:rPr>
              <w:instrText xml:space="preserve"> PAGEREF _Toc80203369 \h </w:instrText>
            </w:r>
            <w:r w:rsidR="00893DAF">
              <w:rPr>
                <w:noProof/>
                <w:webHidden/>
              </w:rPr>
            </w:r>
            <w:r w:rsidR="00893DAF">
              <w:rPr>
                <w:noProof/>
                <w:webHidden/>
              </w:rPr>
              <w:fldChar w:fldCharType="separate"/>
            </w:r>
            <w:r w:rsidR="00DE41E3">
              <w:rPr>
                <w:noProof/>
                <w:webHidden/>
              </w:rPr>
              <w:t>16</w:t>
            </w:r>
            <w:r w:rsidR="00893DAF">
              <w:rPr>
                <w:noProof/>
                <w:webHidden/>
              </w:rPr>
              <w:fldChar w:fldCharType="end"/>
            </w:r>
          </w:hyperlink>
        </w:p>
        <w:p w14:paraId="6FC2DA3F" w14:textId="08727634" w:rsidR="00893DAF" w:rsidRDefault="00377547">
          <w:pPr>
            <w:pStyle w:val="TOC3"/>
            <w:tabs>
              <w:tab w:val="right" w:leader="dot" w:pos="9350"/>
            </w:tabs>
            <w:rPr>
              <w:noProof/>
              <w:kern w:val="0"/>
              <w:sz w:val="22"/>
              <w:szCs w:val="22"/>
              <w:lang w:eastAsia="en-US"/>
            </w:rPr>
          </w:pPr>
          <w:hyperlink w:anchor="_Toc80203370" w:history="1">
            <w:r w:rsidR="00893DAF" w:rsidRPr="0003513C">
              <w:rPr>
                <w:rStyle w:val="Hyperlink"/>
                <w:noProof/>
              </w:rPr>
              <w:t>Detailed Model Pipeline Design</w:t>
            </w:r>
            <w:r w:rsidR="00893DAF">
              <w:rPr>
                <w:noProof/>
                <w:webHidden/>
              </w:rPr>
              <w:tab/>
            </w:r>
            <w:r w:rsidR="00893DAF">
              <w:rPr>
                <w:noProof/>
                <w:webHidden/>
              </w:rPr>
              <w:fldChar w:fldCharType="begin"/>
            </w:r>
            <w:r w:rsidR="00893DAF">
              <w:rPr>
                <w:noProof/>
                <w:webHidden/>
              </w:rPr>
              <w:instrText xml:space="preserve"> PAGEREF _Toc80203370 \h </w:instrText>
            </w:r>
            <w:r w:rsidR="00893DAF">
              <w:rPr>
                <w:noProof/>
                <w:webHidden/>
              </w:rPr>
            </w:r>
            <w:r w:rsidR="00893DAF">
              <w:rPr>
                <w:noProof/>
                <w:webHidden/>
              </w:rPr>
              <w:fldChar w:fldCharType="separate"/>
            </w:r>
            <w:r w:rsidR="00DE41E3">
              <w:rPr>
                <w:noProof/>
                <w:webHidden/>
              </w:rPr>
              <w:t>17</w:t>
            </w:r>
            <w:r w:rsidR="00893DAF">
              <w:rPr>
                <w:noProof/>
                <w:webHidden/>
              </w:rPr>
              <w:fldChar w:fldCharType="end"/>
            </w:r>
          </w:hyperlink>
        </w:p>
        <w:p w14:paraId="213BA0FE" w14:textId="27716884" w:rsidR="00893DAF" w:rsidRDefault="00377547">
          <w:pPr>
            <w:pStyle w:val="TOC3"/>
            <w:tabs>
              <w:tab w:val="right" w:leader="dot" w:pos="9350"/>
            </w:tabs>
            <w:rPr>
              <w:noProof/>
              <w:kern w:val="0"/>
              <w:sz w:val="22"/>
              <w:szCs w:val="22"/>
              <w:lang w:eastAsia="en-US"/>
            </w:rPr>
          </w:pPr>
          <w:hyperlink w:anchor="_Toc80203371" w:history="1">
            <w:r w:rsidR="00893DAF" w:rsidRPr="0003513C">
              <w:rPr>
                <w:rStyle w:val="Hyperlink"/>
                <w:noProof/>
              </w:rPr>
              <w:t>System Entities</w:t>
            </w:r>
            <w:r w:rsidR="00893DAF">
              <w:rPr>
                <w:noProof/>
                <w:webHidden/>
              </w:rPr>
              <w:tab/>
            </w:r>
            <w:r w:rsidR="00893DAF">
              <w:rPr>
                <w:noProof/>
                <w:webHidden/>
              </w:rPr>
              <w:fldChar w:fldCharType="begin"/>
            </w:r>
            <w:r w:rsidR="00893DAF">
              <w:rPr>
                <w:noProof/>
                <w:webHidden/>
              </w:rPr>
              <w:instrText xml:space="preserve"> PAGEREF _Toc80203371 \h </w:instrText>
            </w:r>
            <w:r w:rsidR="00893DAF">
              <w:rPr>
                <w:noProof/>
                <w:webHidden/>
              </w:rPr>
            </w:r>
            <w:r w:rsidR="00893DAF">
              <w:rPr>
                <w:noProof/>
                <w:webHidden/>
              </w:rPr>
              <w:fldChar w:fldCharType="separate"/>
            </w:r>
            <w:r w:rsidR="00DE41E3">
              <w:rPr>
                <w:noProof/>
                <w:webHidden/>
              </w:rPr>
              <w:t>28</w:t>
            </w:r>
            <w:r w:rsidR="00893DAF">
              <w:rPr>
                <w:noProof/>
                <w:webHidden/>
              </w:rPr>
              <w:fldChar w:fldCharType="end"/>
            </w:r>
          </w:hyperlink>
        </w:p>
        <w:p w14:paraId="079BFEBA" w14:textId="130158FF" w:rsidR="00893DAF" w:rsidRDefault="00377547">
          <w:pPr>
            <w:pStyle w:val="TOC3"/>
            <w:tabs>
              <w:tab w:val="right" w:leader="dot" w:pos="9350"/>
            </w:tabs>
            <w:rPr>
              <w:noProof/>
              <w:kern w:val="0"/>
              <w:sz w:val="22"/>
              <w:szCs w:val="22"/>
              <w:lang w:eastAsia="en-US"/>
            </w:rPr>
          </w:pPr>
          <w:hyperlink w:anchor="_Toc80203372" w:history="1">
            <w:r w:rsidR="00893DAF" w:rsidRPr="0003513C">
              <w:rPr>
                <w:rStyle w:val="Hyperlink"/>
                <w:noProof/>
              </w:rPr>
              <w:t>Functional Requirements</w:t>
            </w:r>
            <w:r w:rsidR="00893DAF">
              <w:rPr>
                <w:noProof/>
                <w:webHidden/>
              </w:rPr>
              <w:tab/>
            </w:r>
            <w:r w:rsidR="00893DAF">
              <w:rPr>
                <w:noProof/>
                <w:webHidden/>
              </w:rPr>
              <w:fldChar w:fldCharType="begin"/>
            </w:r>
            <w:r w:rsidR="00893DAF">
              <w:rPr>
                <w:noProof/>
                <w:webHidden/>
              </w:rPr>
              <w:instrText xml:space="preserve"> PAGEREF _Toc80203372 \h </w:instrText>
            </w:r>
            <w:r w:rsidR="00893DAF">
              <w:rPr>
                <w:noProof/>
                <w:webHidden/>
              </w:rPr>
            </w:r>
            <w:r w:rsidR="00893DAF">
              <w:rPr>
                <w:noProof/>
                <w:webHidden/>
              </w:rPr>
              <w:fldChar w:fldCharType="separate"/>
            </w:r>
            <w:r w:rsidR="00DE41E3">
              <w:rPr>
                <w:noProof/>
                <w:webHidden/>
              </w:rPr>
              <w:t>29</w:t>
            </w:r>
            <w:r w:rsidR="00893DAF">
              <w:rPr>
                <w:noProof/>
                <w:webHidden/>
              </w:rPr>
              <w:fldChar w:fldCharType="end"/>
            </w:r>
          </w:hyperlink>
        </w:p>
        <w:p w14:paraId="0687DFDE" w14:textId="1F29AF00" w:rsidR="00893DAF" w:rsidRDefault="00377547">
          <w:pPr>
            <w:pStyle w:val="TOC3"/>
            <w:tabs>
              <w:tab w:val="right" w:leader="dot" w:pos="9350"/>
            </w:tabs>
            <w:rPr>
              <w:noProof/>
              <w:kern w:val="0"/>
              <w:sz w:val="22"/>
              <w:szCs w:val="22"/>
              <w:lang w:eastAsia="en-US"/>
            </w:rPr>
          </w:pPr>
          <w:hyperlink w:anchor="_Toc80203373" w:history="1">
            <w:r w:rsidR="00893DAF" w:rsidRPr="0003513C">
              <w:rPr>
                <w:rStyle w:val="Hyperlink"/>
                <w:noProof/>
              </w:rPr>
              <w:t>Source Code Listing</w:t>
            </w:r>
            <w:r w:rsidR="00893DAF">
              <w:rPr>
                <w:noProof/>
                <w:webHidden/>
              </w:rPr>
              <w:tab/>
            </w:r>
            <w:r w:rsidR="00893DAF">
              <w:rPr>
                <w:noProof/>
                <w:webHidden/>
              </w:rPr>
              <w:fldChar w:fldCharType="begin"/>
            </w:r>
            <w:r w:rsidR="00893DAF">
              <w:rPr>
                <w:noProof/>
                <w:webHidden/>
              </w:rPr>
              <w:instrText xml:space="preserve"> PAGEREF _Toc80203373 \h </w:instrText>
            </w:r>
            <w:r w:rsidR="00893DAF">
              <w:rPr>
                <w:noProof/>
                <w:webHidden/>
              </w:rPr>
            </w:r>
            <w:r w:rsidR="00893DAF">
              <w:rPr>
                <w:noProof/>
                <w:webHidden/>
              </w:rPr>
              <w:fldChar w:fldCharType="separate"/>
            </w:r>
            <w:r w:rsidR="00DE41E3">
              <w:rPr>
                <w:noProof/>
                <w:webHidden/>
              </w:rPr>
              <w:t>30</w:t>
            </w:r>
            <w:r w:rsidR="00893DAF">
              <w:rPr>
                <w:noProof/>
                <w:webHidden/>
              </w:rPr>
              <w:fldChar w:fldCharType="end"/>
            </w:r>
          </w:hyperlink>
        </w:p>
        <w:p w14:paraId="25A40744" w14:textId="225DAF6C" w:rsidR="00893DAF" w:rsidRDefault="00377547">
          <w:pPr>
            <w:pStyle w:val="TOC3"/>
            <w:tabs>
              <w:tab w:val="right" w:leader="dot" w:pos="9350"/>
            </w:tabs>
            <w:rPr>
              <w:noProof/>
              <w:kern w:val="0"/>
              <w:sz w:val="22"/>
              <w:szCs w:val="22"/>
              <w:lang w:eastAsia="en-US"/>
            </w:rPr>
          </w:pPr>
          <w:hyperlink w:anchor="_Toc80203374" w:history="1">
            <w:r w:rsidR="00893DAF" w:rsidRPr="0003513C">
              <w:rPr>
                <w:rStyle w:val="Hyperlink"/>
                <w:noProof/>
              </w:rPr>
              <w:t>Code Review</w:t>
            </w:r>
            <w:r w:rsidR="00893DAF">
              <w:rPr>
                <w:noProof/>
                <w:webHidden/>
              </w:rPr>
              <w:tab/>
            </w:r>
            <w:r w:rsidR="00893DAF">
              <w:rPr>
                <w:noProof/>
                <w:webHidden/>
              </w:rPr>
              <w:fldChar w:fldCharType="begin"/>
            </w:r>
            <w:r w:rsidR="00893DAF">
              <w:rPr>
                <w:noProof/>
                <w:webHidden/>
              </w:rPr>
              <w:instrText xml:space="preserve"> PAGEREF _Toc80203374 \h </w:instrText>
            </w:r>
            <w:r w:rsidR="00893DAF">
              <w:rPr>
                <w:noProof/>
                <w:webHidden/>
              </w:rPr>
            </w:r>
            <w:r w:rsidR="00893DAF">
              <w:rPr>
                <w:noProof/>
                <w:webHidden/>
              </w:rPr>
              <w:fldChar w:fldCharType="separate"/>
            </w:r>
            <w:r w:rsidR="00DE41E3">
              <w:rPr>
                <w:noProof/>
                <w:webHidden/>
              </w:rPr>
              <w:t>36</w:t>
            </w:r>
            <w:r w:rsidR="00893DAF">
              <w:rPr>
                <w:noProof/>
                <w:webHidden/>
              </w:rPr>
              <w:fldChar w:fldCharType="end"/>
            </w:r>
          </w:hyperlink>
        </w:p>
        <w:p w14:paraId="20B77759" w14:textId="78467281" w:rsidR="00893DAF" w:rsidRDefault="00377547">
          <w:pPr>
            <w:pStyle w:val="TOC3"/>
            <w:tabs>
              <w:tab w:val="right" w:leader="dot" w:pos="9350"/>
            </w:tabs>
            <w:rPr>
              <w:noProof/>
              <w:kern w:val="0"/>
              <w:sz w:val="22"/>
              <w:szCs w:val="22"/>
              <w:lang w:eastAsia="en-US"/>
            </w:rPr>
          </w:pPr>
          <w:hyperlink w:anchor="_Toc80203375" w:history="1">
            <w:r w:rsidR="00893DAF" w:rsidRPr="0003513C">
              <w:rPr>
                <w:rStyle w:val="Hyperlink"/>
                <w:noProof/>
              </w:rPr>
              <w:t>Implementation</w:t>
            </w:r>
            <w:r w:rsidR="00893DAF">
              <w:rPr>
                <w:noProof/>
                <w:webHidden/>
              </w:rPr>
              <w:tab/>
            </w:r>
            <w:r w:rsidR="00893DAF">
              <w:rPr>
                <w:noProof/>
                <w:webHidden/>
              </w:rPr>
              <w:fldChar w:fldCharType="begin"/>
            </w:r>
            <w:r w:rsidR="00893DAF">
              <w:rPr>
                <w:noProof/>
                <w:webHidden/>
              </w:rPr>
              <w:instrText xml:space="preserve"> PAGEREF _Toc80203375 \h </w:instrText>
            </w:r>
            <w:r w:rsidR="00893DAF">
              <w:rPr>
                <w:noProof/>
                <w:webHidden/>
              </w:rPr>
            </w:r>
            <w:r w:rsidR="00893DAF">
              <w:rPr>
                <w:noProof/>
                <w:webHidden/>
              </w:rPr>
              <w:fldChar w:fldCharType="separate"/>
            </w:r>
            <w:r w:rsidR="00DE41E3">
              <w:rPr>
                <w:noProof/>
                <w:webHidden/>
              </w:rPr>
              <w:t>36</w:t>
            </w:r>
            <w:r w:rsidR="00893DAF">
              <w:rPr>
                <w:noProof/>
                <w:webHidden/>
              </w:rPr>
              <w:fldChar w:fldCharType="end"/>
            </w:r>
          </w:hyperlink>
        </w:p>
        <w:p w14:paraId="396A5B49" w14:textId="430533FD" w:rsidR="00893DAF" w:rsidRDefault="00377547">
          <w:pPr>
            <w:pStyle w:val="TOC3"/>
            <w:tabs>
              <w:tab w:val="right" w:leader="dot" w:pos="9350"/>
            </w:tabs>
            <w:rPr>
              <w:noProof/>
              <w:kern w:val="0"/>
              <w:sz w:val="22"/>
              <w:szCs w:val="22"/>
              <w:lang w:eastAsia="en-US"/>
            </w:rPr>
          </w:pPr>
          <w:hyperlink w:anchor="_Toc80203376" w:history="1">
            <w:r w:rsidR="00893DAF" w:rsidRPr="0003513C">
              <w:rPr>
                <w:rStyle w:val="Hyperlink"/>
                <w:noProof/>
              </w:rPr>
              <w:t>Security</w:t>
            </w:r>
            <w:r w:rsidR="00893DAF">
              <w:rPr>
                <w:noProof/>
                <w:webHidden/>
              </w:rPr>
              <w:tab/>
            </w:r>
            <w:r w:rsidR="00893DAF">
              <w:rPr>
                <w:noProof/>
                <w:webHidden/>
              </w:rPr>
              <w:fldChar w:fldCharType="begin"/>
            </w:r>
            <w:r w:rsidR="00893DAF">
              <w:rPr>
                <w:noProof/>
                <w:webHidden/>
              </w:rPr>
              <w:instrText xml:space="preserve"> PAGEREF _Toc80203376 \h </w:instrText>
            </w:r>
            <w:r w:rsidR="00893DAF">
              <w:rPr>
                <w:noProof/>
                <w:webHidden/>
              </w:rPr>
            </w:r>
            <w:r w:rsidR="00893DAF">
              <w:rPr>
                <w:noProof/>
                <w:webHidden/>
              </w:rPr>
              <w:fldChar w:fldCharType="separate"/>
            </w:r>
            <w:r w:rsidR="00DE41E3">
              <w:rPr>
                <w:noProof/>
                <w:webHidden/>
              </w:rPr>
              <w:t>46</w:t>
            </w:r>
            <w:r w:rsidR="00893DAF">
              <w:rPr>
                <w:noProof/>
                <w:webHidden/>
              </w:rPr>
              <w:fldChar w:fldCharType="end"/>
            </w:r>
          </w:hyperlink>
        </w:p>
        <w:p w14:paraId="403CE413" w14:textId="0ABDFD1A" w:rsidR="00893DAF" w:rsidRDefault="00377547">
          <w:pPr>
            <w:pStyle w:val="TOC3"/>
            <w:tabs>
              <w:tab w:val="right" w:leader="dot" w:pos="9350"/>
            </w:tabs>
            <w:rPr>
              <w:noProof/>
              <w:kern w:val="0"/>
              <w:sz w:val="22"/>
              <w:szCs w:val="22"/>
              <w:lang w:eastAsia="en-US"/>
            </w:rPr>
          </w:pPr>
          <w:hyperlink w:anchor="_Toc80203377" w:history="1">
            <w:r w:rsidR="00893DAF" w:rsidRPr="0003513C">
              <w:rPr>
                <w:rStyle w:val="Hyperlink"/>
                <w:noProof/>
              </w:rPr>
              <w:t>Completion OR Application Functionality and Execution</w:t>
            </w:r>
            <w:r w:rsidR="00893DAF">
              <w:rPr>
                <w:noProof/>
                <w:webHidden/>
              </w:rPr>
              <w:tab/>
            </w:r>
            <w:r w:rsidR="00893DAF">
              <w:rPr>
                <w:noProof/>
                <w:webHidden/>
              </w:rPr>
              <w:fldChar w:fldCharType="begin"/>
            </w:r>
            <w:r w:rsidR="00893DAF">
              <w:rPr>
                <w:noProof/>
                <w:webHidden/>
              </w:rPr>
              <w:instrText xml:space="preserve"> PAGEREF _Toc80203377 \h </w:instrText>
            </w:r>
            <w:r w:rsidR="00893DAF">
              <w:rPr>
                <w:noProof/>
                <w:webHidden/>
              </w:rPr>
            </w:r>
            <w:r w:rsidR="00893DAF">
              <w:rPr>
                <w:noProof/>
                <w:webHidden/>
              </w:rPr>
              <w:fldChar w:fldCharType="separate"/>
            </w:r>
            <w:r w:rsidR="00DE41E3">
              <w:rPr>
                <w:noProof/>
                <w:webHidden/>
              </w:rPr>
              <w:t>48</w:t>
            </w:r>
            <w:r w:rsidR="00893DAF">
              <w:rPr>
                <w:noProof/>
                <w:webHidden/>
              </w:rPr>
              <w:fldChar w:fldCharType="end"/>
            </w:r>
          </w:hyperlink>
        </w:p>
        <w:p w14:paraId="7B067D99" w14:textId="5F654DC1" w:rsidR="00893DAF" w:rsidRDefault="00377547">
          <w:pPr>
            <w:pStyle w:val="TOC3"/>
            <w:tabs>
              <w:tab w:val="right" w:leader="dot" w:pos="9350"/>
            </w:tabs>
            <w:rPr>
              <w:noProof/>
              <w:kern w:val="0"/>
              <w:sz w:val="22"/>
              <w:szCs w:val="22"/>
              <w:lang w:eastAsia="en-US"/>
            </w:rPr>
          </w:pPr>
          <w:hyperlink w:anchor="_Toc80203378" w:history="1">
            <w:r w:rsidR="00893DAF" w:rsidRPr="0003513C">
              <w:rPr>
                <w:rStyle w:val="Hyperlink"/>
                <w:noProof/>
              </w:rPr>
              <w:t>Performance Analysis</w:t>
            </w:r>
            <w:r w:rsidR="00893DAF">
              <w:rPr>
                <w:noProof/>
                <w:webHidden/>
              </w:rPr>
              <w:tab/>
            </w:r>
            <w:r w:rsidR="00893DAF">
              <w:rPr>
                <w:noProof/>
                <w:webHidden/>
              </w:rPr>
              <w:fldChar w:fldCharType="begin"/>
            </w:r>
            <w:r w:rsidR="00893DAF">
              <w:rPr>
                <w:noProof/>
                <w:webHidden/>
              </w:rPr>
              <w:instrText xml:space="preserve"> PAGEREF _Toc80203378 \h </w:instrText>
            </w:r>
            <w:r w:rsidR="00893DAF">
              <w:rPr>
                <w:noProof/>
                <w:webHidden/>
              </w:rPr>
            </w:r>
            <w:r w:rsidR="00893DAF">
              <w:rPr>
                <w:noProof/>
                <w:webHidden/>
              </w:rPr>
              <w:fldChar w:fldCharType="separate"/>
            </w:r>
            <w:r w:rsidR="00DE41E3">
              <w:rPr>
                <w:noProof/>
                <w:webHidden/>
              </w:rPr>
              <w:t>61</w:t>
            </w:r>
            <w:r w:rsidR="00893DAF">
              <w:rPr>
                <w:noProof/>
                <w:webHidden/>
              </w:rPr>
              <w:fldChar w:fldCharType="end"/>
            </w:r>
          </w:hyperlink>
        </w:p>
        <w:p w14:paraId="430D4879" w14:textId="53096544" w:rsidR="00893DAF" w:rsidRDefault="00377547">
          <w:pPr>
            <w:pStyle w:val="TOC3"/>
            <w:tabs>
              <w:tab w:val="right" w:leader="dot" w:pos="9350"/>
            </w:tabs>
            <w:rPr>
              <w:noProof/>
              <w:kern w:val="0"/>
              <w:sz w:val="22"/>
              <w:szCs w:val="22"/>
              <w:lang w:eastAsia="en-US"/>
            </w:rPr>
          </w:pPr>
          <w:hyperlink w:anchor="_Toc80203379" w:history="1">
            <w:r w:rsidR="00893DAF" w:rsidRPr="0003513C">
              <w:rPr>
                <w:rStyle w:val="Hyperlink"/>
                <w:noProof/>
              </w:rPr>
              <w:t>User Guide</w:t>
            </w:r>
            <w:r w:rsidR="00893DAF">
              <w:rPr>
                <w:noProof/>
                <w:webHidden/>
              </w:rPr>
              <w:tab/>
            </w:r>
            <w:r w:rsidR="00893DAF">
              <w:rPr>
                <w:noProof/>
                <w:webHidden/>
              </w:rPr>
              <w:fldChar w:fldCharType="begin"/>
            </w:r>
            <w:r w:rsidR="00893DAF">
              <w:rPr>
                <w:noProof/>
                <w:webHidden/>
              </w:rPr>
              <w:instrText xml:space="preserve"> PAGEREF _Toc80203379 \h </w:instrText>
            </w:r>
            <w:r w:rsidR="00893DAF">
              <w:rPr>
                <w:noProof/>
                <w:webHidden/>
              </w:rPr>
            </w:r>
            <w:r w:rsidR="00893DAF">
              <w:rPr>
                <w:noProof/>
                <w:webHidden/>
              </w:rPr>
              <w:fldChar w:fldCharType="separate"/>
            </w:r>
            <w:r w:rsidR="00DE41E3">
              <w:rPr>
                <w:noProof/>
                <w:webHidden/>
              </w:rPr>
              <w:t>68</w:t>
            </w:r>
            <w:r w:rsidR="00893DAF">
              <w:rPr>
                <w:noProof/>
                <w:webHidden/>
              </w:rPr>
              <w:fldChar w:fldCharType="end"/>
            </w:r>
          </w:hyperlink>
        </w:p>
        <w:p w14:paraId="6FA22764" w14:textId="5A387D50" w:rsidR="00893DAF" w:rsidRDefault="00377547">
          <w:pPr>
            <w:pStyle w:val="TOC3"/>
            <w:tabs>
              <w:tab w:val="right" w:leader="dot" w:pos="9350"/>
            </w:tabs>
            <w:rPr>
              <w:noProof/>
              <w:kern w:val="0"/>
              <w:sz w:val="22"/>
              <w:szCs w:val="22"/>
              <w:lang w:eastAsia="en-US"/>
            </w:rPr>
          </w:pPr>
          <w:hyperlink w:anchor="_Toc80203380" w:history="1">
            <w:r w:rsidR="00893DAF" w:rsidRPr="0003513C">
              <w:rPr>
                <w:rStyle w:val="Hyperlink"/>
                <w:noProof/>
              </w:rPr>
              <w:t>System Administration Guide</w:t>
            </w:r>
            <w:r w:rsidR="00893DAF">
              <w:rPr>
                <w:noProof/>
                <w:webHidden/>
              </w:rPr>
              <w:tab/>
            </w:r>
            <w:r w:rsidR="00893DAF">
              <w:rPr>
                <w:noProof/>
                <w:webHidden/>
              </w:rPr>
              <w:fldChar w:fldCharType="begin"/>
            </w:r>
            <w:r w:rsidR="00893DAF">
              <w:rPr>
                <w:noProof/>
                <w:webHidden/>
              </w:rPr>
              <w:instrText xml:space="preserve"> PAGEREF _Toc80203380 \h </w:instrText>
            </w:r>
            <w:r w:rsidR="00893DAF">
              <w:rPr>
                <w:noProof/>
                <w:webHidden/>
              </w:rPr>
            </w:r>
            <w:r w:rsidR="00893DAF">
              <w:rPr>
                <w:noProof/>
                <w:webHidden/>
              </w:rPr>
              <w:fldChar w:fldCharType="separate"/>
            </w:r>
            <w:r w:rsidR="00DE41E3">
              <w:rPr>
                <w:noProof/>
                <w:webHidden/>
              </w:rPr>
              <w:t>71</w:t>
            </w:r>
            <w:r w:rsidR="00893DAF">
              <w:rPr>
                <w:noProof/>
                <w:webHidden/>
              </w:rPr>
              <w:fldChar w:fldCharType="end"/>
            </w:r>
          </w:hyperlink>
        </w:p>
        <w:p w14:paraId="3ACE1493" w14:textId="74F4C08A" w:rsidR="00893DAF" w:rsidRDefault="00377547">
          <w:pPr>
            <w:pStyle w:val="TOC3"/>
            <w:tabs>
              <w:tab w:val="right" w:leader="dot" w:pos="9350"/>
            </w:tabs>
            <w:rPr>
              <w:noProof/>
              <w:kern w:val="0"/>
              <w:sz w:val="22"/>
              <w:szCs w:val="22"/>
              <w:lang w:eastAsia="en-US"/>
            </w:rPr>
          </w:pPr>
          <w:hyperlink w:anchor="_Toc80203381" w:history="1">
            <w:r w:rsidR="00893DAF" w:rsidRPr="0003513C">
              <w:rPr>
                <w:rStyle w:val="Hyperlink"/>
                <w:noProof/>
              </w:rPr>
              <w:t>Digital Poster</w:t>
            </w:r>
            <w:r w:rsidR="00893DAF">
              <w:rPr>
                <w:noProof/>
                <w:webHidden/>
              </w:rPr>
              <w:tab/>
            </w:r>
            <w:r w:rsidR="00893DAF">
              <w:rPr>
                <w:noProof/>
                <w:webHidden/>
              </w:rPr>
              <w:fldChar w:fldCharType="begin"/>
            </w:r>
            <w:r w:rsidR="00893DAF">
              <w:rPr>
                <w:noProof/>
                <w:webHidden/>
              </w:rPr>
              <w:instrText xml:space="preserve"> PAGEREF _Toc80203381 \h </w:instrText>
            </w:r>
            <w:r w:rsidR="00893DAF">
              <w:rPr>
                <w:noProof/>
                <w:webHidden/>
              </w:rPr>
            </w:r>
            <w:r w:rsidR="00893DAF">
              <w:rPr>
                <w:noProof/>
                <w:webHidden/>
              </w:rPr>
              <w:fldChar w:fldCharType="separate"/>
            </w:r>
            <w:r w:rsidR="00DE41E3">
              <w:rPr>
                <w:noProof/>
                <w:webHidden/>
              </w:rPr>
              <w:t>75</w:t>
            </w:r>
            <w:r w:rsidR="00893DAF">
              <w:rPr>
                <w:noProof/>
                <w:webHidden/>
              </w:rPr>
              <w:fldChar w:fldCharType="end"/>
            </w:r>
          </w:hyperlink>
        </w:p>
        <w:p w14:paraId="0EF81EF3" w14:textId="38B93195" w:rsidR="00893DAF" w:rsidRDefault="00377547">
          <w:pPr>
            <w:pStyle w:val="TOC3"/>
            <w:tabs>
              <w:tab w:val="right" w:leader="dot" w:pos="9350"/>
            </w:tabs>
            <w:rPr>
              <w:noProof/>
              <w:kern w:val="0"/>
              <w:sz w:val="22"/>
              <w:szCs w:val="22"/>
              <w:lang w:eastAsia="en-US"/>
            </w:rPr>
          </w:pPr>
          <w:hyperlink w:anchor="_Toc80203382" w:history="1">
            <w:r w:rsidR="00893DAF" w:rsidRPr="0003513C">
              <w:rPr>
                <w:rStyle w:val="Hyperlink"/>
                <w:noProof/>
              </w:rPr>
              <w:t>Project Presentation Phase</w:t>
            </w:r>
            <w:r w:rsidR="00893DAF">
              <w:rPr>
                <w:noProof/>
                <w:webHidden/>
              </w:rPr>
              <w:tab/>
            </w:r>
            <w:r w:rsidR="00893DAF">
              <w:rPr>
                <w:noProof/>
                <w:webHidden/>
              </w:rPr>
              <w:fldChar w:fldCharType="begin"/>
            </w:r>
            <w:r w:rsidR="00893DAF">
              <w:rPr>
                <w:noProof/>
                <w:webHidden/>
              </w:rPr>
              <w:instrText xml:space="preserve"> PAGEREF _Toc80203382 \h </w:instrText>
            </w:r>
            <w:r w:rsidR="00893DAF">
              <w:rPr>
                <w:noProof/>
                <w:webHidden/>
              </w:rPr>
            </w:r>
            <w:r w:rsidR="00893DAF">
              <w:rPr>
                <w:noProof/>
                <w:webHidden/>
              </w:rPr>
              <w:fldChar w:fldCharType="separate"/>
            </w:r>
            <w:r w:rsidR="00DE41E3">
              <w:rPr>
                <w:noProof/>
                <w:webHidden/>
              </w:rPr>
              <w:t>77</w:t>
            </w:r>
            <w:r w:rsidR="00893DAF">
              <w:rPr>
                <w:noProof/>
                <w:webHidden/>
              </w:rPr>
              <w:fldChar w:fldCharType="end"/>
            </w:r>
          </w:hyperlink>
        </w:p>
        <w:p w14:paraId="5FC8180F" w14:textId="01DCC687" w:rsidR="00893DAF" w:rsidRDefault="00377547">
          <w:pPr>
            <w:pStyle w:val="TOC3"/>
            <w:tabs>
              <w:tab w:val="right" w:leader="dot" w:pos="9350"/>
            </w:tabs>
            <w:rPr>
              <w:noProof/>
              <w:kern w:val="0"/>
              <w:sz w:val="22"/>
              <w:szCs w:val="22"/>
              <w:lang w:eastAsia="en-US"/>
            </w:rPr>
          </w:pPr>
          <w:hyperlink w:anchor="_Toc80203383" w:history="1">
            <w:r w:rsidR="00893DAF" w:rsidRPr="0003513C">
              <w:rPr>
                <w:rStyle w:val="Hyperlink"/>
                <w:noProof/>
              </w:rPr>
              <w:t>Final Project Submission</w:t>
            </w:r>
            <w:r w:rsidR="00893DAF">
              <w:rPr>
                <w:noProof/>
                <w:webHidden/>
              </w:rPr>
              <w:tab/>
            </w:r>
            <w:r w:rsidR="00893DAF">
              <w:rPr>
                <w:noProof/>
                <w:webHidden/>
              </w:rPr>
              <w:fldChar w:fldCharType="begin"/>
            </w:r>
            <w:r w:rsidR="00893DAF">
              <w:rPr>
                <w:noProof/>
                <w:webHidden/>
              </w:rPr>
              <w:instrText xml:space="preserve"> PAGEREF _Toc80203383 \h </w:instrText>
            </w:r>
            <w:r w:rsidR="00893DAF">
              <w:rPr>
                <w:noProof/>
                <w:webHidden/>
              </w:rPr>
            </w:r>
            <w:r w:rsidR="00893DAF">
              <w:rPr>
                <w:noProof/>
                <w:webHidden/>
              </w:rPr>
              <w:fldChar w:fldCharType="separate"/>
            </w:r>
            <w:r w:rsidR="00DE41E3">
              <w:rPr>
                <w:noProof/>
                <w:webHidden/>
              </w:rPr>
              <w:t>77</w:t>
            </w:r>
            <w:r w:rsidR="00893DAF">
              <w:rPr>
                <w:noProof/>
                <w:webHidden/>
              </w:rPr>
              <w:fldChar w:fldCharType="end"/>
            </w:r>
          </w:hyperlink>
        </w:p>
        <w:p w14:paraId="1A4FD1BE" w14:textId="07C86DCE" w:rsidR="00893DAF" w:rsidRDefault="00377547">
          <w:pPr>
            <w:pStyle w:val="TOC3"/>
            <w:tabs>
              <w:tab w:val="right" w:leader="dot" w:pos="9350"/>
            </w:tabs>
            <w:rPr>
              <w:noProof/>
              <w:kern w:val="0"/>
              <w:sz w:val="22"/>
              <w:szCs w:val="22"/>
              <w:lang w:eastAsia="en-US"/>
            </w:rPr>
          </w:pPr>
          <w:hyperlink w:anchor="_Toc80203384" w:history="1">
            <w:r w:rsidR="00893DAF" w:rsidRPr="0003513C">
              <w:rPr>
                <w:rStyle w:val="Hyperlink"/>
                <w:noProof/>
              </w:rPr>
              <w:t>GitHub Repository</w:t>
            </w:r>
            <w:r w:rsidR="00893DAF">
              <w:rPr>
                <w:noProof/>
                <w:webHidden/>
              </w:rPr>
              <w:tab/>
            </w:r>
            <w:r w:rsidR="00893DAF">
              <w:rPr>
                <w:noProof/>
                <w:webHidden/>
              </w:rPr>
              <w:fldChar w:fldCharType="begin"/>
            </w:r>
            <w:r w:rsidR="00893DAF">
              <w:rPr>
                <w:noProof/>
                <w:webHidden/>
              </w:rPr>
              <w:instrText xml:space="preserve"> PAGEREF _Toc80203384 \h </w:instrText>
            </w:r>
            <w:r w:rsidR="00893DAF">
              <w:rPr>
                <w:noProof/>
                <w:webHidden/>
              </w:rPr>
            </w:r>
            <w:r w:rsidR="00893DAF">
              <w:rPr>
                <w:noProof/>
                <w:webHidden/>
              </w:rPr>
              <w:fldChar w:fldCharType="separate"/>
            </w:r>
            <w:r w:rsidR="00DE41E3">
              <w:rPr>
                <w:noProof/>
                <w:webHidden/>
              </w:rPr>
              <w:t>77</w:t>
            </w:r>
            <w:r w:rsidR="00893DAF">
              <w:rPr>
                <w:noProof/>
                <w:webHidden/>
              </w:rPr>
              <w:fldChar w:fldCharType="end"/>
            </w:r>
          </w:hyperlink>
        </w:p>
        <w:p w14:paraId="032E14C8" w14:textId="59F687A8" w:rsidR="00893DAF" w:rsidRDefault="00377547">
          <w:pPr>
            <w:pStyle w:val="TOC3"/>
            <w:tabs>
              <w:tab w:val="right" w:leader="dot" w:pos="9350"/>
            </w:tabs>
            <w:rPr>
              <w:noProof/>
              <w:kern w:val="0"/>
              <w:sz w:val="22"/>
              <w:szCs w:val="22"/>
              <w:lang w:eastAsia="en-US"/>
            </w:rPr>
          </w:pPr>
          <w:hyperlink w:anchor="_Toc80203385" w:history="1">
            <w:r w:rsidR="00893DAF" w:rsidRPr="0003513C">
              <w:rPr>
                <w:rStyle w:val="Hyperlink"/>
                <w:noProof/>
              </w:rPr>
              <w:t>Industry Terminology</w:t>
            </w:r>
            <w:r w:rsidR="00893DAF">
              <w:rPr>
                <w:noProof/>
                <w:webHidden/>
              </w:rPr>
              <w:tab/>
            </w:r>
            <w:r w:rsidR="00893DAF">
              <w:rPr>
                <w:noProof/>
                <w:webHidden/>
              </w:rPr>
              <w:fldChar w:fldCharType="begin"/>
            </w:r>
            <w:r w:rsidR="00893DAF">
              <w:rPr>
                <w:noProof/>
                <w:webHidden/>
              </w:rPr>
              <w:instrText xml:space="preserve"> PAGEREF _Toc80203385 \h </w:instrText>
            </w:r>
            <w:r w:rsidR="00893DAF">
              <w:rPr>
                <w:noProof/>
                <w:webHidden/>
              </w:rPr>
            </w:r>
            <w:r w:rsidR="00893DAF">
              <w:rPr>
                <w:noProof/>
                <w:webHidden/>
              </w:rPr>
              <w:fldChar w:fldCharType="separate"/>
            </w:r>
            <w:r w:rsidR="00DE41E3">
              <w:rPr>
                <w:noProof/>
                <w:webHidden/>
              </w:rPr>
              <w:t>77</w:t>
            </w:r>
            <w:r w:rsidR="00893DAF">
              <w:rPr>
                <w:noProof/>
                <w:webHidden/>
              </w:rPr>
              <w:fldChar w:fldCharType="end"/>
            </w:r>
          </w:hyperlink>
        </w:p>
        <w:p w14:paraId="19DFFD52" w14:textId="79C44DB1" w:rsidR="00893DAF" w:rsidRDefault="00377547">
          <w:pPr>
            <w:pStyle w:val="TOC3"/>
            <w:tabs>
              <w:tab w:val="right" w:leader="dot" w:pos="9350"/>
            </w:tabs>
            <w:rPr>
              <w:noProof/>
              <w:kern w:val="0"/>
              <w:sz w:val="22"/>
              <w:szCs w:val="22"/>
              <w:lang w:eastAsia="en-US"/>
            </w:rPr>
          </w:pPr>
          <w:hyperlink w:anchor="_Toc80203386" w:history="1">
            <w:r w:rsidR="00893DAF" w:rsidRPr="0003513C">
              <w:rPr>
                <w:rStyle w:val="Hyperlink"/>
                <w:noProof/>
              </w:rPr>
              <w:t>Conclusion</w:t>
            </w:r>
            <w:r w:rsidR="00893DAF">
              <w:rPr>
                <w:noProof/>
                <w:webHidden/>
              </w:rPr>
              <w:tab/>
            </w:r>
            <w:r w:rsidR="00893DAF">
              <w:rPr>
                <w:noProof/>
                <w:webHidden/>
              </w:rPr>
              <w:fldChar w:fldCharType="begin"/>
            </w:r>
            <w:r w:rsidR="00893DAF">
              <w:rPr>
                <w:noProof/>
                <w:webHidden/>
              </w:rPr>
              <w:instrText xml:space="preserve"> PAGEREF _Toc80203386 \h </w:instrText>
            </w:r>
            <w:r w:rsidR="00893DAF">
              <w:rPr>
                <w:noProof/>
                <w:webHidden/>
              </w:rPr>
            </w:r>
            <w:r w:rsidR="00893DAF">
              <w:rPr>
                <w:noProof/>
                <w:webHidden/>
              </w:rPr>
              <w:fldChar w:fldCharType="separate"/>
            </w:r>
            <w:r w:rsidR="00DE41E3">
              <w:rPr>
                <w:noProof/>
                <w:webHidden/>
              </w:rPr>
              <w:t>79</w:t>
            </w:r>
            <w:r w:rsidR="00893DAF">
              <w:rPr>
                <w:noProof/>
                <w:webHidden/>
              </w:rPr>
              <w:fldChar w:fldCharType="end"/>
            </w:r>
          </w:hyperlink>
        </w:p>
        <w:p w14:paraId="2D26A9B6" w14:textId="41060344" w:rsidR="009F1C15" w:rsidRDefault="009F1C15" w:rsidP="00B4181E">
          <w:r>
            <w:rPr>
              <w:b/>
              <w:bCs/>
              <w:noProof/>
            </w:rPr>
            <w:fldChar w:fldCharType="end"/>
          </w:r>
        </w:p>
      </w:sdtContent>
    </w:sdt>
    <w:p w14:paraId="49482ACE" w14:textId="77777777" w:rsidR="009F1C15" w:rsidRDefault="009F1C15" w:rsidP="00B4181E">
      <w:pPr>
        <w:pStyle w:val="Title"/>
      </w:pPr>
    </w:p>
    <w:bookmarkStart w:id="0" w:name="_Toc80203354"/>
    <w:p w14:paraId="34DBFFAE" w14:textId="45F2F9F3" w:rsidR="00E81978" w:rsidRPr="00A3479C" w:rsidRDefault="00377547" w:rsidP="00B4181E">
      <w:pPr>
        <w:pStyle w:val="SectionTitle"/>
        <w:rPr>
          <w:rStyle w:val="Heading1Char"/>
        </w:rPr>
      </w:pPr>
      <w:sdt>
        <w:sdtPr>
          <w:rPr>
            <w:rStyle w:val="Heading1Char"/>
          </w:rPr>
          <w:alias w:val="Section title:"/>
          <w:tag w:val="Section title:"/>
          <w:id w:val="984196707"/>
          <w:placeholder>
            <w:docPart w:val="D869447FBA4943B4BE23FC1FAD755B3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Style w:val="Heading1Char"/>
          </w:rPr>
        </w:sdtEndPr>
        <w:sdtContent>
          <w:r w:rsidR="00EE6214">
            <w:rPr>
              <w:rStyle w:val="Heading1Char"/>
            </w:rPr>
            <w:t>Optimizing picking route for improving warehouse efficiency</w:t>
          </w:r>
        </w:sdtContent>
      </w:sdt>
      <w:bookmarkEnd w:id="0"/>
    </w:p>
    <w:p w14:paraId="3065C006" w14:textId="77777777" w:rsidR="00746F21" w:rsidRDefault="00746F21" w:rsidP="00746F21">
      <w:pPr>
        <w:pStyle w:val="Heading3"/>
      </w:pPr>
      <w:bookmarkStart w:id="1" w:name="_Toc76586684"/>
      <w:bookmarkStart w:id="2" w:name="_Toc80203355"/>
      <w:r>
        <w:t>Project Overview and Project Objectives</w:t>
      </w:r>
      <w:bookmarkEnd w:id="1"/>
      <w:bookmarkEnd w:id="2"/>
    </w:p>
    <w:p w14:paraId="4A846C16" w14:textId="77777777" w:rsidR="00746F21" w:rsidRDefault="00746F21" w:rsidP="00746F21">
      <w:pPr>
        <w:pStyle w:val="Heading4"/>
      </w:pPr>
      <w:r>
        <w:t>Overview</w:t>
      </w:r>
    </w:p>
    <w:p w14:paraId="553373E3" w14:textId="77777777" w:rsidR="00746F21" w:rsidRDefault="00746F21" w:rsidP="00746F21">
      <w:r>
        <w:t xml:space="preserve">The warehouse is a part of supply chain logistics industry where we store the goods and bring back it from storage for shipment. </w:t>
      </w:r>
    </w:p>
    <w:p w14:paraId="31F1BAE2" w14:textId="26426C4D" w:rsidR="00746F21" w:rsidRDefault="00746F21" w:rsidP="00746F21">
      <w:pPr>
        <w:ind w:firstLine="0"/>
      </w:pPr>
      <w:r>
        <w:t>Today’s consumers are shopping online more than store purchase and 31% of consumers purchase online weekly as per “Global Consumer Insights 2019” report from PWC and this rate will keep increase</w:t>
      </w:r>
      <w:r w:rsidR="00D41CA4">
        <w:t xml:space="preserve"> (</w:t>
      </w:r>
      <w:r w:rsidR="00D41CA4" w:rsidRPr="00B46044">
        <w:t>Davis</w:t>
      </w:r>
      <w:r w:rsidR="00D41CA4">
        <w:t>, 2019)</w:t>
      </w:r>
      <w:r>
        <w:t xml:space="preserve">. They expect the goods within a couple of days. This shift / expectation increase pressure on warehouse facilities to meet this new demand, so we need to optimize </w:t>
      </w:r>
      <w:proofErr w:type="gramStart"/>
      <w:r>
        <w:t>each and every</w:t>
      </w:r>
      <w:proofErr w:type="gramEnd"/>
      <w:r>
        <w:t xml:space="preserve"> warehouse </w:t>
      </w:r>
      <w:r w:rsidR="00A30908">
        <w:t>operation</w:t>
      </w:r>
      <w:r>
        <w:t xml:space="preserve"> to achieve the efficiency and meet consumer’s demand. Warehouse has two major core processes such as </w:t>
      </w:r>
    </w:p>
    <w:p w14:paraId="219B4DC4" w14:textId="77777777" w:rsidR="00746F21" w:rsidRDefault="00746F21" w:rsidP="00746F21">
      <w:pPr>
        <w:pStyle w:val="ListParagraph"/>
      </w:pPr>
      <w:r w:rsidRPr="00D64E18">
        <w:rPr>
          <w:rStyle w:val="Heading4Char"/>
        </w:rPr>
        <w:t>Put away</w:t>
      </w:r>
      <w:r>
        <w:t xml:space="preserve"> where we download the goods from truck and place it into final location inside warehouse </w:t>
      </w:r>
      <w:r>
        <w:rPr>
          <w:rFonts w:ascii="Times New Roman" w:eastAsiaTheme="minorHAnsi" w:hAnsi="Times New Roman" w:cs="Times New Roman"/>
          <w:kern w:val="0"/>
          <w:lang w:eastAsia="en-US"/>
        </w:rPr>
        <w:t>(</w:t>
      </w:r>
      <w:r w:rsidRPr="00394376">
        <w:t>McCrea</w:t>
      </w:r>
      <w:r>
        <w:t>, 2016)</w:t>
      </w:r>
      <w:r w:rsidRPr="00105E29">
        <w:rPr>
          <w:rFonts w:ascii="Times New Roman" w:eastAsiaTheme="minorHAnsi" w:hAnsi="Times New Roman" w:cs="Times New Roman"/>
          <w:kern w:val="0"/>
          <w:lang w:eastAsia="en-US"/>
        </w:rPr>
        <w:t>.</w:t>
      </w:r>
      <w:r>
        <w:t xml:space="preserve"> </w:t>
      </w:r>
    </w:p>
    <w:p w14:paraId="5E030DA0" w14:textId="537C5251" w:rsidR="00746F21" w:rsidRDefault="00746F21" w:rsidP="00746F21">
      <w:pPr>
        <w:pStyle w:val="ListParagraph"/>
      </w:pPr>
      <w:r w:rsidRPr="00D64E18">
        <w:rPr>
          <w:rStyle w:val="Heading4Char"/>
        </w:rPr>
        <w:t>Picking</w:t>
      </w:r>
      <w:r w:rsidRPr="0037159F">
        <w:rPr>
          <w:b/>
        </w:rPr>
        <w:t xml:space="preserve"> </w:t>
      </w:r>
      <w:r>
        <w:t xml:space="preserve">where we take out the goods from final location and stuff into truck for shipping </w:t>
      </w:r>
      <w:r>
        <w:rPr>
          <w:rFonts w:ascii="Times New Roman" w:eastAsiaTheme="minorHAnsi" w:hAnsi="Times New Roman" w:cs="Times New Roman"/>
          <w:kern w:val="0"/>
          <w:lang w:eastAsia="en-US"/>
        </w:rPr>
        <w:t>(</w:t>
      </w:r>
      <w:proofErr w:type="spellStart"/>
      <w:r w:rsidRPr="00C960C3">
        <w:t>Lopienski</w:t>
      </w:r>
      <w:proofErr w:type="spellEnd"/>
      <w:r>
        <w:t>, 2020).</w:t>
      </w:r>
      <w:r w:rsidR="00AA5B26">
        <w:t xml:space="preserve"> It is </w:t>
      </w:r>
      <w:r w:rsidR="00AA5B26" w:rsidRPr="00AA5B26">
        <w:t>simply the process of pulling out the right products from a warehouse for an order.</w:t>
      </w:r>
      <w:r w:rsidR="00AA5B26">
        <w:rPr>
          <w:rFonts w:ascii="Roboto" w:hAnsi="Roboto"/>
          <w:color w:val="202124"/>
          <w:shd w:val="clear" w:color="auto" w:fill="FFFFFF"/>
        </w:rPr>
        <w:t> </w:t>
      </w:r>
    </w:p>
    <w:p w14:paraId="362EA085" w14:textId="273FF4BD" w:rsidR="00746F21" w:rsidRDefault="00746F21" w:rsidP="00746F21">
      <w:r>
        <w:t>These two warehouse operations are very complex and more labor-oriented tasks. The workers manually go there and pick the goods if it is a small and light weight otherwise, they operate forklifts for picking. Sometimes robots are used for picking. If the system is not providing the proper optimal route/shortest path details for picking a particular order, then workers spend more time on walking instead of performing the actual picking job.</w:t>
      </w:r>
    </w:p>
    <w:p w14:paraId="02FC2585" w14:textId="59EF2293" w:rsidR="002F5420" w:rsidRDefault="00746F21" w:rsidP="00746F21">
      <w:r w:rsidRPr="00204462">
        <w:t>Based on literature reviews, the picking process is optimized by linearly or deterministic or deep learning,</w:t>
      </w:r>
      <w:r w:rsidRPr="000F3C06">
        <w:t xml:space="preserve"> but it is </w:t>
      </w:r>
      <w:r>
        <w:t xml:space="preserve">a </w:t>
      </w:r>
      <w:r w:rsidRPr="000F3C06">
        <w:t xml:space="preserve">dynamic and stochastic because goods can be placed anywhere in </w:t>
      </w:r>
      <w:r w:rsidRPr="000F3C06">
        <w:lastRenderedPageBreak/>
        <w:t>warehouse during put away/storing</w:t>
      </w:r>
      <w:r w:rsidR="002F5420">
        <w:t xml:space="preserve"> </w:t>
      </w:r>
      <w:r w:rsidR="002F5420" w:rsidRPr="002F5420">
        <w:t>(Janse, 2019)</w:t>
      </w:r>
      <w:r w:rsidRPr="000F3C06">
        <w:t xml:space="preserve">.  Thus, these enable to use reinforcement </w:t>
      </w:r>
      <w:r w:rsidRPr="008420CF">
        <w:t>learning</w:t>
      </w:r>
      <w:r>
        <w:t xml:space="preserve"> (RL)</w:t>
      </w:r>
      <w:r w:rsidR="00812DC4">
        <w:t xml:space="preserve"> and warehouse floor layout can easily be converted into RL’s state data because warehouse floor typically has rack/row and bin/column for storage location </w:t>
      </w:r>
      <w:r w:rsidR="00EE51EE">
        <w:t xml:space="preserve">as matrix format </w:t>
      </w:r>
      <w:r w:rsidR="00812DC4">
        <w:t>and storage location can be identified by</w:t>
      </w:r>
      <w:r w:rsidR="0072456E">
        <w:t xml:space="preserve"> </w:t>
      </w:r>
      <w:proofErr w:type="gramStart"/>
      <w:r w:rsidR="0072456E">
        <w:t xml:space="preserve">aisle, </w:t>
      </w:r>
      <w:r w:rsidR="00812DC4">
        <w:t xml:space="preserve"> rack</w:t>
      </w:r>
      <w:proofErr w:type="gramEnd"/>
      <w:r w:rsidR="00812DC4">
        <w:t xml:space="preserve"> and bin</w:t>
      </w:r>
      <w:r w:rsidR="00EE51EE">
        <w:t xml:space="preserve"> (LeBlanc, 2020)</w:t>
      </w:r>
      <w:r w:rsidR="00812DC4">
        <w:t>.</w:t>
      </w:r>
    </w:p>
    <w:p w14:paraId="2B868B46" w14:textId="5232EC5F" w:rsidR="00746F21" w:rsidRPr="00E43D28" w:rsidRDefault="00746F21" w:rsidP="00746F21">
      <w:r w:rsidRPr="000F3C06">
        <w:t xml:space="preserve">It also shows that the optimizing and improving picking process will improve / cause warehouse efficiency positively. This </w:t>
      </w:r>
      <w:r>
        <w:t>project</w:t>
      </w:r>
      <w:r w:rsidRPr="000F3C06">
        <w:t xml:space="preserve"> is based on dynamic environment and if picking process failed, </w:t>
      </w:r>
      <w:r>
        <w:t>system/agent will learn it from failure for future improvement and it</w:t>
      </w:r>
      <w:r w:rsidRPr="000F3C06">
        <w:t xml:space="preserve"> needs the data for environment, state, Q-</w:t>
      </w:r>
      <w:proofErr w:type="gramStart"/>
      <w:r w:rsidRPr="000F3C06">
        <w:t>table</w:t>
      </w:r>
      <w:proofErr w:type="gramEnd"/>
      <w:r w:rsidRPr="000F3C06">
        <w:t xml:space="preserve"> and locations</w:t>
      </w:r>
      <w:r w:rsidR="00386AD5">
        <w:t xml:space="preserve"> (</w:t>
      </w:r>
      <w:r w:rsidR="00386AD5" w:rsidRPr="00F84DF3">
        <w:t>Violante</w:t>
      </w:r>
      <w:r w:rsidR="00386AD5">
        <w:t>, 2019)</w:t>
      </w:r>
      <w:r w:rsidRPr="000F3C06">
        <w:t>.</w:t>
      </w:r>
    </w:p>
    <w:p w14:paraId="6399B958" w14:textId="77777777" w:rsidR="00746F21" w:rsidRDefault="00746F21" w:rsidP="00746F21">
      <w:pPr>
        <w:pStyle w:val="Heading4"/>
      </w:pPr>
      <w:r>
        <w:t>Objectives</w:t>
      </w:r>
    </w:p>
    <w:p w14:paraId="1B6858A9" w14:textId="0350F1D3" w:rsidR="00746F21" w:rsidRPr="00183C16" w:rsidRDefault="00746F21" w:rsidP="00746F21">
      <w:r w:rsidRPr="000F3C06">
        <w:t>This capstone</w:t>
      </w:r>
      <w:r>
        <w:t xml:space="preserve"> project</w:t>
      </w:r>
      <w:r w:rsidRPr="000F3C06">
        <w:t xml:space="preserve"> demonstrates an approach to find the optimal shortest path</w:t>
      </w:r>
      <w:r>
        <w:t xml:space="preserve"> for picking in warehouse using reinforcement q-learning algorithms and environment, states, q-values, </w:t>
      </w:r>
      <w:proofErr w:type="gramStart"/>
      <w:r>
        <w:t>actions</w:t>
      </w:r>
      <w:proofErr w:type="gramEnd"/>
      <w:r>
        <w:t xml:space="preserve"> and rewards are key components of this project</w:t>
      </w:r>
      <w:r w:rsidR="0095205E">
        <w:t xml:space="preserve"> (</w:t>
      </w:r>
      <w:r w:rsidR="0095205E" w:rsidRPr="001E2752">
        <w:t>Bhatt</w:t>
      </w:r>
      <w:r w:rsidR="0095205E">
        <w:t xml:space="preserve"> 2019)</w:t>
      </w:r>
      <w:r>
        <w:t>.</w:t>
      </w:r>
    </w:p>
    <w:p w14:paraId="0D1E1042" w14:textId="77777777" w:rsidR="00746F21" w:rsidRDefault="00746F21" w:rsidP="00746F21">
      <w:pPr>
        <w:pStyle w:val="Heading3"/>
      </w:pPr>
      <w:bookmarkStart w:id="3" w:name="_Toc76586685"/>
      <w:bookmarkStart w:id="4" w:name="_Toc80203356"/>
      <w:r>
        <w:t>Project Scope</w:t>
      </w:r>
      <w:bookmarkEnd w:id="3"/>
      <w:bookmarkEnd w:id="4"/>
    </w:p>
    <w:p w14:paraId="556264AE" w14:textId="779A8E54" w:rsidR="00746F21" w:rsidRDefault="00746F21" w:rsidP="00746F21">
      <w:r>
        <w:t>This project addresses only picking operation even if warehouse has a lot of operations</w:t>
      </w:r>
      <w:r w:rsidR="00F952A8">
        <w:t xml:space="preserve"> such as put away, inventory management, cross docking, zero inventory and just in time</w:t>
      </w:r>
      <w:r w:rsidR="000D77EB">
        <w:t xml:space="preserve"> </w:t>
      </w:r>
      <w:r w:rsidR="00F952A8">
        <w:t xml:space="preserve">inventory. </w:t>
      </w:r>
    </w:p>
    <w:p w14:paraId="3ABD4399" w14:textId="77777777" w:rsidR="00746F21" w:rsidRPr="000F3C06" w:rsidRDefault="00746F21" w:rsidP="00746F21">
      <w:pPr>
        <w:pStyle w:val="Heading4"/>
      </w:pPr>
      <w:bookmarkStart w:id="5" w:name="_Toc63716399"/>
      <w:r w:rsidRPr="000F3C06">
        <w:t>Assumptions</w:t>
      </w:r>
      <w:bookmarkEnd w:id="5"/>
    </w:p>
    <w:p w14:paraId="09D71D00" w14:textId="77777777" w:rsidR="00746F21" w:rsidRDefault="00746F21" w:rsidP="00746F21">
      <w:r w:rsidRPr="00E7386D">
        <w:t xml:space="preserve">It picks one order at a time from </w:t>
      </w:r>
      <w:r>
        <w:t>one</w:t>
      </w:r>
      <w:r w:rsidRPr="00E7386D">
        <w:t xml:space="preserve"> location.</w:t>
      </w:r>
      <w:r>
        <w:t xml:space="preserve"> It works for warehouse where its layout or locations can be derived as grid/matrix format. RL requires states or locations.</w:t>
      </w:r>
    </w:p>
    <w:p w14:paraId="1C80495E" w14:textId="77777777" w:rsidR="00746F21" w:rsidRDefault="00746F21" w:rsidP="00746F21">
      <w:pPr>
        <w:pStyle w:val="Heading3"/>
      </w:pPr>
      <w:bookmarkStart w:id="6" w:name="_Toc76586686"/>
      <w:bookmarkStart w:id="7" w:name="_Toc80203357"/>
      <w:r>
        <w:t>Project Completion</w:t>
      </w:r>
      <w:bookmarkEnd w:id="6"/>
      <w:bookmarkEnd w:id="7"/>
    </w:p>
    <w:p w14:paraId="7B7F3FDB" w14:textId="5359D1B7" w:rsidR="00746F21" w:rsidRPr="009731E4" w:rsidRDefault="00746F21" w:rsidP="00746F21">
      <w:r>
        <w:t xml:space="preserve">The project has four major milestones such as milestone 1, milestone 2, milestone 3 and milestone 4. In milestone 1, the requirement analysis, project title selection, and proposals are done. In milestone 2, model design, data collection, and preprocessing are done. In milestone 3, </w:t>
      </w:r>
      <w:r>
        <w:lastRenderedPageBreak/>
        <w:t>the code execution, and deployment are done.</w:t>
      </w:r>
      <w:r w:rsidRPr="00E73925">
        <w:t xml:space="preserve"> </w:t>
      </w:r>
      <w:r>
        <w:t>In milestone 4, project submission and presentation are done.</w:t>
      </w:r>
    </w:p>
    <w:p w14:paraId="5BC19CDC" w14:textId="77777777" w:rsidR="00746F21" w:rsidRDefault="00746F21" w:rsidP="00746F21">
      <w:pPr>
        <w:pStyle w:val="Heading3"/>
      </w:pPr>
      <w:bookmarkStart w:id="8" w:name="_Toc76586687"/>
      <w:bookmarkStart w:id="9" w:name="_Toc80203358"/>
      <w:r>
        <w:t>Project Controls</w:t>
      </w:r>
      <w:bookmarkEnd w:id="8"/>
      <w:bookmarkEnd w:id="9"/>
    </w:p>
    <w:p w14:paraId="2DAB834F" w14:textId="77777777" w:rsidR="00746F21" w:rsidRDefault="00746F21" w:rsidP="00746F21">
      <w:r>
        <w:t>There are a few risks for this project and first major risk is that getting the warehouse layout data which is needed to create states in environment for reinforcement model. Normally warehouse keeps the transactional data such as locations, products/SKUs but not layout structure but it is very important data for RL. To mitigate this, the same data from more than one warehouse are collected.</w:t>
      </w:r>
    </w:p>
    <w:p w14:paraId="27D929F2" w14:textId="77777777" w:rsidR="00746F21" w:rsidRPr="007C25E9" w:rsidRDefault="00746F21" w:rsidP="00746F21">
      <w:r>
        <w:t>The second risk is that if warehouse data is very large then there is a need the GPU / high end machine to train and deep reinforcement learning (DQN) may be used (</w:t>
      </w:r>
      <w:r w:rsidRPr="004F1845">
        <w:rPr>
          <w:rFonts w:ascii="Times New Roman" w:hAnsi="Times New Roman" w:cs="Times New Roman"/>
        </w:rPr>
        <w:t>Seno</w:t>
      </w:r>
      <w:r>
        <w:rPr>
          <w:rFonts w:ascii="Times New Roman" w:hAnsi="Times New Roman" w:cs="Times New Roman"/>
        </w:rPr>
        <w:t>, 2017)</w:t>
      </w:r>
      <w:r>
        <w:t xml:space="preserve"> instead of RL-Q learning which will take few days to train the model. For this, model training </w:t>
      </w:r>
      <w:proofErr w:type="gramStart"/>
      <w:r>
        <w:t>has to</w:t>
      </w:r>
      <w:proofErr w:type="gramEnd"/>
      <w:r>
        <w:t xml:space="preserve"> be started little earlier than schedule.</w:t>
      </w:r>
    </w:p>
    <w:p w14:paraId="4E7CB869" w14:textId="77777777" w:rsidR="00746F21" w:rsidRDefault="00746F21" w:rsidP="00746F21">
      <w:pPr>
        <w:pStyle w:val="Heading3"/>
      </w:pPr>
      <w:bookmarkStart w:id="10" w:name="_Toc76586688"/>
      <w:bookmarkStart w:id="11" w:name="_Toc80203359"/>
      <w:r>
        <w:t>Project Schedule</w:t>
      </w:r>
      <w:bookmarkEnd w:id="10"/>
      <w:bookmarkEnd w:id="11"/>
    </w:p>
    <w:p w14:paraId="21BB667E" w14:textId="77777777" w:rsidR="00746F21" w:rsidRPr="0081698D" w:rsidRDefault="00746F21" w:rsidP="00746F21">
      <w:pPr>
        <w:pStyle w:val="Heading4"/>
        <w:rPr>
          <w:rFonts w:eastAsia="Calibri" w:cs="Times New Roman"/>
          <w:strike/>
        </w:rPr>
      </w:pPr>
      <w:bookmarkStart w:id="12" w:name="_Toc63716409"/>
      <w:r>
        <w:t>Timeline and scheduled activities</w:t>
      </w:r>
      <w:bookmarkEnd w:id="12"/>
    </w:p>
    <w:p w14:paraId="2D57BB27" w14:textId="77777777" w:rsidR="00746F21" w:rsidRDefault="00746F21" w:rsidP="00746F21">
      <w:r w:rsidRPr="00C91FB3">
        <w:t xml:space="preserve">The Gantt chart will be used </w:t>
      </w:r>
      <w:r>
        <w:t xml:space="preserve">for tracking </w:t>
      </w:r>
      <w:r w:rsidRPr="00C91FB3">
        <w:t>timelines</w:t>
      </w:r>
      <w:r>
        <w:t xml:space="preserve">, </w:t>
      </w:r>
      <w:r w:rsidRPr="00C91FB3">
        <w:t xml:space="preserve">activities, tasks, and </w:t>
      </w:r>
      <w:r>
        <w:t xml:space="preserve">project </w:t>
      </w:r>
      <w:r w:rsidRPr="00C91FB3">
        <w:t>risks</w:t>
      </w:r>
      <w:r>
        <w:t xml:space="preserve"> (</w:t>
      </w:r>
      <w:r w:rsidRPr="00622B9B">
        <w:rPr>
          <w:rFonts w:ascii="Times New Roman" w:hAnsi="Times New Roman" w:cs="Times New Roman"/>
        </w:rPr>
        <w:t>Meardon</w:t>
      </w:r>
      <w:r>
        <w:rPr>
          <w:rFonts w:ascii="Times New Roman" w:hAnsi="Times New Roman" w:cs="Times New Roman"/>
        </w:rPr>
        <w:t>, 2016)</w:t>
      </w:r>
      <w:r w:rsidRPr="00C91FB3">
        <w:t xml:space="preserve"> </w:t>
      </w:r>
      <w:r>
        <w:t xml:space="preserve">and the project plan’s </w:t>
      </w:r>
      <w:r w:rsidRPr="00C91FB3">
        <w:t>timelines</w:t>
      </w:r>
      <w:r>
        <w:t xml:space="preserve"> and activities are as follows.</w:t>
      </w:r>
    </w:p>
    <w:p w14:paraId="19B396AB" w14:textId="77777777" w:rsidR="00746F21" w:rsidRDefault="00746F21" w:rsidP="00746F21">
      <w:pPr>
        <w:pStyle w:val="Heading3"/>
        <w:jc w:val="center"/>
      </w:pPr>
      <w:bookmarkStart w:id="13" w:name="_Toc76586689"/>
      <w:bookmarkStart w:id="14" w:name="_Toc80203360"/>
      <w:r w:rsidRPr="006E0433">
        <w:rPr>
          <w:rFonts w:asciiTheme="minorHAnsi" w:eastAsiaTheme="minorEastAsia" w:hAnsiTheme="minorHAnsi" w:cstheme="minorBidi"/>
          <w:b w:val="0"/>
          <w:bCs w:val="0"/>
        </w:rPr>
        <w:t>Timeline and scheduled activities</w:t>
      </w:r>
      <w:bookmarkEnd w:id="13"/>
      <w:bookmarkEnd w:id="14"/>
    </w:p>
    <w:tbl>
      <w:tblPr>
        <w:tblW w:w="9596" w:type="dxa"/>
        <w:tblInd w:w="-10" w:type="dxa"/>
        <w:tblLook w:val="04A0" w:firstRow="1" w:lastRow="0" w:firstColumn="1" w:lastColumn="0" w:noHBand="0" w:noVBand="1"/>
      </w:tblPr>
      <w:tblGrid>
        <w:gridCol w:w="3224"/>
        <w:gridCol w:w="1790"/>
        <w:gridCol w:w="1910"/>
        <w:gridCol w:w="1910"/>
        <w:gridCol w:w="1430"/>
      </w:tblGrid>
      <w:tr w:rsidR="00746F21" w:rsidRPr="00E55612" w14:paraId="0609CC21" w14:textId="77777777" w:rsidTr="00A54A9F">
        <w:trPr>
          <w:trHeight w:val="331"/>
        </w:trPr>
        <w:tc>
          <w:tcPr>
            <w:tcW w:w="3224" w:type="dxa"/>
            <w:tcBorders>
              <w:top w:val="single" w:sz="8" w:space="0" w:color="auto"/>
              <w:left w:val="single" w:sz="8" w:space="0" w:color="auto"/>
              <w:bottom w:val="single" w:sz="8" w:space="0" w:color="auto"/>
              <w:right w:val="single" w:sz="8" w:space="0" w:color="auto"/>
            </w:tcBorders>
            <w:shd w:val="clear" w:color="000000" w:fill="BF8F00"/>
            <w:noWrap/>
            <w:vAlign w:val="center"/>
            <w:hideMark/>
          </w:tcPr>
          <w:p w14:paraId="19A7ED3F" w14:textId="77777777" w:rsidR="00746F21" w:rsidRPr="00E55612" w:rsidRDefault="00746F21" w:rsidP="00A54A9F">
            <w:pPr>
              <w:spacing w:line="240" w:lineRule="auto"/>
              <w:rPr>
                <w:rFonts w:eastAsia="Times New Roman"/>
                <w:color w:val="000000"/>
              </w:rPr>
            </w:pPr>
            <w:r w:rsidRPr="00E55612">
              <w:rPr>
                <w:rFonts w:eastAsia="Times New Roman"/>
                <w:color w:val="000000"/>
              </w:rPr>
              <w:t>Task</w:t>
            </w:r>
          </w:p>
        </w:tc>
        <w:tc>
          <w:tcPr>
            <w:tcW w:w="1620" w:type="dxa"/>
            <w:tcBorders>
              <w:top w:val="single" w:sz="8" w:space="0" w:color="auto"/>
              <w:left w:val="nil"/>
              <w:bottom w:val="single" w:sz="8" w:space="0" w:color="auto"/>
              <w:right w:val="single" w:sz="8" w:space="0" w:color="auto"/>
            </w:tcBorders>
            <w:shd w:val="clear" w:color="000000" w:fill="BF8F00"/>
            <w:noWrap/>
            <w:vAlign w:val="center"/>
            <w:hideMark/>
          </w:tcPr>
          <w:p w14:paraId="5A455C88" w14:textId="77777777" w:rsidR="00746F21" w:rsidRPr="00E55612" w:rsidRDefault="00746F21" w:rsidP="00A54A9F">
            <w:pPr>
              <w:spacing w:line="240" w:lineRule="auto"/>
              <w:rPr>
                <w:rFonts w:eastAsia="Times New Roman"/>
                <w:color w:val="000000"/>
              </w:rPr>
            </w:pPr>
            <w:r w:rsidRPr="00E55612">
              <w:rPr>
                <w:rFonts w:eastAsia="Times New Roman"/>
                <w:color w:val="000000"/>
              </w:rPr>
              <w:t>Duration</w:t>
            </w:r>
          </w:p>
        </w:tc>
        <w:tc>
          <w:tcPr>
            <w:tcW w:w="1726" w:type="dxa"/>
            <w:tcBorders>
              <w:top w:val="single" w:sz="8" w:space="0" w:color="auto"/>
              <w:left w:val="nil"/>
              <w:bottom w:val="single" w:sz="8" w:space="0" w:color="auto"/>
              <w:right w:val="single" w:sz="8" w:space="0" w:color="auto"/>
            </w:tcBorders>
            <w:shd w:val="clear" w:color="000000" w:fill="BF8F00"/>
            <w:noWrap/>
            <w:vAlign w:val="center"/>
            <w:hideMark/>
          </w:tcPr>
          <w:p w14:paraId="31FBB4A9" w14:textId="77777777" w:rsidR="00746F21" w:rsidRPr="00E55612" w:rsidRDefault="00746F21" w:rsidP="00A54A9F">
            <w:pPr>
              <w:spacing w:line="240" w:lineRule="auto"/>
              <w:rPr>
                <w:rFonts w:eastAsia="Times New Roman"/>
                <w:color w:val="000000"/>
              </w:rPr>
            </w:pPr>
            <w:r w:rsidRPr="00E55612">
              <w:rPr>
                <w:rFonts w:eastAsia="Times New Roman"/>
                <w:color w:val="000000"/>
              </w:rPr>
              <w:t>Start Date</w:t>
            </w:r>
          </w:p>
        </w:tc>
        <w:tc>
          <w:tcPr>
            <w:tcW w:w="1726" w:type="dxa"/>
            <w:tcBorders>
              <w:top w:val="single" w:sz="8" w:space="0" w:color="auto"/>
              <w:left w:val="nil"/>
              <w:bottom w:val="single" w:sz="8" w:space="0" w:color="auto"/>
              <w:right w:val="single" w:sz="8" w:space="0" w:color="auto"/>
            </w:tcBorders>
            <w:shd w:val="clear" w:color="000000" w:fill="BF8F00"/>
            <w:noWrap/>
            <w:vAlign w:val="center"/>
            <w:hideMark/>
          </w:tcPr>
          <w:p w14:paraId="204E7669" w14:textId="77777777" w:rsidR="00746F21" w:rsidRPr="00E55612" w:rsidRDefault="00746F21" w:rsidP="00A54A9F">
            <w:pPr>
              <w:spacing w:line="240" w:lineRule="auto"/>
              <w:rPr>
                <w:rFonts w:eastAsia="Times New Roman"/>
                <w:color w:val="000000"/>
              </w:rPr>
            </w:pPr>
            <w:r w:rsidRPr="00E55612">
              <w:rPr>
                <w:rFonts w:eastAsia="Times New Roman"/>
                <w:color w:val="000000"/>
              </w:rPr>
              <w:t>End Date</w:t>
            </w:r>
          </w:p>
        </w:tc>
        <w:tc>
          <w:tcPr>
            <w:tcW w:w="1300" w:type="dxa"/>
            <w:tcBorders>
              <w:top w:val="single" w:sz="8" w:space="0" w:color="auto"/>
              <w:left w:val="nil"/>
              <w:bottom w:val="single" w:sz="8" w:space="0" w:color="auto"/>
              <w:right w:val="single" w:sz="8" w:space="0" w:color="auto"/>
            </w:tcBorders>
            <w:shd w:val="clear" w:color="000000" w:fill="BF8F00"/>
            <w:noWrap/>
            <w:vAlign w:val="center"/>
            <w:hideMark/>
          </w:tcPr>
          <w:p w14:paraId="7D216AC4" w14:textId="77777777" w:rsidR="00746F21" w:rsidRPr="00E55612" w:rsidRDefault="00746F21" w:rsidP="00A54A9F">
            <w:pPr>
              <w:spacing w:line="240" w:lineRule="auto"/>
              <w:rPr>
                <w:rFonts w:eastAsia="Times New Roman"/>
                <w:color w:val="000000"/>
              </w:rPr>
            </w:pPr>
            <w:r w:rsidRPr="00E55612">
              <w:rPr>
                <w:rFonts w:eastAsia="Times New Roman"/>
                <w:color w:val="000000"/>
              </w:rPr>
              <w:t>Days to Complete</w:t>
            </w:r>
          </w:p>
        </w:tc>
      </w:tr>
      <w:tr w:rsidR="00746F21" w:rsidRPr="00E55612" w14:paraId="0257A272" w14:textId="77777777" w:rsidTr="00A54A9F">
        <w:trPr>
          <w:trHeight w:val="331"/>
        </w:trPr>
        <w:tc>
          <w:tcPr>
            <w:tcW w:w="3224" w:type="dxa"/>
            <w:tcBorders>
              <w:top w:val="nil"/>
              <w:left w:val="single" w:sz="8" w:space="0" w:color="auto"/>
              <w:bottom w:val="single" w:sz="8" w:space="0" w:color="auto"/>
              <w:right w:val="single" w:sz="8" w:space="0" w:color="auto"/>
            </w:tcBorders>
            <w:shd w:val="clear" w:color="000000" w:fill="ACB9CA"/>
            <w:noWrap/>
            <w:vAlign w:val="center"/>
            <w:hideMark/>
          </w:tcPr>
          <w:p w14:paraId="40E8C942" w14:textId="77777777" w:rsidR="00746F21" w:rsidRPr="00E55612" w:rsidRDefault="00746F21" w:rsidP="00A54A9F">
            <w:pPr>
              <w:spacing w:line="240" w:lineRule="auto"/>
              <w:rPr>
                <w:rFonts w:eastAsia="Times New Roman"/>
                <w:color w:val="000000"/>
              </w:rPr>
            </w:pPr>
            <w:r w:rsidRPr="00E55612">
              <w:rPr>
                <w:rFonts w:eastAsia="Times New Roman"/>
                <w:color w:val="000000"/>
              </w:rPr>
              <w:t>Requirement Analysis</w:t>
            </w:r>
          </w:p>
        </w:tc>
        <w:tc>
          <w:tcPr>
            <w:tcW w:w="1620" w:type="dxa"/>
            <w:tcBorders>
              <w:top w:val="nil"/>
              <w:left w:val="nil"/>
              <w:bottom w:val="single" w:sz="8" w:space="0" w:color="auto"/>
              <w:right w:val="single" w:sz="8" w:space="0" w:color="auto"/>
            </w:tcBorders>
            <w:shd w:val="clear" w:color="000000" w:fill="ACB9CA"/>
            <w:noWrap/>
            <w:vAlign w:val="center"/>
            <w:hideMark/>
          </w:tcPr>
          <w:p w14:paraId="3D7DB674" w14:textId="77777777" w:rsidR="00746F21" w:rsidRPr="00E55612" w:rsidRDefault="00746F21" w:rsidP="00A54A9F">
            <w:pPr>
              <w:spacing w:line="240" w:lineRule="auto"/>
              <w:rPr>
                <w:rFonts w:eastAsia="Times New Roman"/>
                <w:color w:val="000000"/>
              </w:rPr>
            </w:pPr>
            <w:r w:rsidRPr="00E55612">
              <w:rPr>
                <w:rFonts w:eastAsia="Times New Roman"/>
                <w:color w:val="000000"/>
              </w:rPr>
              <w:t>8 Weeks</w:t>
            </w:r>
          </w:p>
        </w:tc>
        <w:tc>
          <w:tcPr>
            <w:tcW w:w="1726" w:type="dxa"/>
            <w:tcBorders>
              <w:top w:val="nil"/>
              <w:left w:val="nil"/>
              <w:bottom w:val="single" w:sz="8" w:space="0" w:color="auto"/>
              <w:right w:val="single" w:sz="8" w:space="0" w:color="auto"/>
            </w:tcBorders>
            <w:shd w:val="clear" w:color="000000" w:fill="ACB9CA"/>
            <w:noWrap/>
            <w:vAlign w:val="center"/>
            <w:hideMark/>
          </w:tcPr>
          <w:p w14:paraId="1ACD52F0"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000000" w:fill="ACB9CA"/>
            <w:noWrap/>
            <w:vAlign w:val="center"/>
            <w:hideMark/>
          </w:tcPr>
          <w:p w14:paraId="51F39003"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300" w:type="dxa"/>
            <w:tcBorders>
              <w:top w:val="nil"/>
              <w:left w:val="nil"/>
              <w:bottom w:val="single" w:sz="8" w:space="0" w:color="auto"/>
              <w:right w:val="single" w:sz="8" w:space="0" w:color="auto"/>
            </w:tcBorders>
            <w:shd w:val="clear" w:color="000000" w:fill="ACB9CA"/>
            <w:noWrap/>
            <w:vAlign w:val="center"/>
            <w:hideMark/>
          </w:tcPr>
          <w:p w14:paraId="07E8A03B"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r>
      <w:tr w:rsidR="00746F21" w:rsidRPr="00E55612" w14:paraId="3BF4B600"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76FFACED" w14:textId="77777777" w:rsidR="00746F21" w:rsidRPr="00E55612" w:rsidRDefault="00746F21" w:rsidP="00A54A9F">
            <w:pPr>
              <w:spacing w:line="240" w:lineRule="auto"/>
              <w:rPr>
                <w:rFonts w:eastAsia="Times New Roman"/>
                <w:color w:val="000000"/>
              </w:rPr>
            </w:pPr>
            <w:r w:rsidRPr="00E55612">
              <w:rPr>
                <w:rFonts w:eastAsia="Times New Roman"/>
                <w:color w:val="000000"/>
              </w:rPr>
              <w:t>Project Title Selection</w:t>
            </w:r>
          </w:p>
        </w:tc>
        <w:tc>
          <w:tcPr>
            <w:tcW w:w="1620" w:type="dxa"/>
            <w:tcBorders>
              <w:top w:val="nil"/>
              <w:left w:val="nil"/>
              <w:bottom w:val="single" w:sz="8" w:space="0" w:color="auto"/>
              <w:right w:val="single" w:sz="8" w:space="0" w:color="auto"/>
            </w:tcBorders>
            <w:shd w:val="clear" w:color="auto" w:fill="auto"/>
            <w:noWrap/>
            <w:vAlign w:val="center"/>
            <w:hideMark/>
          </w:tcPr>
          <w:p w14:paraId="499A052C"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34C54A51"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1/7/2021</w:t>
            </w:r>
          </w:p>
        </w:tc>
        <w:tc>
          <w:tcPr>
            <w:tcW w:w="1726" w:type="dxa"/>
            <w:tcBorders>
              <w:top w:val="nil"/>
              <w:left w:val="nil"/>
              <w:bottom w:val="single" w:sz="8" w:space="0" w:color="auto"/>
              <w:right w:val="single" w:sz="8" w:space="0" w:color="auto"/>
            </w:tcBorders>
            <w:shd w:val="clear" w:color="auto" w:fill="auto"/>
            <w:noWrap/>
            <w:vAlign w:val="center"/>
            <w:hideMark/>
          </w:tcPr>
          <w:p w14:paraId="0FC0DD65"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1/22/2021</w:t>
            </w:r>
          </w:p>
        </w:tc>
        <w:tc>
          <w:tcPr>
            <w:tcW w:w="1300" w:type="dxa"/>
            <w:tcBorders>
              <w:top w:val="nil"/>
              <w:left w:val="nil"/>
              <w:bottom w:val="single" w:sz="8" w:space="0" w:color="auto"/>
              <w:right w:val="single" w:sz="8" w:space="0" w:color="auto"/>
            </w:tcBorders>
            <w:shd w:val="clear" w:color="auto" w:fill="auto"/>
            <w:noWrap/>
            <w:vAlign w:val="center"/>
            <w:hideMark/>
          </w:tcPr>
          <w:p w14:paraId="74FA289B"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15</w:t>
            </w:r>
          </w:p>
        </w:tc>
      </w:tr>
      <w:tr w:rsidR="00746F21" w:rsidRPr="00E55612" w14:paraId="0C4A1D3F"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35F6E2DC" w14:textId="77777777" w:rsidR="00746F21" w:rsidRPr="00E55612" w:rsidRDefault="00746F21" w:rsidP="00A54A9F">
            <w:pPr>
              <w:spacing w:line="240" w:lineRule="auto"/>
              <w:rPr>
                <w:rFonts w:eastAsia="Times New Roman"/>
                <w:color w:val="000000"/>
              </w:rPr>
            </w:pPr>
            <w:r w:rsidRPr="00E55612">
              <w:rPr>
                <w:rFonts w:eastAsia="Times New Roman"/>
                <w:color w:val="000000"/>
              </w:rPr>
              <w:t>Requirement Analysis</w:t>
            </w:r>
          </w:p>
        </w:tc>
        <w:tc>
          <w:tcPr>
            <w:tcW w:w="1620" w:type="dxa"/>
            <w:tcBorders>
              <w:top w:val="nil"/>
              <w:left w:val="nil"/>
              <w:bottom w:val="single" w:sz="8" w:space="0" w:color="auto"/>
              <w:right w:val="single" w:sz="8" w:space="0" w:color="auto"/>
            </w:tcBorders>
            <w:shd w:val="clear" w:color="auto" w:fill="auto"/>
            <w:noWrap/>
            <w:vAlign w:val="center"/>
            <w:hideMark/>
          </w:tcPr>
          <w:p w14:paraId="5B69E8FD"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091C0E4D"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1/23/2021</w:t>
            </w:r>
          </w:p>
        </w:tc>
        <w:tc>
          <w:tcPr>
            <w:tcW w:w="1726" w:type="dxa"/>
            <w:tcBorders>
              <w:top w:val="nil"/>
              <w:left w:val="nil"/>
              <w:bottom w:val="single" w:sz="8" w:space="0" w:color="auto"/>
              <w:right w:val="single" w:sz="8" w:space="0" w:color="auto"/>
            </w:tcBorders>
            <w:shd w:val="clear" w:color="auto" w:fill="auto"/>
            <w:noWrap/>
            <w:vAlign w:val="center"/>
            <w:hideMark/>
          </w:tcPr>
          <w:p w14:paraId="145D5207"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2/14/2021</w:t>
            </w:r>
          </w:p>
        </w:tc>
        <w:tc>
          <w:tcPr>
            <w:tcW w:w="1300" w:type="dxa"/>
            <w:tcBorders>
              <w:top w:val="nil"/>
              <w:left w:val="nil"/>
              <w:bottom w:val="single" w:sz="8" w:space="0" w:color="auto"/>
              <w:right w:val="single" w:sz="8" w:space="0" w:color="auto"/>
            </w:tcBorders>
            <w:shd w:val="clear" w:color="auto" w:fill="auto"/>
            <w:noWrap/>
            <w:vAlign w:val="center"/>
            <w:hideMark/>
          </w:tcPr>
          <w:p w14:paraId="5B2096E8"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22</w:t>
            </w:r>
          </w:p>
        </w:tc>
      </w:tr>
      <w:tr w:rsidR="00746F21" w:rsidRPr="00E55612" w14:paraId="1C3B3998"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1250C0FF" w14:textId="77777777" w:rsidR="00746F21" w:rsidRPr="00E55612" w:rsidRDefault="00746F21" w:rsidP="00A54A9F">
            <w:pPr>
              <w:spacing w:line="240" w:lineRule="auto"/>
              <w:rPr>
                <w:rFonts w:eastAsia="Times New Roman"/>
                <w:color w:val="000000"/>
              </w:rPr>
            </w:pPr>
            <w:r w:rsidRPr="00E55612">
              <w:rPr>
                <w:rFonts w:eastAsia="Times New Roman"/>
                <w:color w:val="000000"/>
              </w:rPr>
              <w:t>Proposal</w:t>
            </w:r>
          </w:p>
        </w:tc>
        <w:tc>
          <w:tcPr>
            <w:tcW w:w="1620" w:type="dxa"/>
            <w:tcBorders>
              <w:top w:val="nil"/>
              <w:left w:val="nil"/>
              <w:bottom w:val="single" w:sz="8" w:space="0" w:color="auto"/>
              <w:right w:val="single" w:sz="8" w:space="0" w:color="auto"/>
            </w:tcBorders>
            <w:shd w:val="clear" w:color="auto" w:fill="auto"/>
            <w:noWrap/>
            <w:vAlign w:val="center"/>
            <w:hideMark/>
          </w:tcPr>
          <w:p w14:paraId="3F08B893"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4C9DB33F"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2/15/2021</w:t>
            </w:r>
          </w:p>
        </w:tc>
        <w:tc>
          <w:tcPr>
            <w:tcW w:w="1726" w:type="dxa"/>
            <w:tcBorders>
              <w:top w:val="nil"/>
              <w:left w:val="nil"/>
              <w:bottom w:val="single" w:sz="8" w:space="0" w:color="auto"/>
              <w:right w:val="single" w:sz="8" w:space="0" w:color="auto"/>
            </w:tcBorders>
            <w:shd w:val="clear" w:color="auto" w:fill="auto"/>
            <w:noWrap/>
            <w:vAlign w:val="center"/>
            <w:hideMark/>
          </w:tcPr>
          <w:p w14:paraId="58F25B8A"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3/3/2021</w:t>
            </w:r>
          </w:p>
        </w:tc>
        <w:tc>
          <w:tcPr>
            <w:tcW w:w="1300" w:type="dxa"/>
            <w:tcBorders>
              <w:top w:val="nil"/>
              <w:left w:val="nil"/>
              <w:bottom w:val="single" w:sz="8" w:space="0" w:color="auto"/>
              <w:right w:val="single" w:sz="8" w:space="0" w:color="auto"/>
            </w:tcBorders>
            <w:shd w:val="clear" w:color="auto" w:fill="auto"/>
            <w:noWrap/>
            <w:vAlign w:val="center"/>
            <w:hideMark/>
          </w:tcPr>
          <w:p w14:paraId="64AEAD4C"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16</w:t>
            </w:r>
          </w:p>
        </w:tc>
      </w:tr>
      <w:tr w:rsidR="00746F21" w:rsidRPr="00E55612" w14:paraId="3A98B1EB"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tcPr>
          <w:p w14:paraId="271D2ECC" w14:textId="77777777" w:rsidR="00746F21" w:rsidRPr="00E55612" w:rsidRDefault="00746F21" w:rsidP="00A54A9F">
            <w:pPr>
              <w:spacing w:line="240" w:lineRule="auto"/>
              <w:rPr>
                <w:rFonts w:eastAsia="Times New Roman"/>
                <w:color w:val="000000"/>
              </w:rPr>
            </w:pPr>
            <w:r>
              <w:rPr>
                <w:rFonts w:eastAsia="Times New Roman"/>
                <w:color w:val="000000"/>
              </w:rPr>
              <w:t>Final Requirements Analysis Submission</w:t>
            </w:r>
          </w:p>
        </w:tc>
        <w:tc>
          <w:tcPr>
            <w:tcW w:w="1620" w:type="dxa"/>
            <w:tcBorders>
              <w:top w:val="nil"/>
              <w:left w:val="nil"/>
              <w:bottom w:val="single" w:sz="8" w:space="0" w:color="auto"/>
              <w:right w:val="single" w:sz="8" w:space="0" w:color="auto"/>
            </w:tcBorders>
            <w:shd w:val="clear" w:color="auto" w:fill="auto"/>
            <w:noWrap/>
            <w:vAlign w:val="center"/>
          </w:tcPr>
          <w:p w14:paraId="259912E4" w14:textId="77777777" w:rsidR="00746F21" w:rsidRPr="00E55612" w:rsidRDefault="00746F21" w:rsidP="00A54A9F">
            <w:pPr>
              <w:spacing w:line="240" w:lineRule="auto"/>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7C7672F1" w14:textId="77777777" w:rsidR="00746F21" w:rsidRPr="00E55612" w:rsidRDefault="00746F21" w:rsidP="00A54A9F">
            <w:pPr>
              <w:spacing w:line="240" w:lineRule="auto"/>
              <w:jc w:val="right"/>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672477A4" w14:textId="77777777" w:rsidR="00746F21" w:rsidRPr="00E55612" w:rsidRDefault="00746F21" w:rsidP="00A54A9F">
            <w:pPr>
              <w:spacing w:line="240" w:lineRule="auto"/>
              <w:jc w:val="right"/>
              <w:rPr>
                <w:rFonts w:eastAsia="Times New Roman"/>
                <w:color w:val="000000"/>
              </w:rPr>
            </w:pPr>
            <w:r>
              <w:rPr>
                <w:rFonts w:eastAsia="Times New Roman"/>
                <w:color w:val="000000"/>
              </w:rPr>
              <w:t>7/7/2021</w:t>
            </w:r>
          </w:p>
        </w:tc>
        <w:tc>
          <w:tcPr>
            <w:tcW w:w="1300" w:type="dxa"/>
            <w:tcBorders>
              <w:top w:val="nil"/>
              <w:left w:val="nil"/>
              <w:bottom w:val="single" w:sz="8" w:space="0" w:color="auto"/>
              <w:right w:val="single" w:sz="8" w:space="0" w:color="auto"/>
            </w:tcBorders>
            <w:shd w:val="clear" w:color="auto" w:fill="auto"/>
            <w:noWrap/>
            <w:vAlign w:val="center"/>
          </w:tcPr>
          <w:p w14:paraId="7D0EC496" w14:textId="77777777" w:rsidR="00746F21" w:rsidRPr="00E55612" w:rsidRDefault="00746F21" w:rsidP="00A54A9F">
            <w:pPr>
              <w:spacing w:line="240" w:lineRule="auto"/>
              <w:jc w:val="right"/>
              <w:rPr>
                <w:rFonts w:eastAsia="Times New Roman"/>
                <w:color w:val="000000"/>
              </w:rPr>
            </w:pPr>
          </w:p>
        </w:tc>
      </w:tr>
      <w:tr w:rsidR="00746F21" w:rsidRPr="00E55612" w14:paraId="4A6F9B16" w14:textId="77777777" w:rsidTr="00A54A9F">
        <w:trPr>
          <w:trHeight w:val="331"/>
        </w:trPr>
        <w:tc>
          <w:tcPr>
            <w:tcW w:w="3224" w:type="dxa"/>
            <w:tcBorders>
              <w:top w:val="nil"/>
              <w:left w:val="single" w:sz="8" w:space="0" w:color="auto"/>
              <w:bottom w:val="single" w:sz="8" w:space="0" w:color="auto"/>
              <w:right w:val="single" w:sz="8" w:space="0" w:color="auto"/>
            </w:tcBorders>
            <w:shd w:val="clear" w:color="000000" w:fill="ACB9CA"/>
            <w:noWrap/>
            <w:vAlign w:val="center"/>
            <w:hideMark/>
          </w:tcPr>
          <w:p w14:paraId="0EEE4EEE" w14:textId="77777777" w:rsidR="00746F21" w:rsidRPr="00E55612" w:rsidRDefault="00746F21" w:rsidP="00A54A9F">
            <w:pPr>
              <w:spacing w:line="240" w:lineRule="auto"/>
              <w:rPr>
                <w:rFonts w:eastAsia="Times New Roman"/>
                <w:color w:val="000000"/>
              </w:rPr>
            </w:pPr>
            <w:r w:rsidRPr="00E55612">
              <w:rPr>
                <w:rFonts w:eastAsia="Times New Roman"/>
                <w:color w:val="000000"/>
              </w:rPr>
              <w:t>Model Pipeline Design</w:t>
            </w:r>
          </w:p>
        </w:tc>
        <w:tc>
          <w:tcPr>
            <w:tcW w:w="1620" w:type="dxa"/>
            <w:tcBorders>
              <w:top w:val="nil"/>
              <w:left w:val="nil"/>
              <w:bottom w:val="single" w:sz="8" w:space="0" w:color="auto"/>
              <w:right w:val="single" w:sz="8" w:space="0" w:color="auto"/>
            </w:tcBorders>
            <w:shd w:val="clear" w:color="000000" w:fill="ACB9CA"/>
            <w:noWrap/>
            <w:vAlign w:val="center"/>
            <w:hideMark/>
          </w:tcPr>
          <w:p w14:paraId="6756A9AB" w14:textId="77777777" w:rsidR="00746F21" w:rsidRPr="00E55612" w:rsidRDefault="00746F21" w:rsidP="00A54A9F">
            <w:pPr>
              <w:spacing w:line="240" w:lineRule="auto"/>
              <w:rPr>
                <w:rFonts w:eastAsia="Times New Roman"/>
                <w:color w:val="000000"/>
              </w:rPr>
            </w:pPr>
            <w:r w:rsidRPr="00E55612">
              <w:rPr>
                <w:rFonts w:eastAsia="Times New Roman"/>
                <w:color w:val="000000"/>
              </w:rPr>
              <w:t>8 Weeks</w:t>
            </w:r>
          </w:p>
        </w:tc>
        <w:tc>
          <w:tcPr>
            <w:tcW w:w="1726" w:type="dxa"/>
            <w:tcBorders>
              <w:top w:val="nil"/>
              <w:left w:val="nil"/>
              <w:bottom w:val="single" w:sz="8" w:space="0" w:color="auto"/>
              <w:right w:val="single" w:sz="8" w:space="0" w:color="auto"/>
            </w:tcBorders>
            <w:shd w:val="clear" w:color="000000" w:fill="ACB9CA"/>
            <w:noWrap/>
            <w:vAlign w:val="center"/>
            <w:hideMark/>
          </w:tcPr>
          <w:p w14:paraId="02B80195"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000000" w:fill="ACB9CA"/>
            <w:noWrap/>
            <w:vAlign w:val="center"/>
            <w:hideMark/>
          </w:tcPr>
          <w:p w14:paraId="6821594A"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300" w:type="dxa"/>
            <w:tcBorders>
              <w:top w:val="nil"/>
              <w:left w:val="nil"/>
              <w:bottom w:val="single" w:sz="8" w:space="0" w:color="auto"/>
              <w:right w:val="single" w:sz="8" w:space="0" w:color="auto"/>
            </w:tcBorders>
            <w:shd w:val="clear" w:color="000000" w:fill="ACB9CA"/>
            <w:noWrap/>
            <w:vAlign w:val="center"/>
            <w:hideMark/>
          </w:tcPr>
          <w:p w14:paraId="626B5382"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r>
      <w:tr w:rsidR="00746F21" w:rsidRPr="00E55612" w14:paraId="11E7B5DB"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369D744F" w14:textId="77777777" w:rsidR="00746F21" w:rsidRPr="00E55612" w:rsidRDefault="00746F21" w:rsidP="00A54A9F">
            <w:pPr>
              <w:spacing w:line="240" w:lineRule="auto"/>
              <w:rPr>
                <w:rFonts w:eastAsia="Times New Roman"/>
                <w:color w:val="000000"/>
              </w:rPr>
            </w:pPr>
            <w:r w:rsidRPr="00E55612">
              <w:rPr>
                <w:rFonts w:eastAsia="Times New Roman"/>
                <w:color w:val="000000"/>
              </w:rPr>
              <w:t>Architecture / Design</w:t>
            </w:r>
          </w:p>
        </w:tc>
        <w:tc>
          <w:tcPr>
            <w:tcW w:w="1620" w:type="dxa"/>
            <w:tcBorders>
              <w:top w:val="nil"/>
              <w:left w:val="nil"/>
              <w:bottom w:val="single" w:sz="8" w:space="0" w:color="auto"/>
              <w:right w:val="single" w:sz="8" w:space="0" w:color="auto"/>
            </w:tcBorders>
            <w:shd w:val="clear" w:color="auto" w:fill="auto"/>
            <w:noWrap/>
            <w:vAlign w:val="center"/>
            <w:hideMark/>
          </w:tcPr>
          <w:p w14:paraId="5183C1F5"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46B4A3E1"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3/4/2021</w:t>
            </w:r>
          </w:p>
        </w:tc>
        <w:tc>
          <w:tcPr>
            <w:tcW w:w="1726" w:type="dxa"/>
            <w:tcBorders>
              <w:top w:val="nil"/>
              <w:left w:val="nil"/>
              <w:bottom w:val="single" w:sz="8" w:space="0" w:color="auto"/>
              <w:right w:val="single" w:sz="8" w:space="0" w:color="auto"/>
            </w:tcBorders>
            <w:shd w:val="clear" w:color="auto" w:fill="auto"/>
            <w:noWrap/>
            <w:vAlign w:val="center"/>
            <w:hideMark/>
          </w:tcPr>
          <w:p w14:paraId="1AFFBA58"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3/15/2021</w:t>
            </w:r>
          </w:p>
        </w:tc>
        <w:tc>
          <w:tcPr>
            <w:tcW w:w="1300" w:type="dxa"/>
            <w:tcBorders>
              <w:top w:val="nil"/>
              <w:left w:val="nil"/>
              <w:bottom w:val="single" w:sz="8" w:space="0" w:color="auto"/>
              <w:right w:val="single" w:sz="8" w:space="0" w:color="auto"/>
            </w:tcBorders>
            <w:shd w:val="clear" w:color="auto" w:fill="auto"/>
            <w:noWrap/>
            <w:vAlign w:val="center"/>
            <w:hideMark/>
          </w:tcPr>
          <w:p w14:paraId="5F9C8002"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11</w:t>
            </w:r>
          </w:p>
        </w:tc>
      </w:tr>
      <w:tr w:rsidR="00746F21" w:rsidRPr="00E55612" w14:paraId="34BB8543"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01383FF8" w14:textId="77777777" w:rsidR="00746F21" w:rsidRPr="00E55612" w:rsidRDefault="00746F21" w:rsidP="00A54A9F">
            <w:pPr>
              <w:spacing w:line="240" w:lineRule="auto"/>
              <w:rPr>
                <w:rFonts w:eastAsia="Times New Roman"/>
                <w:color w:val="000000"/>
              </w:rPr>
            </w:pPr>
            <w:r w:rsidRPr="00E55612">
              <w:rPr>
                <w:rFonts w:eastAsia="Times New Roman"/>
                <w:color w:val="000000"/>
              </w:rPr>
              <w:lastRenderedPageBreak/>
              <w:t>Data Preparation / Collection</w:t>
            </w:r>
          </w:p>
        </w:tc>
        <w:tc>
          <w:tcPr>
            <w:tcW w:w="1620" w:type="dxa"/>
            <w:tcBorders>
              <w:top w:val="nil"/>
              <w:left w:val="nil"/>
              <w:bottom w:val="single" w:sz="8" w:space="0" w:color="auto"/>
              <w:right w:val="single" w:sz="8" w:space="0" w:color="auto"/>
            </w:tcBorders>
            <w:shd w:val="clear" w:color="auto" w:fill="auto"/>
            <w:noWrap/>
            <w:vAlign w:val="center"/>
            <w:hideMark/>
          </w:tcPr>
          <w:p w14:paraId="65FAC36A"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6027ADCC"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3/16/2021</w:t>
            </w:r>
          </w:p>
        </w:tc>
        <w:tc>
          <w:tcPr>
            <w:tcW w:w="1726" w:type="dxa"/>
            <w:tcBorders>
              <w:top w:val="nil"/>
              <w:left w:val="nil"/>
              <w:bottom w:val="single" w:sz="8" w:space="0" w:color="auto"/>
              <w:right w:val="single" w:sz="8" w:space="0" w:color="auto"/>
            </w:tcBorders>
            <w:shd w:val="clear" w:color="auto" w:fill="auto"/>
            <w:noWrap/>
            <w:vAlign w:val="center"/>
            <w:hideMark/>
          </w:tcPr>
          <w:p w14:paraId="6D434CD0"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4/1/2021</w:t>
            </w:r>
          </w:p>
        </w:tc>
        <w:tc>
          <w:tcPr>
            <w:tcW w:w="1300" w:type="dxa"/>
            <w:tcBorders>
              <w:top w:val="nil"/>
              <w:left w:val="nil"/>
              <w:bottom w:val="single" w:sz="8" w:space="0" w:color="auto"/>
              <w:right w:val="single" w:sz="8" w:space="0" w:color="auto"/>
            </w:tcBorders>
            <w:shd w:val="clear" w:color="auto" w:fill="auto"/>
            <w:noWrap/>
            <w:vAlign w:val="center"/>
            <w:hideMark/>
          </w:tcPr>
          <w:p w14:paraId="49E6C25F"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16</w:t>
            </w:r>
          </w:p>
        </w:tc>
      </w:tr>
      <w:tr w:rsidR="00746F21" w:rsidRPr="00E55612" w14:paraId="46302A53"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18F43183" w14:textId="77777777" w:rsidR="00746F21" w:rsidRPr="00E55612" w:rsidRDefault="00746F21" w:rsidP="00A54A9F">
            <w:pPr>
              <w:spacing w:line="240" w:lineRule="auto"/>
              <w:rPr>
                <w:rFonts w:eastAsia="Times New Roman"/>
                <w:color w:val="000000"/>
              </w:rPr>
            </w:pPr>
            <w:r w:rsidRPr="00E55612">
              <w:rPr>
                <w:rFonts w:eastAsia="Times New Roman"/>
                <w:color w:val="000000"/>
              </w:rPr>
              <w:t>Data Preprocessing / Cleaning</w:t>
            </w:r>
          </w:p>
        </w:tc>
        <w:tc>
          <w:tcPr>
            <w:tcW w:w="1620" w:type="dxa"/>
            <w:tcBorders>
              <w:top w:val="nil"/>
              <w:left w:val="nil"/>
              <w:bottom w:val="single" w:sz="8" w:space="0" w:color="auto"/>
              <w:right w:val="single" w:sz="8" w:space="0" w:color="auto"/>
            </w:tcBorders>
            <w:shd w:val="clear" w:color="auto" w:fill="auto"/>
            <w:noWrap/>
            <w:vAlign w:val="center"/>
            <w:hideMark/>
          </w:tcPr>
          <w:p w14:paraId="6B1C1DB8"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30ACFF5A"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4/2/2021</w:t>
            </w:r>
          </w:p>
        </w:tc>
        <w:tc>
          <w:tcPr>
            <w:tcW w:w="1726" w:type="dxa"/>
            <w:tcBorders>
              <w:top w:val="nil"/>
              <w:left w:val="nil"/>
              <w:bottom w:val="single" w:sz="8" w:space="0" w:color="auto"/>
              <w:right w:val="single" w:sz="8" w:space="0" w:color="auto"/>
            </w:tcBorders>
            <w:shd w:val="clear" w:color="auto" w:fill="auto"/>
            <w:noWrap/>
            <w:vAlign w:val="center"/>
            <w:hideMark/>
          </w:tcPr>
          <w:p w14:paraId="77CCDB8F"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4/28/2021</w:t>
            </w:r>
          </w:p>
        </w:tc>
        <w:tc>
          <w:tcPr>
            <w:tcW w:w="1300" w:type="dxa"/>
            <w:tcBorders>
              <w:top w:val="nil"/>
              <w:left w:val="nil"/>
              <w:bottom w:val="single" w:sz="8" w:space="0" w:color="auto"/>
              <w:right w:val="single" w:sz="8" w:space="0" w:color="auto"/>
            </w:tcBorders>
            <w:shd w:val="clear" w:color="auto" w:fill="auto"/>
            <w:noWrap/>
            <w:vAlign w:val="center"/>
            <w:hideMark/>
          </w:tcPr>
          <w:p w14:paraId="0910022D"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26</w:t>
            </w:r>
          </w:p>
        </w:tc>
      </w:tr>
      <w:tr w:rsidR="00746F21" w:rsidRPr="00E55612" w14:paraId="7522BCE9"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tcPr>
          <w:p w14:paraId="40D491E9" w14:textId="77777777" w:rsidR="00746F21" w:rsidRPr="00E55612" w:rsidRDefault="00746F21" w:rsidP="00A54A9F">
            <w:pPr>
              <w:spacing w:line="240" w:lineRule="auto"/>
              <w:rPr>
                <w:rFonts w:eastAsia="Times New Roman"/>
                <w:color w:val="000000"/>
              </w:rPr>
            </w:pPr>
            <w:r>
              <w:rPr>
                <w:rFonts w:eastAsia="Times New Roman"/>
                <w:color w:val="000000"/>
              </w:rPr>
              <w:t xml:space="preserve">Final </w:t>
            </w:r>
            <w:r w:rsidRPr="00E55612">
              <w:rPr>
                <w:rFonts w:eastAsia="Times New Roman"/>
                <w:color w:val="000000"/>
              </w:rPr>
              <w:t>Model Pipeline Design</w:t>
            </w:r>
            <w:r>
              <w:rPr>
                <w:rFonts w:eastAsia="Times New Roman"/>
                <w:color w:val="000000"/>
              </w:rPr>
              <w:t xml:space="preserve"> Submission</w:t>
            </w:r>
          </w:p>
        </w:tc>
        <w:tc>
          <w:tcPr>
            <w:tcW w:w="1620" w:type="dxa"/>
            <w:tcBorders>
              <w:top w:val="nil"/>
              <w:left w:val="nil"/>
              <w:bottom w:val="single" w:sz="8" w:space="0" w:color="auto"/>
              <w:right w:val="single" w:sz="8" w:space="0" w:color="auto"/>
            </w:tcBorders>
            <w:shd w:val="clear" w:color="auto" w:fill="auto"/>
            <w:noWrap/>
            <w:vAlign w:val="center"/>
          </w:tcPr>
          <w:p w14:paraId="35EE76BB" w14:textId="77777777" w:rsidR="00746F21" w:rsidRPr="00E55612" w:rsidRDefault="00746F21" w:rsidP="00A54A9F">
            <w:pPr>
              <w:spacing w:line="240" w:lineRule="auto"/>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184DAAAB" w14:textId="77777777" w:rsidR="00746F21" w:rsidRPr="00E55612" w:rsidRDefault="00746F21" w:rsidP="00A54A9F">
            <w:pPr>
              <w:spacing w:line="240" w:lineRule="auto"/>
              <w:jc w:val="right"/>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76992794" w14:textId="77777777" w:rsidR="00746F21" w:rsidRPr="00E55612" w:rsidRDefault="00746F21" w:rsidP="00A54A9F">
            <w:pPr>
              <w:spacing w:line="240" w:lineRule="auto"/>
              <w:jc w:val="right"/>
              <w:rPr>
                <w:rFonts w:eastAsia="Times New Roman"/>
                <w:color w:val="000000"/>
              </w:rPr>
            </w:pPr>
            <w:r>
              <w:rPr>
                <w:rFonts w:eastAsia="Times New Roman"/>
                <w:color w:val="000000"/>
              </w:rPr>
              <w:t>7/14/2021</w:t>
            </w:r>
          </w:p>
        </w:tc>
        <w:tc>
          <w:tcPr>
            <w:tcW w:w="1300" w:type="dxa"/>
            <w:tcBorders>
              <w:top w:val="nil"/>
              <w:left w:val="nil"/>
              <w:bottom w:val="single" w:sz="8" w:space="0" w:color="auto"/>
              <w:right w:val="single" w:sz="8" w:space="0" w:color="auto"/>
            </w:tcBorders>
            <w:shd w:val="clear" w:color="auto" w:fill="auto"/>
            <w:noWrap/>
            <w:vAlign w:val="center"/>
          </w:tcPr>
          <w:p w14:paraId="6C904137" w14:textId="77777777" w:rsidR="00746F21" w:rsidRPr="00E55612" w:rsidRDefault="00746F21" w:rsidP="00A54A9F">
            <w:pPr>
              <w:spacing w:line="240" w:lineRule="auto"/>
              <w:jc w:val="right"/>
              <w:rPr>
                <w:rFonts w:eastAsia="Times New Roman"/>
                <w:color w:val="000000"/>
              </w:rPr>
            </w:pPr>
          </w:p>
        </w:tc>
      </w:tr>
      <w:tr w:rsidR="00746F21" w:rsidRPr="00E55612" w14:paraId="30932F5D" w14:textId="77777777" w:rsidTr="00A54A9F">
        <w:trPr>
          <w:trHeight w:val="331"/>
        </w:trPr>
        <w:tc>
          <w:tcPr>
            <w:tcW w:w="3224" w:type="dxa"/>
            <w:tcBorders>
              <w:top w:val="nil"/>
              <w:left w:val="single" w:sz="8" w:space="0" w:color="auto"/>
              <w:bottom w:val="single" w:sz="8" w:space="0" w:color="auto"/>
              <w:right w:val="single" w:sz="8" w:space="0" w:color="auto"/>
            </w:tcBorders>
            <w:shd w:val="clear" w:color="000000" w:fill="ACB9CA"/>
            <w:noWrap/>
            <w:vAlign w:val="center"/>
            <w:hideMark/>
          </w:tcPr>
          <w:p w14:paraId="50B62011" w14:textId="77777777" w:rsidR="00746F21" w:rsidRPr="00E55612" w:rsidRDefault="00746F21" w:rsidP="00A54A9F">
            <w:pPr>
              <w:spacing w:line="240" w:lineRule="auto"/>
              <w:rPr>
                <w:rFonts w:eastAsia="Times New Roman"/>
                <w:color w:val="000000"/>
              </w:rPr>
            </w:pPr>
            <w:r w:rsidRPr="00E55612">
              <w:rPr>
                <w:rFonts w:eastAsia="Times New Roman"/>
                <w:color w:val="000000"/>
              </w:rPr>
              <w:t>Implementation</w:t>
            </w:r>
          </w:p>
        </w:tc>
        <w:tc>
          <w:tcPr>
            <w:tcW w:w="1620" w:type="dxa"/>
            <w:tcBorders>
              <w:top w:val="nil"/>
              <w:left w:val="nil"/>
              <w:bottom w:val="single" w:sz="8" w:space="0" w:color="auto"/>
              <w:right w:val="single" w:sz="8" w:space="0" w:color="auto"/>
            </w:tcBorders>
            <w:shd w:val="clear" w:color="000000" w:fill="ACB9CA"/>
            <w:noWrap/>
            <w:vAlign w:val="center"/>
            <w:hideMark/>
          </w:tcPr>
          <w:p w14:paraId="75F91BE4" w14:textId="77777777" w:rsidR="00746F21" w:rsidRPr="00E55612" w:rsidRDefault="00746F21" w:rsidP="00A54A9F">
            <w:pPr>
              <w:spacing w:line="240" w:lineRule="auto"/>
              <w:rPr>
                <w:rFonts w:eastAsia="Times New Roman"/>
                <w:color w:val="000000"/>
              </w:rPr>
            </w:pPr>
            <w:r w:rsidRPr="00E55612">
              <w:rPr>
                <w:rFonts w:eastAsia="Times New Roman"/>
                <w:color w:val="000000"/>
              </w:rPr>
              <w:t>8 Weeks</w:t>
            </w:r>
          </w:p>
        </w:tc>
        <w:tc>
          <w:tcPr>
            <w:tcW w:w="1726" w:type="dxa"/>
            <w:tcBorders>
              <w:top w:val="nil"/>
              <w:left w:val="nil"/>
              <w:bottom w:val="single" w:sz="8" w:space="0" w:color="auto"/>
              <w:right w:val="single" w:sz="8" w:space="0" w:color="auto"/>
            </w:tcBorders>
            <w:shd w:val="clear" w:color="000000" w:fill="ACB9CA"/>
            <w:noWrap/>
            <w:vAlign w:val="center"/>
            <w:hideMark/>
          </w:tcPr>
          <w:p w14:paraId="70AFF35C"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000000" w:fill="ACB9CA"/>
            <w:noWrap/>
            <w:vAlign w:val="center"/>
            <w:hideMark/>
          </w:tcPr>
          <w:p w14:paraId="2918023D"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300" w:type="dxa"/>
            <w:tcBorders>
              <w:top w:val="nil"/>
              <w:left w:val="nil"/>
              <w:bottom w:val="single" w:sz="8" w:space="0" w:color="auto"/>
              <w:right w:val="single" w:sz="8" w:space="0" w:color="auto"/>
            </w:tcBorders>
            <w:shd w:val="clear" w:color="000000" w:fill="ACB9CA"/>
            <w:noWrap/>
            <w:vAlign w:val="center"/>
            <w:hideMark/>
          </w:tcPr>
          <w:p w14:paraId="191AB4B4"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r>
      <w:tr w:rsidR="00746F21" w:rsidRPr="00E55612" w14:paraId="41378CCA"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198CD1B0" w14:textId="77777777" w:rsidR="00746F21" w:rsidRPr="00E55612" w:rsidRDefault="00746F21" w:rsidP="00A54A9F">
            <w:pPr>
              <w:spacing w:line="240" w:lineRule="auto"/>
              <w:rPr>
                <w:rFonts w:eastAsia="Times New Roman"/>
                <w:color w:val="000000"/>
              </w:rPr>
            </w:pPr>
            <w:r w:rsidRPr="00E55612">
              <w:rPr>
                <w:rFonts w:eastAsia="Times New Roman"/>
                <w:color w:val="000000"/>
              </w:rPr>
              <w:t>Training Model</w:t>
            </w:r>
          </w:p>
        </w:tc>
        <w:tc>
          <w:tcPr>
            <w:tcW w:w="1620" w:type="dxa"/>
            <w:tcBorders>
              <w:top w:val="nil"/>
              <w:left w:val="nil"/>
              <w:bottom w:val="single" w:sz="8" w:space="0" w:color="auto"/>
              <w:right w:val="single" w:sz="8" w:space="0" w:color="auto"/>
            </w:tcBorders>
            <w:shd w:val="clear" w:color="auto" w:fill="auto"/>
            <w:noWrap/>
            <w:vAlign w:val="center"/>
            <w:hideMark/>
          </w:tcPr>
          <w:p w14:paraId="4A550AAE"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3B878276"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4/29/2021</w:t>
            </w:r>
          </w:p>
        </w:tc>
        <w:tc>
          <w:tcPr>
            <w:tcW w:w="1726" w:type="dxa"/>
            <w:tcBorders>
              <w:top w:val="nil"/>
              <w:left w:val="nil"/>
              <w:bottom w:val="single" w:sz="8" w:space="0" w:color="auto"/>
              <w:right w:val="single" w:sz="8" w:space="0" w:color="auto"/>
            </w:tcBorders>
            <w:shd w:val="clear" w:color="auto" w:fill="auto"/>
            <w:noWrap/>
            <w:vAlign w:val="center"/>
            <w:hideMark/>
          </w:tcPr>
          <w:p w14:paraId="58A4CD1F"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5/9/2021</w:t>
            </w:r>
          </w:p>
        </w:tc>
        <w:tc>
          <w:tcPr>
            <w:tcW w:w="1300" w:type="dxa"/>
            <w:tcBorders>
              <w:top w:val="nil"/>
              <w:left w:val="nil"/>
              <w:bottom w:val="single" w:sz="8" w:space="0" w:color="auto"/>
              <w:right w:val="single" w:sz="8" w:space="0" w:color="auto"/>
            </w:tcBorders>
            <w:shd w:val="clear" w:color="auto" w:fill="auto"/>
            <w:noWrap/>
            <w:vAlign w:val="center"/>
            <w:hideMark/>
          </w:tcPr>
          <w:p w14:paraId="455DF973"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10</w:t>
            </w:r>
          </w:p>
        </w:tc>
      </w:tr>
      <w:tr w:rsidR="00746F21" w:rsidRPr="00E55612" w14:paraId="084FB629"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0B20FD53" w14:textId="77777777" w:rsidR="00746F21" w:rsidRPr="00E55612" w:rsidRDefault="00746F21" w:rsidP="00A54A9F">
            <w:pPr>
              <w:spacing w:line="240" w:lineRule="auto"/>
              <w:rPr>
                <w:rFonts w:eastAsia="Times New Roman"/>
                <w:color w:val="000000"/>
              </w:rPr>
            </w:pPr>
            <w:r w:rsidRPr="00E55612">
              <w:rPr>
                <w:rFonts w:eastAsia="Times New Roman"/>
                <w:color w:val="000000"/>
              </w:rPr>
              <w:t>Testing Model</w:t>
            </w:r>
          </w:p>
        </w:tc>
        <w:tc>
          <w:tcPr>
            <w:tcW w:w="1620" w:type="dxa"/>
            <w:tcBorders>
              <w:top w:val="nil"/>
              <w:left w:val="nil"/>
              <w:bottom w:val="single" w:sz="8" w:space="0" w:color="auto"/>
              <w:right w:val="single" w:sz="8" w:space="0" w:color="auto"/>
            </w:tcBorders>
            <w:shd w:val="clear" w:color="auto" w:fill="auto"/>
            <w:noWrap/>
            <w:vAlign w:val="center"/>
            <w:hideMark/>
          </w:tcPr>
          <w:p w14:paraId="0BA307C3"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086D7692"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5/11/2021</w:t>
            </w:r>
          </w:p>
        </w:tc>
        <w:tc>
          <w:tcPr>
            <w:tcW w:w="1726" w:type="dxa"/>
            <w:tcBorders>
              <w:top w:val="nil"/>
              <w:left w:val="nil"/>
              <w:bottom w:val="single" w:sz="8" w:space="0" w:color="auto"/>
              <w:right w:val="single" w:sz="8" w:space="0" w:color="auto"/>
            </w:tcBorders>
            <w:shd w:val="clear" w:color="auto" w:fill="auto"/>
            <w:noWrap/>
            <w:vAlign w:val="center"/>
            <w:hideMark/>
          </w:tcPr>
          <w:p w14:paraId="6A6A7163"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5/20/2021</w:t>
            </w:r>
          </w:p>
        </w:tc>
        <w:tc>
          <w:tcPr>
            <w:tcW w:w="1300" w:type="dxa"/>
            <w:tcBorders>
              <w:top w:val="nil"/>
              <w:left w:val="nil"/>
              <w:bottom w:val="single" w:sz="8" w:space="0" w:color="auto"/>
              <w:right w:val="single" w:sz="8" w:space="0" w:color="auto"/>
            </w:tcBorders>
            <w:shd w:val="clear" w:color="auto" w:fill="auto"/>
            <w:noWrap/>
            <w:vAlign w:val="center"/>
            <w:hideMark/>
          </w:tcPr>
          <w:p w14:paraId="108CE591"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9</w:t>
            </w:r>
          </w:p>
        </w:tc>
      </w:tr>
      <w:tr w:rsidR="00746F21" w:rsidRPr="00E55612" w14:paraId="0A0EB27A"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750BE522" w14:textId="77777777" w:rsidR="00746F21" w:rsidRPr="00E55612" w:rsidRDefault="00746F21" w:rsidP="00A54A9F">
            <w:pPr>
              <w:spacing w:line="240" w:lineRule="auto"/>
              <w:rPr>
                <w:rFonts w:eastAsia="Times New Roman"/>
                <w:color w:val="000000"/>
              </w:rPr>
            </w:pPr>
            <w:r w:rsidRPr="00E55612">
              <w:rPr>
                <w:rFonts w:eastAsia="Times New Roman"/>
                <w:color w:val="000000"/>
              </w:rPr>
              <w:t>Validating Model</w:t>
            </w:r>
          </w:p>
        </w:tc>
        <w:tc>
          <w:tcPr>
            <w:tcW w:w="1620" w:type="dxa"/>
            <w:tcBorders>
              <w:top w:val="nil"/>
              <w:left w:val="nil"/>
              <w:bottom w:val="single" w:sz="8" w:space="0" w:color="auto"/>
              <w:right w:val="single" w:sz="8" w:space="0" w:color="auto"/>
            </w:tcBorders>
            <w:shd w:val="clear" w:color="auto" w:fill="auto"/>
            <w:noWrap/>
            <w:vAlign w:val="center"/>
            <w:hideMark/>
          </w:tcPr>
          <w:p w14:paraId="646249ED"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29BAFD9D"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5/21/2021</w:t>
            </w:r>
          </w:p>
        </w:tc>
        <w:tc>
          <w:tcPr>
            <w:tcW w:w="1726" w:type="dxa"/>
            <w:tcBorders>
              <w:top w:val="nil"/>
              <w:left w:val="nil"/>
              <w:bottom w:val="single" w:sz="8" w:space="0" w:color="auto"/>
              <w:right w:val="single" w:sz="8" w:space="0" w:color="auto"/>
            </w:tcBorders>
            <w:shd w:val="clear" w:color="auto" w:fill="auto"/>
            <w:noWrap/>
            <w:vAlign w:val="center"/>
            <w:hideMark/>
          </w:tcPr>
          <w:p w14:paraId="05A034D3"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6/1/2021</w:t>
            </w:r>
          </w:p>
        </w:tc>
        <w:tc>
          <w:tcPr>
            <w:tcW w:w="1300" w:type="dxa"/>
            <w:tcBorders>
              <w:top w:val="nil"/>
              <w:left w:val="nil"/>
              <w:bottom w:val="single" w:sz="8" w:space="0" w:color="auto"/>
              <w:right w:val="single" w:sz="8" w:space="0" w:color="auto"/>
            </w:tcBorders>
            <w:shd w:val="clear" w:color="auto" w:fill="auto"/>
            <w:noWrap/>
            <w:vAlign w:val="center"/>
            <w:hideMark/>
          </w:tcPr>
          <w:p w14:paraId="6E172C63"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11</w:t>
            </w:r>
          </w:p>
        </w:tc>
      </w:tr>
      <w:tr w:rsidR="00746F21" w:rsidRPr="00E55612" w14:paraId="4DAE9D84"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70E1A3FF" w14:textId="77777777" w:rsidR="00746F21" w:rsidRPr="00E55612" w:rsidRDefault="00746F21" w:rsidP="00A54A9F">
            <w:pPr>
              <w:spacing w:line="240" w:lineRule="auto"/>
              <w:rPr>
                <w:rFonts w:eastAsia="Times New Roman"/>
                <w:color w:val="000000"/>
              </w:rPr>
            </w:pPr>
            <w:r w:rsidRPr="00E55612">
              <w:rPr>
                <w:rFonts w:eastAsia="Times New Roman"/>
                <w:color w:val="000000"/>
              </w:rPr>
              <w:t>Refining Model &amp; Validate</w:t>
            </w:r>
          </w:p>
        </w:tc>
        <w:tc>
          <w:tcPr>
            <w:tcW w:w="1620" w:type="dxa"/>
            <w:tcBorders>
              <w:top w:val="nil"/>
              <w:left w:val="nil"/>
              <w:bottom w:val="single" w:sz="8" w:space="0" w:color="auto"/>
              <w:right w:val="single" w:sz="8" w:space="0" w:color="auto"/>
            </w:tcBorders>
            <w:shd w:val="clear" w:color="auto" w:fill="auto"/>
            <w:noWrap/>
            <w:vAlign w:val="center"/>
            <w:hideMark/>
          </w:tcPr>
          <w:p w14:paraId="1B5D57E3"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670168D1"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6/2/2021</w:t>
            </w:r>
          </w:p>
        </w:tc>
        <w:tc>
          <w:tcPr>
            <w:tcW w:w="1726" w:type="dxa"/>
            <w:tcBorders>
              <w:top w:val="nil"/>
              <w:left w:val="nil"/>
              <w:bottom w:val="single" w:sz="8" w:space="0" w:color="auto"/>
              <w:right w:val="single" w:sz="8" w:space="0" w:color="auto"/>
            </w:tcBorders>
            <w:shd w:val="clear" w:color="auto" w:fill="auto"/>
            <w:noWrap/>
            <w:vAlign w:val="center"/>
            <w:hideMark/>
          </w:tcPr>
          <w:p w14:paraId="3C1F1376"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6/12/2021</w:t>
            </w:r>
          </w:p>
        </w:tc>
        <w:tc>
          <w:tcPr>
            <w:tcW w:w="1300" w:type="dxa"/>
            <w:tcBorders>
              <w:top w:val="nil"/>
              <w:left w:val="nil"/>
              <w:bottom w:val="single" w:sz="8" w:space="0" w:color="auto"/>
              <w:right w:val="single" w:sz="8" w:space="0" w:color="auto"/>
            </w:tcBorders>
            <w:shd w:val="clear" w:color="auto" w:fill="auto"/>
            <w:noWrap/>
            <w:vAlign w:val="center"/>
            <w:hideMark/>
          </w:tcPr>
          <w:p w14:paraId="0F3A612C"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10</w:t>
            </w:r>
          </w:p>
        </w:tc>
      </w:tr>
      <w:tr w:rsidR="00746F21" w:rsidRPr="00E55612" w14:paraId="17D3272D"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3EDDA433" w14:textId="77777777" w:rsidR="00746F21" w:rsidRPr="00E55612" w:rsidRDefault="00746F21" w:rsidP="00A54A9F">
            <w:pPr>
              <w:spacing w:line="240" w:lineRule="auto"/>
              <w:rPr>
                <w:rFonts w:eastAsia="Times New Roman"/>
                <w:color w:val="000000"/>
              </w:rPr>
            </w:pPr>
            <w:r w:rsidRPr="00E55612">
              <w:rPr>
                <w:rFonts w:eastAsia="Times New Roman"/>
                <w:color w:val="000000"/>
              </w:rPr>
              <w:t>Deploying Model</w:t>
            </w:r>
          </w:p>
        </w:tc>
        <w:tc>
          <w:tcPr>
            <w:tcW w:w="1620" w:type="dxa"/>
            <w:tcBorders>
              <w:top w:val="nil"/>
              <w:left w:val="nil"/>
              <w:bottom w:val="single" w:sz="8" w:space="0" w:color="auto"/>
              <w:right w:val="single" w:sz="8" w:space="0" w:color="auto"/>
            </w:tcBorders>
            <w:shd w:val="clear" w:color="auto" w:fill="auto"/>
            <w:noWrap/>
            <w:vAlign w:val="center"/>
            <w:hideMark/>
          </w:tcPr>
          <w:p w14:paraId="57F10ACC"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55381EE2"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6/13/2021</w:t>
            </w:r>
          </w:p>
        </w:tc>
        <w:tc>
          <w:tcPr>
            <w:tcW w:w="1726" w:type="dxa"/>
            <w:tcBorders>
              <w:top w:val="nil"/>
              <w:left w:val="nil"/>
              <w:bottom w:val="single" w:sz="8" w:space="0" w:color="auto"/>
              <w:right w:val="single" w:sz="8" w:space="0" w:color="auto"/>
            </w:tcBorders>
            <w:shd w:val="clear" w:color="auto" w:fill="auto"/>
            <w:noWrap/>
            <w:vAlign w:val="center"/>
            <w:hideMark/>
          </w:tcPr>
          <w:p w14:paraId="650597B8"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6/23/2021</w:t>
            </w:r>
          </w:p>
        </w:tc>
        <w:tc>
          <w:tcPr>
            <w:tcW w:w="1300" w:type="dxa"/>
            <w:tcBorders>
              <w:top w:val="nil"/>
              <w:left w:val="nil"/>
              <w:bottom w:val="single" w:sz="8" w:space="0" w:color="auto"/>
              <w:right w:val="single" w:sz="8" w:space="0" w:color="auto"/>
            </w:tcBorders>
            <w:shd w:val="clear" w:color="auto" w:fill="auto"/>
            <w:noWrap/>
            <w:vAlign w:val="center"/>
            <w:hideMark/>
          </w:tcPr>
          <w:p w14:paraId="229A62F5"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10</w:t>
            </w:r>
          </w:p>
        </w:tc>
      </w:tr>
      <w:tr w:rsidR="00746F21" w:rsidRPr="00E55612" w14:paraId="6580EFC5"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tcPr>
          <w:p w14:paraId="1A92987B" w14:textId="77777777" w:rsidR="00746F21" w:rsidRPr="00E55612" w:rsidRDefault="00746F21" w:rsidP="00A54A9F">
            <w:pPr>
              <w:spacing w:line="240" w:lineRule="auto"/>
              <w:rPr>
                <w:rFonts w:eastAsia="Times New Roman"/>
                <w:color w:val="000000"/>
              </w:rPr>
            </w:pPr>
            <w:r>
              <w:rPr>
                <w:rFonts w:eastAsia="Times New Roman"/>
                <w:color w:val="000000"/>
              </w:rPr>
              <w:t>Final Implementation Submission</w:t>
            </w:r>
          </w:p>
        </w:tc>
        <w:tc>
          <w:tcPr>
            <w:tcW w:w="1620" w:type="dxa"/>
            <w:tcBorders>
              <w:top w:val="nil"/>
              <w:left w:val="nil"/>
              <w:bottom w:val="single" w:sz="8" w:space="0" w:color="auto"/>
              <w:right w:val="single" w:sz="8" w:space="0" w:color="auto"/>
            </w:tcBorders>
            <w:shd w:val="clear" w:color="auto" w:fill="auto"/>
            <w:noWrap/>
            <w:vAlign w:val="center"/>
          </w:tcPr>
          <w:p w14:paraId="04F063D4" w14:textId="77777777" w:rsidR="00746F21" w:rsidRPr="00E55612" w:rsidRDefault="00746F21" w:rsidP="00A54A9F">
            <w:pPr>
              <w:spacing w:line="240" w:lineRule="auto"/>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153277E3" w14:textId="77777777" w:rsidR="00746F21" w:rsidRPr="00E55612" w:rsidRDefault="00746F21" w:rsidP="00A54A9F">
            <w:pPr>
              <w:spacing w:line="240" w:lineRule="auto"/>
              <w:jc w:val="right"/>
              <w:rPr>
                <w:rFonts w:eastAsia="Times New Roman"/>
                <w:color w:val="000000"/>
              </w:rPr>
            </w:pPr>
          </w:p>
        </w:tc>
        <w:tc>
          <w:tcPr>
            <w:tcW w:w="1726" w:type="dxa"/>
            <w:tcBorders>
              <w:top w:val="nil"/>
              <w:left w:val="nil"/>
              <w:bottom w:val="single" w:sz="8" w:space="0" w:color="auto"/>
              <w:right w:val="single" w:sz="8" w:space="0" w:color="auto"/>
            </w:tcBorders>
            <w:shd w:val="clear" w:color="auto" w:fill="auto"/>
            <w:noWrap/>
            <w:vAlign w:val="center"/>
          </w:tcPr>
          <w:p w14:paraId="4C2DF7F6" w14:textId="77777777" w:rsidR="00746F21" w:rsidRPr="00E55612" w:rsidRDefault="00746F21" w:rsidP="00A54A9F">
            <w:pPr>
              <w:spacing w:line="240" w:lineRule="auto"/>
              <w:jc w:val="right"/>
              <w:rPr>
                <w:rFonts w:eastAsia="Times New Roman"/>
                <w:color w:val="000000"/>
              </w:rPr>
            </w:pPr>
            <w:r>
              <w:rPr>
                <w:rFonts w:eastAsia="Times New Roman"/>
                <w:color w:val="000000"/>
              </w:rPr>
              <w:t>8/4/2021</w:t>
            </w:r>
          </w:p>
        </w:tc>
        <w:tc>
          <w:tcPr>
            <w:tcW w:w="1300" w:type="dxa"/>
            <w:tcBorders>
              <w:top w:val="nil"/>
              <w:left w:val="nil"/>
              <w:bottom w:val="single" w:sz="8" w:space="0" w:color="auto"/>
              <w:right w:val="single" w:sz="8" w:space="0" w:color="auto"/>
            </w:tcBorders>
            <w:shd w:val="clear" w:color="auto" w:fill="auto"/>
            <w:noWrap/>
            <w:vAlign w:val="center"/>
          </w:tcPr>
          <w:p w14:paraId="1A8E708F" w14:textId="77777777" w:rsidR="00746F21" w:rsidRPr="00E55612" w:rsidRDefault="00746F21" w:rsidP="00A54A9F">
            <w:pPr>
              <w:spacing w:line="240" w:lineRule="auto"/>
              <w:jc w:val="right"/>
              <w:rPr>
                <w:rFonts w:eastAsia="Times New Roman"/>
                <w:color w:val="000000"/>
              </w:rPr>
            </w:pPr>
          </w:p>
        </w:tc>
      </w:tr>
      <w:tr w:rsidR="00746F21" w:rsidRPr="00E55612" w14:paraId="0F4B7457" w14:textId="77777777" w:rsidTr="00A54A9F">
        <w:trPr>
          <w:trHeight w:val="331"/>
        </w:trPr>
        <w:tc>
          <w:tcPr>
            <w:tcW w:w="3224" w:type="dxa"/>
            <w:tcBorders>
              <w:top w:val="nil"/>
              <w:left w:val="single" w:sz="8" w:space="0" w:color="auto"/>
              <w:bottom w:val="single" w:sz="8" w:space="0" w:color="auto"/>
              <w:right w:val="single" w:sz="8" w:space="0" w:color="auto"/>
            </w:tcBorders>
            <w:shd w:val="clear" w:color="000000" w:fill="ACB9CA"/>
            <w:noWrap/>
            <w:vAlign w:val="center"/>
            <w:hideMark/>
          </w:tcPr>
          <w:p w14:paraId="1E7B3FE5" w14:textId="77777777" w:rsidR="00746F21" w:rsidRPr="00E55612" w:rsidRDefault="00746F21" w:rsidP="00A54A9F">
            <w:pPr>
              <w:spacing w:line="240" w:lineRule="auto"/>
              <w:rPr>
                <w:rFonts w:eastAsia="Times New Roman"/>
                <w:color w:val="000000"/>
              </w:rPr>
            </w:pPr>
            <w:r w:rsidRPr="00E55612">
              <w:rPr>
                <w:rFonts w:eastAsia="Times New Roman"/>
                <w:color w:val="000000"/>
              </w:rPr>
              <w:t>Performance Analysis and Presentation</w:t>
            </w:r>
          </w:p>
        </w:tc>
        <w:tc>
          <w:tcPr>
            <w:tcW w:w="1620" w:type="dxa"/>
            <w:tcBorders>
              <w:top w:val="nil"/>
              <w:left w:val="nil"/>
              <w:bottom w:val="single" w:sz="8" w:space="0" w:color="auto"/>
              <w:right w:val="single" w:sz="8" w:space="0" w:color="auto"/>
            </w:tcBorders>
            <w:shd w:val="clear" w:color="000000" w:fill="ACB9CA"/>
            <w:noWrap/>
            <w:vAlign w:val="center"/>
            <w:hideMark/>
          </w:tcPr>
          <w:p w14:paraId="794EFA2C" w14:textId="77777777" w:rsidR="00746F21" w:rsidRPr="00E55612" w:rsidRDefault="00746F21" w:rsidP="00A54A9F">
            <w:pPr>
              <w:spacing w:line="240" w:lineRule="auto"/>
              <w:rPr>
                <w:rFonts w:eastAsia="Times New Roman"/>
                <w:color w:val="000000"/>
              </w:rPr>
            </w:pPr>
            <w:r w:rsidRPr="00E55612">
              <w:rPr>
                <w:rFonts w:eastAsia="Times New Roman"/>
                <w:color w:val="000000"/>
              </w:rPr>
              <w:t>8 Weeks</w:t>
            </w:r>
          </w:p>
        </w:tc>
        <w:tc>
          <w:tcPr>
            <w:tcW w:w="1726" w:type="dxa"/>
            <w:tcBorders>
              <w:top w:val="nil"/>
              <w:left w:val="nil"/>
              <w:bottom w:val="single" w:sz="8" w:space="0" w:color="auto"/>
              <w:right w:val="single" w:sz="8" w:space="0" w:color="auto"/>
            </w:tcBorders>
            <w:shd w:val="clear" w:color="000000" w:fill="ACB9CA"/>
            <w:noWrap/>
            <w:vAlign w:val="center"/>
            <w:hideMark/>
          </w:tcPr>
          <w:p w14:paraId="65E05CD9"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000000" w:fill="ACB9CA"/>
            <w:noWrap/>
            <w:vAlign w:val="center"/>
            <w:hideMark/>
          </w:tcPr>
          <w:p w14:paraId="6B56DC34"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300" w:type="dxa"/>
            <w:tcBorders>
              <w:top w:val="nil"/>
              <w:left w:val="nil"/>
              <w:bottom w:val="single" w:sz="8" w:space="0" w:color="auto"/>
              <w:right w:val="single" w:sz="8" w:space="0" w:color="auto"/>
            </w:tcBorders>
            <w:shd w:val="clear" w:color="000000" w:fill="ACB9CA"/>
            <w:noWrap/>
            <w:vAlign w:val="center"/>
            <w:hideMark/>
          </w:tcPr>
          <w:p w14:paraId="7E4A9BE4"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r>
      <w:tr w:rsidR="00746F21" w:rsidRPr="00E55612" w14:paraId="01BDC131"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5CBAE07B" w14:textId="77777777" w:rsidR="00746F21" w:rsidRPr="00E55612" w:rsidRDefault="00746F21" w:rsidP="00A54A9F">
            <w:pPr>
              <w:spacing w:line="240" w:lineRule="auto"/>
              <w:rPr>
                <w:rFonts w:eastAsia="Times New Roman"/>
                <w:color w:val="000000"/>
              </w:rPr>
            </w:pPr>
            <w:r w:rsidRPr="00E55612">
              <w:rPr>
                <w:rFonts w:eastAsia="Times New Roman"/>
                <w:color w:val="000000"/>
              </w:rPr>
              <w:t>Monitoring</w:t>
            </w:r>
          </w:p>
        </w:tc>
        <w:tc>
          <w:tcPr>
            <w:tcW w:w="1620" w:type="dxa"/>
            <w:tcBorders>
              <w:top w:val="nil"/>
              <w:left w:val="nil"/>
              <w:bottom w:val="single" w:sz="8" w:space="0" w:color="auto"/>
              <w:right w:val="single" w:sz="8" w:space="0" w:color="auto"/>
            </w:tcBorders>
            <w:shd w:val="clear" w:color="auto" w:fill="auto"/>
            <w:noWrap/>
            <w:vAlign w:val="center"/>
            <w:hideMark/>
          </w:tcPr>
          <w:p w14:paraId="0842B557"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0233783E"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6/24/2021</w:t>
            </w:r>
          </w:p>
        </w:tc>
        <w:tc>
          <w:tcPr>
            <w:tcW w:w="1726" w:type="dxa"/>
            <w:tcBorders>
              <w:top w:val="nil"/>
              <w:left w:val="nil"/>
              <w:bottom w:val="single" w:sz="8" w:space="0" w:color="auto"/>
              <w:right w:val="single" w:sz="8" w:space="0" w:color="auto"/>
            </w:tcBorders>
            <w:shd w:val="clear" w:color="auto" w:fill="auto"/>
            <w:noWrap/>
            <w:vAlign w:val="center"/>
            <w:hideMark/>
          </w:tcPr>
          <w:p w14:paraId="0B988764"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7/4/2021</w:t>
            </w:r>
          </w:p>
        </w:tc>
        <w:tc>
          <w:tcPr>
            <w:tcW w:w="1300" w:type="dxa"/>
            <w:tcBorders>
              <w:top w:val="nil"/>
              <w:left w:val="nil"/>
              <w:bottom w:val="single" w:sz="8" w:space="0" w:color="auto"/>
              <w:right w:val="single" w:sz="8" w:space="0" w:color="auto"/>
            </w:tcBorders>
            <w:shd w:val="clear" w:color="auto" w:fill="auto"/>
            <w:noWrap/>
            <w:vAlign w:val="center"/>
            <w:hideMark/>
          </w:tcPr>
          <w:p w14:paraId="758EC8E4"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10</w:t>
            </w:r>
          </w:p>
        </w:tc>
      </w:tr>
      <w:tr w:rsidR="00746F21" w:rsidRPr="00E55612" w14:paraId="1B11FF51"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67A92E6B" w14:textId="77777777" w:rsidR="00746F21" w:rsidRPr="00E55612" w:rsidRDefault="00746F21" w:rsidP="00A54A9F">
            <w:pPr>
              <w:spacing w:line="240" w:lineRule="auto"/>
              <w:rPr>
                <w:rFonts w:eastAsia="Times New Roman"/>
                <w:color w:val="000000"/>
              </w:rPr>
            </w:pPr>
            <w:r w:rsidRPr="00E55612">
              <w:rPr>
                <w:rFonts w:eastAsia="Times New Roman"/>
                <w:color w:val="000000"/>
              </w:rPr>
              <w:t>Collecting Metrics / Logs</w:t>
            </w:r>
          </w:p>
        </w:tc>
        <w:tc>
          <w:tcPr>
            <w:tcW w:w="1620" w:type="dxa"/>
            <w:tcBorders>
              <w:top w:val="nil"/>
              <w:left w:val="nil"/>
              <w:bottom w:val="single" w:sz="8" w:space="0" w:color="auto"/>
              <w:right w:val="single" w:sz="8" w:space="0" w:color="auto"/>
            </w:tcBorders>
            <w:shd w:val="clear" w:color="auto" w:fill="auto"/>
            <w:noWrap/>
            <w:vAlign w:val="center"/>
            <w:hideMark/>
          </w:tcPr>
          <w:p w14:paraId="6066B2DC"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5EE899A8"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7/5/2021</w:t>
            </w:r>
          </w:p>
        </w:tc>
        <w:tc>
          <w:tcPr>
            <w:tcW w:w="1726" w:type="dxa"/>
            <w:tcBorders>
              <w:top w:val="nil"/>
              <w:left w:val="nil"/>
              <w:bottom w:val="single" w:sz="8" w:space="0" w:color="auto"/>
              <w:right w:val="single" w:sz="8" w:space="0" w:color="auto"/>
            </w:tcBorders>
            <w:shd w:val="clear" w:color="auto" w:fill="auto"/>
            <w:noWrap/>
            <w:vAlign w:val="center"/>
            <w:hideMark/>
          </w:tcPr>
          <w:p w14:paraId="1C5BA5EA"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7/17/2021</w:t>
            </w:r>
          </w:p>
        </w:tc>
        <w:tc>
          <w:tcPr>
            <w:tcW w:w="1300" w:type="dxa"/>
            <w:tcBorders>
              <w:top w:val="nil"/>
              <w:left w:val="nil"/>
              <w:bottom w:val="single" w:sz="8" w:space="0" w:color="auto"/>
              <w:right w:val="single" w:sz="8" w:space="0" w:color="auto"/>
            </w:tcBorders>
            <w:shd w:val="clear" w:color="auto" w:fill="auto"/>
            <w:noWrap/>
            <w:vAlign w:val="center"/>
            <w:hideMark/>
          </w:tcPr>
          <w:p w14:paraId="02F8BA5C"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12</w:t>
            </w:r>
          </w:p>
        </w:tc>
      </w:tr>
      <w:tr w:rsidR="00746F21" w:rsidRPr="00E55612" w14:paraId="627BECC0"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1C7C7A22" w14:textId="77777777" w:rsidR="00746F21" w:rsidRPr="00E55612" w:rsidRDefault="00746F21" w:rsidP="00A54A9F">
            <w:pPr>
              <w:spacing w:line="240" w:lineRule="auto"/>
              <w:rPr>
                <w:rFonts w:eastAsia="Times New Roman"/>
                <w:color w:val="000000"/>
              </w:rPr>
            </w:pPr>
            <w:r w:rsidRPr="00E55612">
              <w:rPr>
                <w:rFonts w:eastAsia="Times New Roman"/>
                <w:color w:val="000000"/>
              </w:rPr>
              <w:t>Analyzing Performance</w:t>
            </w:r>
          </w:p>
        </w:tc>
        <w:tc>
          <w:tcPr>
            <w:tcW w:w="1620" w:type="dxa"/>
            <w:tcBorders>
              <w:top w:val="nil"/>
              <w:left w:val="nil"/>
              <w:bottom w:val="single" w:sz="8" w:space="0" w:color="auto"/>
              <w:right w:val="single" w:sz="8" w:space="0" w:color="auto"/>
            </w:tcBorders>
            <w:shd w:val="clear" w:color="auto" w:fill="auto"/>
            <w:noWrap/>
            <w:vAlign w:val="center"/>
            <w:hideMark/>
          </w:tcPr>
          <w:p w14:paraId="6E661B34"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5E2E8436"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7/18/2021</w:t>
            </w:r>
          </w:p>
        </w:tc>
        <w:tc>
          <w:tcPr>
            <w:tcW w:w="1726" w:type="dxa"/>
            <w:tcBorders>
              <w:top w:val="nil"/>
              <w:left w:val="nil"/>
              <w:bottom w:val="single" w:sz="8" w:space="0" w:color="auto"/>
              <w:right w:val="single" w:sz="8" w:space="0" w:color="auto"/>
            </w:tcBorders>
            <w:shd w:val="clear" w:color="auto" w:fill="auto"/>
            <w:noWrap/>
            <w:vAlign w:val="center"/>
            <w:hideMark/>
          </w:tcPr>
          <w:p w14:paraId="3993023B"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8/4/2021</w:t>
            </w:r>
          </w:p>
        </w:tc>
        <w:tc>
          <w:tcPr>
            <w:tcW w:w="1300" w:type="dxa"/>
            <w:tcBorders>
              <w:top w:val="nil"/>
              <w:left w:val="nil"/>
              <w:bottom w:val="single" w:sz="8" w:space="0" w:color="auto"/>
              <w:right w:val="single" w:sz="8" w:space="0" w:color="auto"/>
            </w:tcBorders>
            <w:shd w:val="clear" w:color="auto" w:fill="auto"/>
            <w:noWrap/>
            <w:vAlign w:val="center"/>
            <w:hideMark/>
          </w:tcPr>
          <w:p w14:paraId="57C95983"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17</w:t>
            </w:r>
          </w:p>
        </w:tc>
      </w:tr>
      <w:tr w:rsidR="00746F21" w:rsidRPr="00E55612" w14:paraId="110D7D60"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47366CBF" w14:textId="77777777" w:rsidR="00746F21" w:rsidRPr="00E55612" w:rsidRDefault="00746F21" w:rsidP="00A54A9F">
            <w:pPr>
              <w:spacing w:line="240" w:lineRule="auto"/>
              <w:rPr>
                <w:rFonts w:eastAsia="Times New Roman"/>
                <w:color w:val="000000"/>
              </w:rPr>
            </w:pPr>
            <w:r w:rsidRPr="00E55612">
              <w:rPr>
                <w:rFonts w:eastAsia="Times New Roman"/>
                <w:color w:val="000000"/>
              </w:rPr>
              <w:t>Presentation &amp; Final Project Submission</w:t>
            </w:r>
          </w:p>
        </w:tc>
        <w:tc>
          <w:tcPr>
            <w:tcW w:w="1620" w:type="dxa"/>
            <w:tcBorders>
              <w:top w:val="nil"/>
              <w:left w:val="nil"/>
              <w:bottom w:val="single" w:sz="8" w:space="0" w:color="auto"/>
              <w:right w:val="single" w:sz="8" w:space="0" w:color="auto"/>
            </w:tcBorders>
            <w:shd w:val="clear" w:color="auto" w:fill="auto"/>
            <w:noWrap/>
            <w:vAlign w:val="center"/>
            <w:hideMark/>
          </w:tcPr>
          <w:p w14:paraId="0DF6C3EA"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4EC6AA65"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8/5/2021</w:t>
            </w:r>
          </w:p>
        </w:tc>
        <w:tc>
          <w:tcPr>
            <w:tcW w:w="1726" w:type="dxa"/>
            <w:tcBorders>
              <w:top w:val="nil"/>
              <w:left w:val="nil"/>
              <w:bottom w:val="single" w:sz="8" w:space="0" w:color="auto"/>
              <w:right w:val="single" w:sz="8" w:space="0" w:color="auto"/>
            </w:tcBorders>
            <w:shd w:val="clear" w:color="auto" w:fill="auto"/>
            <w:noWrap/>
            <w:vAlign w:val="center"/>
            <w:hideMark/>
          </w:tcPr>
          <w:p w14:paraId="3683BBFC"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8/18/2021</w:t>
            </w:r>
          </w:p>
        </w:tc>
        <w:tc>
          <w:tcPr>
            <w:tcW w:w="1300" w:type="dxa"/>
            <w:tcBorders>
              <w:top w:val="nil"/>
              <w:left w:val="nil"/>
              <w:bottom w:val="single" w:sz="8" w:space="0" w:color="auto"/>
              <w:right w:val="single" w:sz="8" w:space="0" w:color="auto"/>
            </w:tcBorders>
            <w:shd w:val="clear" w:color="auto" w:fill="auto"/>
            <w:noWrap/>
            <w:vAlign w:val="center"/>
            <w:hideMark/>
          </w:tcPr>
          <w:p w14:paraId="76CF7D79" w14:textId="77777777" w:rsidR="00746F21" w:rsidRPr="00E55612" w:rsidRDefault="00746F21" w:rsidP="00A54A9F">
            <w:pPr>
              <w:spacing w:line="240" w:lineRule="auto"/>
              <w:jc w:val="right"/>
              <w:rPr>
                <w:rFonts w:eastAsia="Times New Roman"/>
                <w:color w:val="000000"/>
              </w:rPr>
            </w:pPr>
            <w:r w:rsidRPr="00E55612">
              <w:rPr>
                <w:rFonts w:eastAsia="Times New Roman"/>
                <w:color w:val="000000"/>
              </w:rPr>
              <w:t>13</w:t>
            </w:r>
          </w:p>
        </w:tc>
      </w:tr>
      <w:tr w:rsidR="00746F21" w:rsidRPr="00E55612" w14:paraId="210015BD" w14:textId="77777777" w:rsidTr="00A54A9F">
        <w:trPr>
          <w:trHeight w:val="331"/>
        </w:trPr>
        <w:tc>
          <w:tcPr>
            <w:tcW w:w="3224" w:type="dxa"/>
            <w:tcBorders>
              <w:top w:val="nil"/>
              <w:left w:val="single" w:sz="8" w:space="0" w:color="auto"/>
              <w:bottom w:val="single" w:sz="8" w:space="0" w:color="auto"/>
              <w:right w:val="single" w:sz="8" w:space="0" w:color="auto"/>
            </w:tcBorders>
            <w:shd w:val="clear" w:color="auto" w:fill="auto"/>
            <w:noWrap/>
            <w:vAlign w:val="center"/>
            <w:hideMark/>
          </w:tcPr>
          <w:p w14:paraId="4D8F8D70" w14:textId="77777777" w:rsidR="00746F21" w:rsidRPr="00E55612" w:rsidRDefault="00746F21" w:rsidP="00A54A9F">
            <w:pPr>
              <w:spacing w:line="240" w:lineRule="auto"/>
              <w:rPr>
                <w:rFonts w:eastAsia="Times New Roman"/>
                <w:color w:val="000000"/>
              </w:rPr>
            </w:pPr>
            <w:r w:rsidRPr="00E55612">
              <w:rPr>
                <w:rFonts w:eastAsia="Times New Roman"/>
                <w:color w:val="000000"/>
              </w:rPr>
              <w:t>Risk Management</w:t>
            </w:r>
          </w:p>
        </w:tc>
        <w:tc>
          <w:tcPr>
            <w:tcW w:w="1620" w:type="dxa"/>
            <w:tcBorders>
              <w:top w:val="nil"/>
              <w:left w:val="nil"/>
              <w:bottom w:val="single" w:sz="8" w:space="0" w:color="auto"/>
              <w:right w:val="single" w:sz="8" w:space="0" w:color="auto"/>
            </w:tcBorders>
            <w:shd w:val="clear" w:color="auto" w:fill="auto"/>
            <w:noWrap/>
            <w:vAlign w:val="center"/>
            <w:hideMark/>
          </w:tcPr>
          <w:p w14:paraId="1731D90F"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726" w:type="dxa"/>
            <w:tcBorders>
              <w:top w:val="nil"/>
              <w:left w:val="nil"/>
              <w:bottom w:val="single" w:sz="8" w:space="0" w:color="auto"/>
              <w:right w:val="single" w:sz="8" w:space="0" w:color="auto"/>
            </w:tcBorders>
            <w:shd w:val="clear" w:color="auto" w:fill="auto"/>
            <w:noWrap/>
            <w:vAlign w:val="center"/>
            <w:hideMark/>
          </w:tcPr>
          <w:p w14:paraId="6E60BFFB" w14:textId="77777777" w:rsidR="00746F21" w:rsidRPr="00E55612" w:rsidRDefault="00746F21" w:rsidP="00A54A9F">
            <w:pPr>
              <w:spacing w:line="240" w:lineRule="auto"/>
              <w:ind w:firstLine="0"/>
              <w:rPr>
                <w:rFonts w:eastAsia="Times New Roman"/>
                <w:color w:val="000000"/>
              </w:rPr>
            </w:pPr>
            <w:r w:rsidRPr="00E55612">
              <w:rPr>
                <w:rFonts w:eastAsia="Times New Roman"/>
                <w:color w:val="000000"/>
              </w:rPr>
              <w:t>15% allocation</w:t>
            </w:r>
          </w:p>
        </w:tc>
        <w:tc>
          <w:tcPr>
            <w:tcW w:w="1726" w:type="dxa"/>
            <w:tcBorders>
              <w:top w:val="nil"/>
              <w:left w:val="nil"/>
              <w:bottom w:val="single" w:sz="8" w:space="0" w:color="auto"/>
              <w:right w:val="single" w:sz="8" w:space="0" w:color="auto"/>
            </w:tcBorders>
            <w:shd w:val="clear" w:color="auto" w:fill="auto"/>
            <w:noWrap/>
            <w:vAlign w:val="center"/>
            <w:hideMark/>
          </w:tcPr>
          <w:p w14:paraId="10B1EE7B"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c>
          <w:tcPr>
            <w:tcW w:w="1300" w:type="dxa"/>
            <w:tcBorders>
              <w:top w:val="nil"/>
              <w:left w:val="nil"/>
              <w:bottom w:val="single" w:sz="8" w:space="0" w:color="auto"/>
              <w:right w:val="single" w:sz="8" w:space="0" w:color="auto"/>
            </w:tcBorders>
            <w:shd w:val="clear" w:color="auto" w:fill="auto"/>
            <w:noWrap/>
            <w:vAlign w:val="center"/>
            <w:hideMark/>
          </w:tcPr>
          <w:p w14:paraId="1516A68C" w14:textId="77777777" w:rsidR="00746F21" w:rsidRPr="00E55612" w:rsidRDefault="00746F21" w:rsidP="00A54A9F">
            <w:pPr>
              <w:spacing w:line="240" w:lineRule="auto"/>
              <w:rPr>
                <w:rFonts w:eastAsia="Times New Roman"/>
                <w:color w:val="000000"/>
              </w:rPr>
            </w:pPr>
            <w:r w:rsidRPr="00E55612">
              <w:rPr>
                <w:rFonts w:eastAsia="Times New Roman"/>
                <w:color w:val="000000"/>
              </w:rPr>
              <w:t> </w:t>
            </w:r>
          </w:p>
        </w:tc>
      </w:tr>
    </w:tbl>
    <w:p w14:paraId="1B4EB513" w14:textId="77777777" w:rsidR="00746F21" w:rsidRDefault="00746F21" w:rsidP="00746F21"/>
    <w:p w14:paraId="35856355" w14:textId="77777777" w:rsidR="00746F21" w:rsidRDefault="00746F21" w:rsidP="00746F21">
      <w:pPr>
        <w:pStyle w:val="Heading4"/>
      </w:pPr>
      <w:bookmarkStart w:id="15" w:name="_Toc63716410"/>
      <w:r>
        <w:t>Gantt chart</w:t>
      </w:r>
      <w:bookmarkEnd w:id="15"/>
    </w:p>
    <w:p w14:paraId="59408E04" w14:textId="77777777" w:rsidR="00746F21" w:rsidRPr="0004402F" w:rsidRDefault="00746F21" w:rsidP="00746F21">
      <w:pPr>
        <w:jc w:val="center"/>
      </w:pPr>
      <w:r>
        <w:t>Gantt Chart</w:t>
      </w:r>
    </w:p>
    <w:p w14:paraId="1C951D00" w14:textId="77777777" w:rsidR="00746F21" w:rsidRPr="000F3C06" w:rsidRDefault="00746F21" w:rsidP="00746F21">
      <w:pPr>
        <w:ind w:firstLine="0"/>
        <w:jc w:val="center"/>
      </w:pPr>
      <w:r w:rsidRPr="000F2D01">
        <w:rPr>
          <w:noProof/>
          <w:lang w:eastAsia="en-US"/>
        </w:rPr>
        <w:lastRenderedPageBreak/>
        <w:drawing>
          <wp:inline distT="0" distB="0" distL="0" distR="0" wp14:anchorId="17AB0AAD" wp14:editId="17C54027">
            <wp:extent cx="5864290" cy="2890168"/>
            <wp:effectExtent l="0" t="0" r="3175" b="5715"/>
            <wp:docPr id="5" name="Picture 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waterfall chart&#10;&#10;Description automatically generated"/>
                    <pic:cNvPicPr/>
                  </pic:nvPicPr>
                  <pic:blipFill>
                    <a:blip r:embed="rId9"/>
                    <a:stretch>
                      <a:fillRect/>
                    </a:stretch>
                  </pic:blipFill>
                  <pic:spPr>
                    <a:xfrm>
                      <a:off x="0" y="0"/>
                      <a:ext cx="5883539" cy="2899655"/>
                    </a:xfrm>
                    <a:prstGeom prst="rect">
                      <a:avLst/>
                    </a:prstGeom>
                  </pic:spPr>
                </pic:pic>
              </a:graphicData>
            </a:graphic>
          </wp:inline>
        </w:drawing>
      </w:r>
    </w:p>
    <w:p w14:paraId="1F8651E8" w14:textId="77777777" w:rsidR="00746F21" w:rsidRPr="003F1456" w:rsidRDefault="00746F21" w:rsidP="00746F21">
      <w:pPr>
        <w:ind w:firstLine="0"/>
      </w:pPr>
      <w:r>
        <w:t>It has four major milestones such as proposal, model pipeline design, implementation/</w:t>
      </w:r>
      <w:proofErr w:type="gramStart"/>
      <w:r>
        <w:t>build</w:t>
      </w:r>
      <w:proofErr w:type="gramEnd"/>
      <w:r>
        <w:t xml:space="preserve"> and conclude/performance analysis &amp; presentation.</w:t>
      </w:r>
    </w:p>
    <w:p w14:paraId="7F010100" w14:textId="77777777" w:rsidR="00746F21" w:rsidRDefault="00746F21" w:rsidP="00746F21">
      <w:pPr>
        <w:pStyle w:val="Heading3"/>
      </w:pPr>
      <w:bookmarkStart w:id="16" w:name="_Toc76586690"/>
      <w:bookmarkStart w:id="17" w:name="_Toc80203361"/>
      <w:r>
        <w:t>Project Cost Estimate (or Alternative Criteria)</w:t>
      </w:r>
      <w:bookmarkEnd w:id="16"/>
      <w:bookmarkEnd w:id="17"/>
    </w:p>
    <w:p w14:paraId="64906764" w14:textId="77777777" w:rsidR="00746F21" w:rsidRPr="00B97BA8" w:rsidRDefault="00746F21" w:rsidP="00746F21">
      <w:r>
        <w:t xml:space="preserve">There is no cost involved for this project and the free cloud environment such as </w:t>
      </w:r>
      <w:r w:rsidRPr="00F417F0">
        <w:t>Heroku</w:t>
      </w:r>
      <w:r>
        <w:t>, google cloud provider, AWS and azure are used to deploy the model and present it from there.</w:t>
      </w:r>
    </w:p>
    <w:p w14:paraId="12DB540D" w14:textId="77777777" w:rsidR="00746F21" w:rsidRDefault="00746F21" w:rsidP="00746F21">
      <w:pPr>
        <w:pStyle w:val="Heading3"/>
      </w:pPr>
      <w:bookmarkStart w:id="18" w:name="_Toc76586691"/>
      <w:bookmarkStart w:id="19" w:name="_Toc80203362"/>
      <w:r>
        <w:t>Project Issue Log</w:t>
      </w:r>
      <w:bookmarkEnd w:id="18"/>
      <w:bookmarkEnd w:id="19"/>
    </w:p>
    <w:p w14:paraId="03343FB5" w14:textId="77777777" w:rsidR="00746F21" w:rsidRDefault="00746F21" w:rsidP="00746F21">
      <w:r>
        <w:t>Any issue relevant to project will be tracked in the following chart.</w:t>
      </w:r>
    </w:p>
    <w:p w14:paraId="067CB316" w14:textId="77777777" w:rsidR="00746F21" w:rsidRPr="00E10F56" w:rsidRDefault="00746F21" w:rsidP="00746F21">
      <w:pPr>
        <w:jc w:val="center"/>
      </w:pPr>
      <w:r>
        <w:t>Issue Log</w:t>
      </w:r>
    </w:p>
    <w:tbl>
      <w:tblPr>
        <w:tblW w:w="10075" w:type="dxa"/>
        <w:tblLook w:val="04A0" w:firstRow="1" w:lastRow="0" w:firstColumn="1" w:lastColumn="0" w:noHBand="0" w:noVBand="1"/>
      </w:tblPr>
      <w:tblGrid>
        <w:gridCol w:w="562"/>
        <w:gridCol w:w="1683"/>
        <w:gridCol w:w="950"/>
        <w:gridCol w:w="1389"/>
        <w:gridCol w:w="1110"/>
        <w:gridCol w:w="1861"/>
        <w:gridCol w:w="1170"/>
        <w:gridCol w:w="1350"/>
      </w:tblGrid>
      <w:tr w:rsidR="00746F21" w:rsidRPr="00EE6214" w14:paraId="424413DA" w14:textId="77777777" w:rsidTr="00A54A9F">
        <w:trPr>
          <w:trHeight w:val="270"/>
        </w:trPr>
        <w:tc>
          <w:tcPr>
            <w:tcW w:w="2245" w:type="dxa"/>
            <w:gridSpan w:val="2"/>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78EF0C89" w14:textId="77777777" w:rsidR="00746F21" w:rsidRPr="00EE6214" w:rsidRDefault="00746F21" w:rsidP="00A54A9F">
            <w:pPr>
              <w:spacing w:line="240" w:lineRule="auto"/>
              <w:ind w:firstLine="0"/>
              <w:rPr>
                <w:rFonts w:eastAsia="Times New Roman" w:cstheme="minorHAnsi"/>
                <w:b/>
                <w:bCs/>
                <w:color w:val="000000"/>
                <w:kern w:val="0"/>
                <w:lang w:eastAsia="en-US"/>
              </w:rPr>
            </w:pPr>
            <w:r w:rsidRPr="00EE6214">
              <w:rPr>
                <w:rFonts w:eastAsia="Times New Roman" w:cstheme="minorHAnsi"/>
                <w:b/>
                <w:bCs/>
                <w:color w:val="000000"/>
                <w:kern w:val="0"/>
                <w:lang w:eastAsia="en-US"/>
              </w:rPr>
              <w:t>Project Name</w:t>
            </w:r>
          </w:p>
        </w:tc>
        <w:tc>
          <w:tcPr>
            <w:tcW w:w="5310" w:type="dxa"/>
            <w:gridSpan w:val="4"/>
            <w:tcBorders>
              <w:top w:val="single" w:sz="4" w:space="0" w:color="auto"/>
              <w:left w:val="nil"/>
              <w:bottom w:val="single" w:sz="4" w:space="0" w:color="auto"/>
              <w:right w:val="single" w:sz="4" w:space="0" w:color="auto"/>
            </w:tcBorders>
            <w:shd w:val="clear" w:color="auto" w:fill="auto"/>
            <w:noWrap/>
            <w:vAlign w:val="bottom"/>
            <w:hideMark/>
          </w:tcPr>
          <w:p w14:paraId="05C0E7CA" w14:textId="77777777" w:rsidR="00746F21" w:rsidRPr="00EE6214" w:rsidRDefault="00746F21" w:rsidP="00A54A9F">
            <w:pPr>
              <w:spacing w:line="240" w:lineRule="auto"/>
              <w:ind w:firstLine="0"/>
              <w:rPr>
                <w:rFonts w:eastAsia="Times New Roman" w:cstheme="minorHAnsi"/>
                <w:color w:val="000000"/>
                <w:kern w:val="0"/>
                <w:lang w:eastAsia="en-US"/>
              </w:rPr>
            </w:pPr>
            <w:r w:rsidRPr="00033AF2">
              <w:rPr>
                <w:rFonts w:eastAsia="Times New Roman" w:cstheme="minorHAnsi"/>
                <w:color w:val="000000"/>
                <w:kern w:val="0"/>
                <w:lang w:eastAsia="en-US"/>
              </w:rPr>
              <w:t>Optimizing picking route for improving warehouse efficiency</w:t>
            </w:r>
          </w:p>
        </w:tc>
        <w:tc>
          <w:tcPr>
            <w:tcW w:w="1170" w:type="dxa"/>
            <w:tcBorders>
              <w:top w:val="nil"/>
              <w:left w:val="nil"/>
              <w:bottom w:val="nil"/>
              <w:right w:val="nil"/>
            </w:tcBorders>
            <w:shd w:val="clear" w:color="auto" w:fill="auto"/>
            <w:noWrap/>
            <w:vAlign w:val="bottom"/>
            <w:hideMark/>
          </w:tcPr>
          <w:p w14:paraId="5488D6AC" w14:textId="77777777" w:rsidR="00746F21" w:rsidRPr="00EE6214" w:rsidRDefault="00746F21" w:rsidP="00A54A9F">
            <w:pPr>
              <w:spacing w:line="240" w:lineRule="auto"/>
              <w:ind w:firstLine="0"/>
              <w:rPr>
                <w:rFonts w:eastAsia="Times New Roman" w:cstheme="minorHAnsi"/>
                <w:color w:val="000000"/>
                <w:kern w:val="0"/>
                <w:lang w:eastAsia="en-US"/>
              </w:rPr>
            </w:pPr>
          </w:p>
        </w:tc>
        <w:tc>
          <w:tcPr>
            <w:tcW w:w="1350" w:type="dxa"/>
            <w:tcBorders>
              <w:top w:val="nil"/>
              <w:left w:val="nil"/>
              <w:bottom w:val="nil"/>
              <w:right w:val="nil"/>
            </w:tcBorders>
            <w:shd w:val="clear" w:color="auto" w:fill="auto"/>
            <w:noWrap/>
            <w:vAlign w:val="bottom"/>
            <w:hideMark/>
          </w:tcPr>
          <w:p w14:paraId="20A0575B" w14:textId="77777777" w:rsidR="00746F21" w:rsidRPr="00EE6214" w:rsidRDefault="00746F21" w:rsidP="00A54A9F">
            <w:pPr>
              <w:spacing w:line="240" w:lineRule="auto"/>
              <w:ind w:firstLine="0"/>
              <w:rPr>
                <w:rFonts w:eastAsia="Times New Roman" w:cstheme="minorHAnsi"/>
                <w:kern w:val="0"/>
                <w:lang w:eastAsia="en-US"/>
              </w:rPr>
            </w:pPr>
          </w:p>
        </w:tc>
      </w:tr>
      <w:tr w:rsidR="00746F21" w:rsidRPr="00EE6214" w14:paraId="16B4DFFD" w14:textId="77777777" w:rsidTr="00A54A9F">
        <w:trPr>
          <w:trHeight w:val="143"/>
        </w:trPr>
        <w:tc>
          <w:tcPr>
            <w:tcW w:w="2245" w:type="dxa"/>
            <w:gridSpan w:val="2"/>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48BA6B36" w14:textId="77777777" w:rsidR="00746F21" w:rsidRPr="00EE6214" w:rsidRDefault="00746F21" w:rsidP="00A54A9F">
            <w:pPr>
              <w:spacing w:line="240" w:lineRule="auto"/>
              <w:ind w:firstLine="0"/>
              <w:rPr>
                <w:rFonts w:eastAsia="Times New Roman" w:cstheme="minorHAnsi"/>
                <w:b/>
                <w:bCs/>
                <w:color w:val="000000"/>
                <w:kern w:val="0"/>
                <w:lang w:eastAsia="en-US"/>
              </w:rPr>
            </w:pPr>
            <w:r w:rsidRPr="00EE6214">
              <w:rPr>
                <w:rFonts w:eastAsia="Times New Roman" w:cstheme="minorHAnsi"/>
                <w:b/>
                <w:bCs/>
                <w:color w:val="000000"/>
                <w:kern w:val="0"/>
                <w:lang w:eastAsia="en-US"/>
              </w:rPr>
              <w:t>Project Description</w:t>
            </w:r>
          </w:p>
        </w:tc>
        <w:tc>
          <w:tcPr>
            <w:tcW w:w="531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2AFC85D" w14:textId="77777777" w:rsidR="00746F21" w:rsidRPr="00EE6214" w:rsidRDefault="00746F21" w:rsidP="00A54A9F">
            <w:pPr>
              <w:spacing w:line="240" w:lineRule="auto"/>
              <w:ind w:firstLine="0"/>
              <w:rPr>
                <w:rFonts w:eastAsia="Times New Roman" w:cstheme="minorHAnsi"/>
                <w:color w:val="000000"/>
                <w:kern w:val="0"/>
                <w:lang w:eastAsia="en-US"/>
              </w:rPr>
            </w:pPr>
            <w:r w:rsidRPr="00033AF2">
              <w:rPr>
                <w:rFonts w:eastAsia="Times New Roman" w:cstheme="minorHAnsi"/>
                <w:color w:val="000000"/>
                <w:kern w:val="0"/>
                <w:lang w:eastAsia="en-US"/>
              </w:rPr>
              <w:t>Optimizing picking route for improving warehouse efficiency</w:t>
            </w:r>
            <w:r>
              <w:rPr>
                <w:rFonts w:eastAsia="Times New Roman" w:cstheme="minorHAnsi"/>
                <w:color w:val="000000"/>
                <w:kern w:val="0"/>
                <w:lang w:eastAsia="en-US"/>
              </w:rPr>
              <w:t xml:space="preserve"> using reinforcement q learning</w:t>
            </w:r>
          </w:p>
        </w:tc>
        <w:tc>
          <w:tcPr>
            <w:tcW w:w="1170" w:type="dxa"/>
            <w:tcBorders>
              <w:top w:val="nil"/>
              <w:left w:val="nil"/>
              <w:bottom w:val="nil"/>
              <w:right w:val="nil"/>
            </w:tcBorders>
            <w:shd w:val="clear" w:color="auto" w:fill="auto"/>
            <w:noWrap/>
            <w:vAlign w:val="bottom"/>
            <w:hideMark/>
          </w:tcPr>
          <w:p w14:paraId="1CA67825" w14:textId="77777777" w:rsidR="00746F21" w:rsidRPr="00EE6214" w:rsidRDefault="00746F21" w:rsidP="00A54A9F">
            <w:pPr>
              <w:spacing w:line="240" w:lineRule="auto"/>
              <w:ind w:firstLine="0"/>
              <w:rPr>
                <w:rFonts w:eastAsia="Times New Roman" w:cstheme="minorHAnsi"/>
                <w:color w:val="000000"/>
                <w:kern w:val="0"/>
                <w:lang w:eastAsia="en-US"/>
              </w:rPr>
            </w:pPr>
          </w:p>
        </w:tc>
        <w:tc>
          <w:tcPr>
            <w:tcW w:w="1350" w:type="dxa"/>
            <w:tcBorders>
              <w:top w:val="nil"/>
              <w:left w:val="nil"/>
              <w:bottom w:val="nil"/>
              <w:right w:val="nil"/>
            </w:tcBorders>
            <w:shd w:val="clear" w:color="auto" w:fill="auto"/>
            <w:noWrap/>
            <w:vAlign w:val="bottom"/>
            <w:hideMark/>
          </w:tcPr>
          <w:p w14:paraId="395BED8C" w14:textId="77777777" w:rsidR="00746F21" w:rsidRPr="00EE6214" w:rsidRDefault="00746F21" w:rsidP="00A54A9F">
            <w:pPr>
              <w:spacing w:line="240" w:lineRule="auto"/>
              <w:ind w:firstLine="0"/>
              <w:rPr>
                <w:rFonts w:eastAsia="Times New Roman" w:cstheme="minorHAnsi"/>
                <w:kern w:val="0"/>
                <w:lang w:eastAsia="en-US"/>
              </w:rPr>
            </w:pPr>
          </w:p>
        </w:tc>
      </w:tr>
      <w:tr w:rsidR="00746F21" w:rsidRPr="00EE6214" w14:paraId="02FBA3D8" w14:textId="77777777" w:rsidTr="00A54A9F">
        <w:trPr>
          <w:trHeight w:val="296"/>
        </w:trPr>
        <w:tc>
          <w:tcPr>
            <w:tcW w:w="2245" w:type="dxa"/>
            <w:gridSpan w:val="2"/>
            <w:tcBorders>
              <w:top w:val="single" w:sz="4" w:space="0" w:color="auto"/>
              <w:left w:val="single" w:sz="4" w:space="0" w:color="auto"/>
              <w:bottom w:val="single" w:sz="4" w:space="0" w:color="auto"/>
              <w:right w:val="single" w:sz="4" w:space="0" w:color="auto"/>
            </w:tcBorders>
            <w:shd w:val="clear" w:color="000000" w:fill="548235"/>
            <w:noWrap/>
            <w:vAlign w:val="bottom"/>
            <w:hideMark/>
          </w:tcPr>
          <w:p w14:paraId="3401B55E" w14:textId="77777777" w:rsidR="00746F21" w:rsidRPr="00EE6214" w:rsidRDefault="00746F21" w:rsidP="00A54A9F">
            <w:pPr>
              <w:spacing w:line="240" w:lineRule="auto"/>
              <w:ind w:firstLine="0"/>
              <w:rPr>
                <w:rFonts w:eastAsia="Times New Roman" w:cstheme="minorHAnsi"/>
                <w:b/>
                <w:bCs/>
                <w:color w:val="000000"/>
                <w:kern w:val="0"/>
                <w:lang w:eastAsia="en-US"/>
              </w:rPr>
            </w:pPr>
            <w:r w:rsidRPr="00EE6214">
              <w:rPr>
                <w:rFonts w:eastAsia="Times New Roman" w:cstheme="minorHAnsi"/>
                <w:b/>
                <w:bCs/>
                <w:color w:val="000000"/>
                <w:kern w:val="0"/>
                <w:lang w:eastAsia="en-US"/>
              </w:rPr>
              <w:t>Project Manager</w:t>
            </w:r>
          </w:p>
        </w:tc>
        <w:tc>
          <w:tcPr>
            <w:tcW w:w="5310" w:type="dxa"/>
            <w:gridSpan w:val="4"/>
            <w:tcBorders>
              <w:top w:val="single" w:sz="4" w:space="0" w:color="auto"/>
              <w:left w:val="nil"/>
              <w:bottom w:val="single" w:sz="4" w:space="0" w:color="auto"/>
              <w:right w:val="single" w:sz="4" w:space="0" w:color="auto"/>
            </w:tcBorders>
            <w:shd w:val="clear" w:color="auto" w:fill="auto"/>
            <w:noWrap/>
            <w:vAlign w:val="bottom"/>
            <w:hideMark/>
          </w:tcPr>
          <w:p w14:paraId="4097A36D" w14:textId="77777777" w:rsidR="00746F21" w:rsidRPr="00EE6214" w:rsidRDefault="00746F21" w:rsidP="00A54A9F">
            <w:pPr>
              <w:ind w:firstLine="0"/>
              <w:rPr>
                <w:rFonts w:eastAsia="Times New Roman" w:cstheme="minorHAnsi"/>
                <w:color w:val="000000"/>
                <w:kern w:val="0"/>
                <w:lang w:eastAsia="en-US"/>
              </w:rPr>
            </w:pPr>
            <w:r w:rsidRPr="00AE2422">
              <w:t>Dr. Michele Bennett</w:t>
            </w:r>
          </w:p>
        </w:tc>
        <w:tc>
          <w:tcPr>
            <w:tcW w:w="1170" w:type="dxa"/>
            <w:tcBorders>
              <w:top w:val="nil"/>
              <w:left w:val="nil"/>
              <w:bottom w:val="nil"/>
              <w:right w:val="nil"/>
            </w:tcBorders>
            <w:shd w:val="clear" w:color="auto" w:fill="auto"/>
            <w:noWrap/>
            <w:vAlign w:val="bottom"/>
            <w:hideMark/>
          </w:tcPr>
          <w:p w14:paraId="146562FE" w14:textId="77777777" w:rsidR="00746F21" w:rsidRPr="00EE6214" w:rsidRDefault="00746F21" w:rsidP="00A54A9F">
            <w:pPr>
              <w:spacing w:line="240" w:lineRule="auto"/>
              <w:ind w:firstLine="0"/>
              <w:rPr>
                <w:rFonts w:eastAsia="Times New Roman" w:cstheme="minorHAnsi"/>
                <w:color w:val="000000"/>
                <w:kern w:val="0"/>
                <w:lang w:eastAsia="en-US"/>
              </w:rPr>
            </w:pPr>
          </w:p>
        </w:tc>
        <w:tc>
          <w:tcPr>
            <w:tcW w:w="1350" w:type="dxa"/>
            <w:tcBorders>
              <w:top w:val="nil"/>
              <w:left w:val="nil"/>
              <w:bottom w:val="nil"/>
              <w:right w:val="nil"/>
            </w:tcBorders>
            <w:shd w:val="clear" w:color="auto" w:fill="auto"/>
            <w:noWrap/>
            <w:vAlign w:val="bottom"/>
            <w:hideMark/>
          </w:tcPr>
          <w:p w14:paraId="10936E50" w14:textId="77777777" w:rsidR="00746F21" w:rsidRPr="00EE6214" w:rsidRDefault="00746F21" w:rsidP="00A54A9F">
            <w:pPr>
              <w:spacing w:line="240" w:lineRule="auto"/>
              <w:ind w:firstLine="0"/>
              <w:rPr>
                <w:rFonts w:eastAsia="Times New Roman" w:cstheme="minorHAnsi"/>
                <w:kern w:val="0"/>
                <w:lang w:eastAsia="en-US"/>
              </w:rPr>
            </w:pPr>
          </w:p>
        </w:tc>
      </w:tr>
      <w:tr w:rsidR="00746F21" w:rsidRPr="00EE6214" w14:paraId="1F0BA375" w14:textId="77777777" w:rsidTr="00A54A9F">
        <w:trPr>
          <w:trHeight w:val="270"/>
        </w:trPr>
        <w:tc>
          <w:tcPr>
            <w:tcW w:w="562" w:type="dxa"/>
            <w:tcBorders>
              <w:top w:val="nil"/>
              <w:left w:val="single" w:sz="4" w:space="0" w:color="auto"/>
              <w:bottom w:val="single" w:sz="4" w:space="0" w:color="auto"/>
              <w:right w:val="single" w:sz="4" w:space="0" w:color="auto"/>
            </w:tcBorders>
            <w:shd w:val="clear" w:color="000000" w:fill="A9D08E"/>
            <w:noWrap/>
            <w:vAlign w:val="bottom"/>
            <w:hideMark/>
          </w:tcPr>
          <w:p w14:paraId="0AC95277"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ID</w:t>
            </w:r>
          </w:p>
        </w:tc>
        <w:tc>
          <w:tcPr>
            <w:tcW w:w="1683" w:type="dxa"/>
            <w:tcBorders>
              <w:top w:val="nil"/>
              <w:left w:val="nil"/>
              <w:bottom w:val="single" w:sz="4" w:space="0" w:color="auto"/>
              <w:right w:val="single" w:sz="4" w:space="0" w:color="auto"/>
            </w:tcBorders>
            <w:shd w:val="clear" w:color="000000" w:fill="A9D08E"/>
            <w:noWrap/>
            <w:vAlign w:val="bottom"/>
            <w:hideMark/>
          </w:tcPr>
          <w:p w14:paraId="686D4D29"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Status</w:t>
            </w:r>
          </w:p>
        </w:tc>
        <w:tc>
          <w:tcPr>
            <w:tcW w:w="950" w:type="dxa"/>
            <w:tcBorders>
              <w:top w:val="nil"/>
              <w:left w:val="nil"/>
              <w:bottom w:val="single" w:sz="4" w:space="0" w:color="auto"/>
              <w:right w:val="single" w:sz="4" w:space="0" w:color="auto"/>
            </w:tcBorders>
            <w:shd w:val="clear" w:color="000000" w:fill="A9D08E"/>
            <w:noWrap/>
            <w:vAlign w:val="bottom"/>
            <w:hideMark/>
          </w:tcPr>
          <w:p w14:paraId="44361BFD"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 xml:space="preserve">Priority </w:t>
            </w:r>
          </w:p>
        </w:tc>
        <w:tc>
          <w:tcPr>
            <w:tcW w:w="1389" w:type="dxa"/>
            <w:tcBorders>
              <w:top w:val="nil"/>
              <w:left w:val="nil"/>
              <w:bottom w:val="single" w:sz="4" w:space="0" w:color="auto"/>
              <w:right w:val="single" w:sz="4" w:space="0" w:color="auto"/>
            </w:tcBorders>
            <w:shd w:val="clear" w:color="000000" w:fill="A9D08E"/>
            <w:noWrap/>
            <w:vAlign w:val="bottom"/>
            <w:hideMark/>
          </w:tcPr>
          <w:p w14:paraId="6ADC9E5C"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Issue Description</w:t>
            </w:r>
          </w:p>
        </w:tc>
        <w:tc>
          <w:tcPr>
            <w:tcW w:w="1110" w:type="dxa"/>
            <w:tcBorders>
              <w:top w:val="nil"/>
              <w:left w:val="nil"/>
              <w:bottom w:val="single" w:sz="4" w:space="0" w:color="auto"/>
              <w:right w:val="single" w:sz="4" w:space="0" w:color="auto"/>
            </w:tcBorders>
            <w:shd w:val="clear" w:color="000000" w:fill="A9D08E"/>
            <w:noWrap/>
            <w:vAlign w:val="bottom"/>
            <w:hideMark/>
          </w:tcPr>
          <w:p w14:paraId="2CB42D61"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Assigned To</w:t>
            </w:r>
          </w:p>
        </w:tc>
        <w:tc>
          <w:tcPr>
            <w:tcW w:w="1861" w:type="dxa"/>
            <w:tcBorders>
              <w:top w:val="nil"/>
              <w:left w:val="nil"/>
              <w:bottom w:val="single" w:sz="4" w:space="0" w:color="auto"/>
              <w:right w:val="single" w:sz="4" w:space="0" w:color="auto"/>
            </w:tcBorders>
            <w:shd w:val="clear" w:color="000000" w:fill="A9D08E"/>
            <w:noWrap/>
            <w:vAlign w:val="bottom"/>
            <w:hideMark/>
          </w:tcPr>
          <w:p w14:paraId="173DA2C1"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Expected Revolution Date</w:t>
            </w:r>
          </w:p>
        </w:tc>
        <w:tc>
          <w:tcPr>
            <w:tcW w:w="1170" w:type="dxa"/>
            <w:tcBorders>
              <w:top w:val="single" w:sz="4" w:space="0" w:color="auto"/>
              <w:left w:val="nil"/>
              <w:bottom w:val="single" w:sz="4" w:space="0" w:color="auto"/>
              <w:right w:val="single" w:sz="4" w:space="0" w:color="auto"/>
            </w:tcBorders>
            <w:shd w:val="clear" w:color="000000" w:fill="A9D08E"/>
            <w:noWrap/>
            <w:vAlign w:val="bottom"/>
            <w:hideMark/>
          </w:tcPr>
          <w:p w14:paraId="329988A7"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Escalate Required</w:t>
            </w:r>
          </w:p>
        </w:tc>
        <w:tc>
          <w:tcPr>
            <w:tcW w:w="1350" w:type="dxa"/>
            <w:tcBorders>
              <w:top w:val="single" w:sz="4" w:space="0" w:color="auto"/>
              <w:left w:val="nil"/>
              <w:bottom w:val="single" w:sz="4" w:space="0" w:color="auto"/>
              <w:right w:val="single" w:sz="4" w:space="0" w:color="auto"/>
            </w:tcBorders>
            <w:shd w:val="clear" w:color="000000" w:fill="A9D08E"/>
            <w:noWrap/>
            <w:vAlign w:val="bottom"/>
            <w:hideMark/>
          </w:tcPr>
          <w:p w14:paraId="471C2D88" w14:textId="77777777" w:rsidR="00746F21" w:rsidRPr="00EE6214" w:rsidRDefault="00746F21" w:rsidP="00A54A9F">
            <w:pPr>
              <w:spacing w:line="240" w:lineRule="auto"/>
              <w:ind w:firstLine="0"/>
              <w:rPr>
                <w:rFonts w:eastAsia="Times New Roman" w:cstheme="minorHAnsi"/>
                <w:color w:val="000000"/>
                <w:kern w:val="0"/>
                <w:lang w:eastAsia="en-US"/>
              </w:rPr>
            </w:pPr>
            <w:r w:rsidRPr="00EE6214">
              <w:rPr>
                <w:rFonts w:eastAsia="Times New Roman" w:cstheme="minorHAnsi"/>
                <w:color w:val="000000"/>
                <w:kern w:val="0"/>
                <w:lang w:eastAsia="en-US"/>
              </w:rPr>
              <w:t>Impact Summary</w:t>
            </w:r>
          </w:p>
        </w:tc>
      </w:tr>
      <w:tr w:rsidR="00746F21" w:rsidRPr="00EE6214" w14:paraId="3E579426" w14:textId="77777777" w:rsidTr="00A54A9F">
        <w:trPr>
          <w:trHeight w:val="27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1C8A8C4F"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683" w:type="dxa"/>
            <w:tcBorders>
              <w:top w:val="nil"/>
              <w:left w:val="nil"/>
              <w:bottom w:val="single" w:sz="4" w:space="0" w:color="auto"/>
              <w:right w:val="single" w:sz="4" w:space="0" w:color="auto"/>
            </w:tcBorders>
            <w:shd w:val="clear" w:color="auto" w:fill="auto"/>
            <w:noWrap/>
            <w:vAlign w:val="bottom"/>
            <w:hideMark/>
          </w:tcPr>
          <w:p w14:paraId="0A356D26"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950" w:type="dxa"/>
            <w:tcBorders>
              <w:top w:val="nil"/>
              <w:left w:val="nil"/>
              <w:bottom w:val="single" w:sz="4" w:space="0" w:color="auto"/>
              <w:right w:val="single" w:sz="4" w:space="0" w:color="auto"/>
            </w:tcBorders>
            <w:shd w:val="clear" w:color="auto" w:fill="auto"/>
            <w:noWrap/>
            <w:vAlign w:val="bottom"/>
            <w:hideMark/>
          </w:tcPr>
          <w:p w14:paraId="3EA8F1FE"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389" w:type="dxa"/>
            <w:tcBorders>
              <w:top w:val="nil"/>
              <w:left w:val="nil"/>
              <w:bottom w:val="single" w:sz="4" w:space="0" w:color="auto"/>
              <w:right w:val="single" w:sz="4" w:space="0" w:color="auto"/>
            </w:tcBorders>
            <w:shd w:val="clear" w:color="auto" w:fill="auto"/>
            <w:noWrap/>
            <w:vAlign w:val="bottom"/>
            <w:hideMark/>
          </w:tcPr>
          <w:p w14:paraId="72587709"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46DB8556"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861" w:type="dxa"/>
            <w:tcBorders>
              <w:top w:val="nil"/>
              <w:left w:val="nil"/>
              <w:bottom w:val="single" w:sz="4" w:space="0" w:color="auto"/>
              <w:right w:val="single" w:sz="4" w:space="0" w:color="auto"/>
            </w:tcBorders>
            <w:shd w:val="clear" w:color="auto" w:fill="auto"/>
            <w:noWrap/>
            <w:vAlign w:val="bottom"/>
            <w:hideMark/>
          </w:tcPr>
          <w:p w14:paraId="6E9711D3"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170" w:type="dxa"/>
            <w:tcBorders>
              <w:top w:val="nil"/>
              <w:left w:val="nil"/>
              <w:bottom w:val="single" w:sz="4" w:space="0" w:color="auto"/>
              <w:right w:val="single" w:sz="4" w:space="0" w:color="auto"/>
            </w:tcBorders>
            <w:shd w:val="clear" w:color="auto" w:fill="auto"/>
            <w:noWrap/>
            <w:vAlign w:val="bottom"/>
            <w:hideMark/>
          </w:tcPr>
          <w:p w14:paraId="3493C6D6"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243FCAE6"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r>
      <w:tr w:rsidR="00746F21" w:rsidRPr="00EE6214" w14:paraId="0683D2C0" w14:textId="77777777" w:rsidTr="00A54A9F">
        <w:trPr>
          <w:trHeight w:val="270"/>
        </w:trPr>
        <w:tc>
          <w:tcPr>
            <w:tcW w:w="562" w:type="dxa"/>
            <w:tcBorders>
              <w:top w:val="nil"/>
              <w:left w:val="single" w:sz="4" w:space="0" w:color="auto"/>
              <w:bottom w:val="single" w:sz="4" w:space="0" w:color="auto"/>
              <w:right w:val="single" w:sz="4" w:space="0" w:color="auto"/>
            </w:tcBorders>
            <w:shd w:val="clear" w:color="auto" w:fill="auto"/>
            <w:noWrap/>
            <w:vAlign w:val="bottom"/>
            <w:hideMark/>
          </w:tcPr>
          <w:p w14:paraId="40DB514B"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683" w:type="dxa"/>
            <w:tcBorders>
              <w:top w:val="nil"/>
              <w:left w:val="nil"/>
              <w:bottom w:val="single" w:sz="4" w:space="0" w:color="auto"/>
              <w:right w:val="single" w:sz="4" w:space="0" w:color="auto"/>
            </w:tcBorders>
            <w:shd w:val="clear" w:color="auto" w:fill="auto"/>
            <w:noWrap/>
            <w:vAlign w:val="bottom"/>
            <w:hideMark/>
          </w:tcPr>
          <w:p w14:paraId="38CA7BC5"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950" w:type="dxa"/>
            <w:tcBorders>
              <w:top w:val="nil"/>
              <w:left w:val="nil"/>
              <w:bottom w:val="single" w:sz="4" w:space="0" w:color="auto"/>
              <w:right w:val="single" w:sz="4" w:space="0" w:color="auto"/>
            </w:tcBorders>
            <w:shd w:val="clear" w:color="auto" w:fill="auto"/>
            <w:noWrap/>
            <w:vAlign w:val="bottom"/>
            <w:hideMark/>
          </w:tcPr>
          <w:p w14:paraId="4AFB0005"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389" w:type="dxa"/>
            <w:tcBorders>
              <w:top w:val="nil"/>
              <w:left w:val="nil"/>
              <w:bottom w:val="single" w:sz="4" w:space="0" w:color="auto"/>
              <w:right w:val="single" w:sz="4" w:space="0" w:color="auto"/>
            </w:tcBorders>
            <w:shd w:val="clear" w:color="auto" w:fill="auto"/>
            <w:noWrap/>
            <w:vAlign w:val="bottom"/>
            <w:hideMark/>
          </w:tcPr>
          <w:p w14:paraId="1A3C9649"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110" w:type="dxa"/>
            <w:tcBorders>
              <w:top w:val="nil"/>
              <w:left w:val="nil"/>
              <w:bottom w:val="single" w:sz="4" w:space="0" w:color="auto"/>
              <w:right w:val="single" w:sz="4" w:space="0" w:color="auto"/>
            </w:tcBorders>
            <w:shd w:val="clear" w:color="auto" w:fill="auto"/>
            <w:noWrap/>
            <w:vAlign w:val="bottom"/>
            <w:hideMark/>
          </w:tcPr>
          <w:p w14:paraId="215E3986"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861" w:type="dxa"/>
            <w:tcBorders>
              <w:top w:val="nil"/>
              <w:left w:val="nil"/>
              <w:bottom w:val="single" w:sz="4" w:space="0" w:color="auto"/>
              <w:right w:val="single" w:sz="4" w:space="0" w:color="auto"/>
            </w:tcBorders>
            <w:shd w:val="clear" w:color="auto" w:fill="auto"/>
            <w:noWrap/>
            <w:vAlign w:val="bottom"/>
            <w:hideMark/>
          </w:tcPr>
          <w:p w14:paraId="36D19CB3"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170" w:type="dxa"/>
            <w:tcBorders>
              <w:top w:val="nil"/>
              <w:left w:val="nil"/>
              <w:bottom w:val="single" w:sz="4" w:space="0" w:color="auto"/>
              <w:right w:val="single" w:sz="4" w:space="0" w:color="auto"/>
            </w:tcBorders>
            <w:shd w:val="clear" w:color="auto" w:fill="auto"/>
            <w:noWrap/>
            <w:vAlign w:val="bottom"/>
            <w:hideMark/>
          </w:tcPr>
          <w:p w14:paraId="227562C2"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c>
          <w:tcPr>
            <w:tcW w:w="1350" w:type="dxa"/>
            <w:tcBorders>
              <w:top w:val="nil"/>
              <w:left w:val="nil"/>
              <w:bottom w:val="single" w:sz="4" w:space="0" w:color="auto"/>
              <w:right w:val="single" w:sz="4" w:space="0" w:color="auto"/>
            </w:tcBorders>
            <w:shd w:val="clear" w:color="auto" w:fill="auto"/>
            <w:noWrap/>
            <w:vAlign w:val="bottom"/>
            <w:hideMark/>
          </w:tcPr>
          <w:p w14:paraId="0C5A7D41" w14:textId="77777777" w:rsidR="00746F21" w:rsidRPr="00EE6214" w:rsidRDefault="00746F21" w:rsidP="00A54A9F">
            <w:pPr>
              <w:spacing w:line="240" w:lineRule="auto"/>
              <w:ind w:firstLine="0"/>
              <w:rPr>
                <w:rFonts w:ascii="Calibri" w:eastAsia="Times New Roman" w:hAnsi="Calibri" w:cs="Calibri"/>
                <w:color w:val="000000"/>
                <w:kern w:val="0"/>
                <w:sz w:val="22"/>
                <w:szCs w:val="22"/>
                <w:lang w:eastAsia="en-US"/>
              </w:rPr>
            </w:pPr>
            <w:r w:rsidRPr="00EE6214">
              <w:rPr>
                <w:rFonts w:ascii="Calibri" w:eastAsia="Times New Roman" w:hAnsi="Calibri" w:cs="Calibri"/>
                <w:color w:val="000000"/>
                <w:kern w:val="0"/>
                <w:sz w:val="22"/>
                <w:szCs w:val="22"/>
                <w:lang w:eastAsia="en-US"/>
              </w:rPr>
              <w:t> </w:t>
            </w:r>
          </w:p>
        </w:tc>
      </w:tr>
    </w:tbl>
    <w:p w14:paraId="0A38C2B4" w14:textId="77777777" w:rsidR="00746F21" w:rsidRDefault="00746F21" w:rsidP="00C74BFE">
      <w:bookmarkStart w:id="20" w:name="_Toc76586692"/>
    </w:p>
    <w:p w14:paraId="3E923AA6" w14:textId="77777777" w:rsidR="00746F21" w:rsidRDefault="00746F21" w:rsidP="00746F21">
      <w:pPr>
        <w:pStyle w:val="Heading3"/>
      </w:pPr>
      <w:bookmarkStart w:id="21" w:name="_Toc80203363"/>
      <w:r>
        <w:lastRenderedPageBreak/>
        <w:t>Requirements Analysis: Use Cases</w:t>
      </w:r>
      <w:bookmarkEnd w:id="20"/>
      <w:bookmarkEnd w:id="21"/>
      <w:r>
        <w:t xml:space="preserve"> </w:t>
      </w:r>
    </w:p>
    <w:p w14:paraId="0AE0C22F" w14:textId="77777777" w:rsidR="00746F21" w:rsidRDefault="00746F21" w:rsidP="00746F21">
      <w:r>
        <w:t>The use case helps to see the system functions from a user perspective and use case diagram emphasizes on what system does rather than how. It is used during the requirement analysis for capturing user requirements.</w:t>
      </w:r>
    </w:p>
    <w:p w14:paraId="6B862A50" w14:textId="77777777" w:rsidR="00746F21" w:rsidRDefault="00746F21" w:rsidP="00746F21">
      <w:pPr>
        <w:jc w:val="center"/>
      </w:pPr>
      <w:r>
        <w:t>Use Case</w:t>
      </w:r>
    </w:p>
    <w:p w14:paraId="15122378" w14:textId="2C90403D" w:rsidR="00746F21" w:rsidRDefault="00746F21" w:rsidP="00746F21">
      <w:pPr>
        <w:jc w:val="center"/>
      </w:pPr>
      <w:r>
        <w:rPr>
          <w:noProof/>
        </w:rPr>
        <w:drawing>
          <wp:inline distT="0" distB="0" distL="0" distR="0" wp14:anchorId="119FBB97" wp14:editId="42B81F29">
            <wp:extent cx="4428490" cy="1917700"/>
            <wp:effectExtent l="0" t="0" r="0" b="635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8490" cy="1917700"/>
                    </a:xfrm>
                    <a:prstGeom prst="rect">
                      <a:avLst/>
                    </a:prstGeom>
                    <a:noFill/>
                    <a:ln>
                      <a:noFill/>
                    </a:ln>
                  </pic:spPr>
                </pic:pic>
              </a:graphicData>
            </a:graphic>
          </wp:inline>
        </w:drawing>
      </w:r>
    </w:p>
    <w:p w14:paraId="73E7755A" w14:textId="77777777" w:rsidR="00746F21" w:rsidRDefault="00746F21" w:rsidP="00746F21">
      <w:pPr>
        <w:pStyle w:val="Heading4"/>
      </w:pPr>
      <w:r>
        <w:t>Use Case: Shortest optimal path</w:t>
      </w:r>
    </w:p>
    <w:p w14:paraId="118DF7D5" w14:textId="77777777" w:rsidR="00746F21" w:rsidRPr="004D2DA3" w:rsidRDefault="00746F21" w:rsidP="00746F21">
      <w:r>
        <w:t>The robots / workers get the shortest optimal path use case where the system is trained with reinforcement learning – Q algorithms.</w:t>
      </w:r>
    </w:p>
    <w:p w14:paraId="0E695CDB" w14:textId="77777777" w:rsidR="00746F21" w:rsidRDefault="00746F21" w:rsidP="00746F21">
      <w:pPr>
        <w:pStyle w:val="Heading3"/>
      </w:pPr>
      <w:bookmarkStart w:id="22" w:name="_Toc76586693"/>
      <w:bookmarkStart w:id="23" w:name="_Toc80203364"/>
      <w:r>
        <w:t>Requirements Analysis: System Design</w:t>
      </w:r>
      <w:bookmarkEnd w:id="22"/>
      <w:bookmarkEnd w:id="23"/>
    </w:p>
    <w:p w14:paraId="7B1BF30E" w14:textId="77777777" w:rsidR="00746F21" w:rsidRDefault="00746F21" w:rsidP="00746F21">
      <w:r>
        <w:t>This project uses the top-down or water fall approach. All the tasks will be performed sequentially. First task starts from business problem or questions then finally it ends with finished workable or usable product. The project is using the overall system design through top-down / flow chart diagram.</w:t>
      </w:r>
    </w:p>
    <w:p w14:paraId="7A485472" w14:textId="77777777" w:rsidR="00746F21" w:rsidRDefault="00746F21" w:rsidP="00746F21">
      <w:pPr>
        <w:jc w:val="center"/>
      </w:pPr>
      <w:r>
        <w:t>Flow Chart</w:t>
      </w:r>
    </w:p>
    <w:p w14:paraId="43DC9D10" w14:textId="15D72BB6" w:rsidR="00746F21" w:rsidRPr="00584E97" w:rsidRDefault="00746F21" w:rsidP="00746F21">
      <w:pPr>
        <w:jc w:val="center"/>
      </w:pPr>
      <w:r>
        <w:rPr>
          <w:noProof/>
        </w:rPr>
        <w:lastRenderedPageBreak/>
        <w:drawing>
          <wp:inline distT="0" distB="0" distL="0" distR="0" wp14:anchorId="37EC4428" wp14:editId="58281C6B">
            <wp:extent cx="1370330" cy="8229600"/>
            <wp:effectExtent l="0" t="0" r="127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0330" cy="8229600"/>
                    </a:xfrm>
                    <a:prstGeom prst="rect">
                      <a:avLst/>
                    </a:prstGeom>
                    <a:noFill/>
                    <a:ln>
                      <a:noFill/>
                    </a:ln>
                  </pic:spPr>
                </pic:pic>
              </a:graphicData>
            </a:graphic>
          </wp:inline>
        </w:drawing>
      </w:r>
    </w:p>
    <w:p w14:paraId="01824E33" w14:textId="77777777" w:rsidR="00746F21" w:rsidRDefault="00746F21" w:rsidP="00746F21">
      <w:pPr>
        <w:pStyle w:val="Heading3"/>
      </w:pPr>
      <w:bookmarkStart w:id="24" w:name="_Toc76586694"/>
      <w:bookmarkStart w:id="25" w:name="_Toc80203365"/>
      <w:r>
        <w:lastRenderedPageBreak/>
        <w:t xml:space="preserve">Requirements Analysis: Technical </w:t>
      </w:r>
      <w:r w:rsidRPr="00DB20D0">
        <w:t>Requirements</w:t>
      </w:r>
      <w:bookmarkEnd w:id="24"/>
      <w:bookmarkEnd w:id="25"/>
    </w:p>
    <w:p w14:paraId="7EFEB6C4" w14:textId="77777777" w:rsidR="00746F21" w:rsidRPr="0081698D" w:rsidRDefault="00746F21" w:rsidP="00746F21">
      <w:r w:rsidRPr="0081698D">
        <w:t xml:space="preserve">To accomplish this </w:t>
      </w:r>
      <w:r>
        <w:t>project</w:t>
      </w:r>
      <w:r w:rsidRPr="0081698D">
        <w:t>, we need the following instrumentations</w:t>
      </w:r>
      <w:r>
        <w:t xml:space="preserve"> or technical components.</w:t>
      </w:r>
    </w:p>
    <w:p w14:paraId="0CB67EE9" w14:textId="77777777" w:rsidR="00746F21" w:rsidRPr="001A2FDA" w:rsidRDefault="00746F21" w:rsidP="00A46ACE">
      <w:pPr>
        <w:pStyle w:val="ListParagraph"/>
        <w:numPr>
          <w:ilvl w:val="0"/>
          <w:numId w:val="12"/>
        </w:numPr>
      </w:pPr>
      <w:r w:rsidRPr="001A2FDA">
        <w:t>Operating Systems: UNIX or Windows</w:t>
      </w:r>
      <w:r>
        <w:t xml:space="preserve"> with RAM 32GB</w:t>
      </w:r>
    </w:p>
    <w:p w14:paraId="502F597B" w14:textId="77777777" w:rsidR="00746F21" w:rsidRPr="001A2FDA" w:rsidRDefault="00746F21" w:rsidP="00A46ACE">
      <w:pPr>
        <w:pStyle w:val="ListParagraph"/>
        <w:numPr>
          <w:ilvl w:val="0"/>
          <w:numId w:val="12"/>
        </w:numPr>
      </w:pPr>
      <w:r w:rsidRPr="001A2FDA">
        <w:t>Environment: Cloud or On-Premises</w:t>
      </w:r>
    </w:p>
    <w:p w14:paraId="43889D4C" w14:textId="77777777" w:rsidR="00746F21" w:rsidRPr="001A2FDA" w:rsidRDefault="00746F21" w:rsidP="00A46ACE">
      <w:pPr>
        <w:pStyle w:val="ListParagraph"/>
        <w:numPr>
          <w:ilvl w:val="0"/>
          <w:numId w:val="12"/>
        </w:numPr>
      </w:pPr>
      <w:r w:rsidRPr="001A2FDA">
        <w:t xml:space="preserve">Language: Python </w:t>
      </w:r>
      <w:r>
        <w:t>(version 3:8)</w:t>
      </w:r>
    </w:p>
    <w:p w14:paraId="6B074FBD" w14:textId="77777777" w:rsidR="00746F21" w:rsidRDefault="00746F21" w:rsidP="00A46ACE">
      <w:pPr>
        <w:pStyle w:val="ListParagraph"/>
        <w:numPr>
          <w:ilvl w:val="0"/>
          <w:numId w:val="12"/>
        </w:numPr>
      </w:pPr>
      <w:r w:rsidRPr="001A2FDA">
        <w:t>For visualizing the warehouse layout / structure: CAD floor software</w:t>
      </w:r>
    </w:p>
    <w:p w14:paraId="128AEB6A" w14:textId="77777777" w:rsidR="00746F21" w:rsidRDefault="00746F21" w:rsidP="00A46ACE">
      <w:pPr>
        <w:pStyle w:val="ListParagraph"/>
        <w:numPr>
          <w:ilvl w:val="0"/>
          <w:numId w:val="12"/>
        </w:numPr>
      </w:pPr>
      <w:r>
        <w:t>GitHub for storing codes and maintaining versions.</w:t>
      </w:r>
    </w:p>
    <w:p w14:paraId="76760EC2" w14:textId="77777777" w:rsidR="00746F21" w:rsidRPr="008F3B54" w:rsidRDefault="00746F21" w:rsidP="00A46ACE">
      <w:pPr>
        <w:pStyle w:val="ListParagraph"/>
        <w:numPr>
          <w:ilvl w:val="0"/>
          <w:numId w:val="12"/>
        </w:numPr>
      </w:pPr>
      <w:r>
        <w:t>Google cloud provider (GCP) is used for cloud environment.</w:t>
      </w:r>
    </w:p>
    <w:p w14:paraId="2A210CBB" w14:textId="77777777" w:rsidR="00746F21" w:rsidRDefault="00746F21" w:rsidP="00746F21">
      <w:pPr>
        <w:pStyle w:val="Heading3"/>
      </w:pPr>
      <w:bookmarkStart w:id="26" w:name="_Toc76586695"/>
      <w:bookmarkStart w:id="27" w:name="_Toc80203366"/>
      <w:r>
        <w:t>Requirements Analysis: Data Science Model Design</w:t>
      </w:r>
      <w:bookmarkEnd w:id="26"/>
      <w:bookmarkEnd w:id="27"/>
    </w:p>
    <w:p w14:paraId="50F23D45" w14:textId="77777777" w:rsidR="00746F21" w:rsidRDefault="00746F21" w:rsidP="00746F21">
      <w:r>
        <w:t>The following diagram explains the data model design.</w:t>
      </w:r>
    </w:p>
    <w:p w14:paraId="78256A03" w14:textId="77777777" w:rsidR="00746F21" w:rsidRPr="00584E97" w:rsidRDefault="00746F21" w:rsidP="00746F21">
      <w:pPr>
        <w:jc w:val="center"/>
      </w:pPr>
      <w:r>
        <w:t>Model Pipeline Design</w:t>
      </w:r>
    </w:p>
    <w:p w14:paraId="4E60EF26" w14:textId="77777777" w:rsidR="00746F21" w:rsidRDefault="00746F21" w:rsidP="00746F21">
      <w:r>
        <w:rPr>
          <w:noProof/>
        </w:rPr>
        <w:drawing>
          <wp:inline distT="0" distB="0" distL="0" distR="0" wp14:anchorId="053ADF94" wp14:editId="3E9FE837">
            <wp:extent cx="4906370" cy="1323567"/>
            <wp:effectExtent l="0" t="0" r="889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291" cy="1325164"/>
                    </a:xfrm>
                    <a:prstGeom prst="rect">
                      <a:avLst/>
                    </a:prstGeom>
                    <a:noFill/>
                    <a:ln>
                      <a:noFill/>
                    </a:ln>
                  </pic:spPr>
                </pic:pic>
              </a:graphicData>
            </a:graphic>
          </wp:inline>
        </w:drawing>
      </w:r>
    </w:p>
    <w:p w14:paraId="77C35A98" w14:textId="77777777" w:rsidR="00746F21" w:rsidRDefault="00746F21" w:rsidP="00746F21">
      <w:r>
        <w:t>It has seven major modules such as data source, data analysis, training or implementation, testing, deployment, monitoring and reporting. First two modules will take more time than others especially more time will be spent on data analysis because data exploration, preprocessing, and PCA are especially important tasks in data science project. Once data is tradeoff properly with bias and variance, then training the model will be accurate.</w:t>
      </w:r>
      <w:bookmarkStart w:id="28" w:name="_Toc76586696"/>
    </w:p>
    <w:p w14:paraId="1C777899" w14:textId="77777777" w:rsidR="00746F21" w:rsidRDefault="00746F21" w:rsidP="00746F21">
      <w:pPr>
        <w:pStyle w:val="Heading3"/>
      </w:pPr>
      <w:bookmarkStart w:id="29" w:name="_Toc80203367"/>
      <w:r>
        <w:lastRenderedPageBreak/>
        <w:t>Requirements Analysis: Reports</w:t>
      </w:r>
      <w:bookmarkEnd w:id="28"/>
      <w:bookmarkEnd w:id="29"/>
    </w:p>
    <w:p w14:paraId="2E5A5755" w14:textId="77777777" w:rsidR="00746F21" w:rsidRDefault="00746F21" w:rsidP="00746F21">
      <w:r>
        <w:t>This capstone project has few reports such as Q-values, and rewards matrix. The power BI / Tableau can be used for showing the results in graphically. The production model performance data / logs will be collected and represented it into proper format for the appropriate stakeholders.</w:t>
      </w:r>
    </w:p>
    <w:p w14:paraId="5AD511DF" w14:textId="77777777" w:rsidR="00746F21" w:rsidRDefault="00746F21" w:rsidP="00746F21">
      <w:pPr>
        <w:pStyle w:val="Heading4"/>
      </w:pPr>
      <w:bookmarkStart w:id="30" w:name="_Toc74782176"/>
      <w:r>
        <w:t>Q-Values</w:t>
      </w:r>
      <w:bookmarkEnd w:id="30"/>
    </w:p>
    <w:p w14:paraId="3B1B887B" w14:textId="77777777" w:rsidR="00746F21" w:rsidRDefault="00746F21" w:rsidP="00746F21">
      <w:r>
        <w:t>It is initialized with zero at the beginning and once model started training, it keeps updating the q-values and final report is shown as below.</w:t>
      </w:r>
    </w:p>
    <w:p w14:paraId="2A4FA2D0" w14:textId="77777777" w:rsidR="00746F21" w:rsidRPr="0028189C" w:rsidRDefault="00746F21" w:rsidP="00746F21">
      <w:pPr>
        <w:jc w:val="center"/>
      </w:pPr>
      <w:r>
        <w:t>Q-Value Report</w:t>
      </w:r>
      <w:r w:rsidRPr="00E85D3A">
        <w:rPr>
          <w:noProof/>
        </w:rPr>
        <w:drawing>
          <wp:inline distT="0" distB="0" distL="0" distR="0" wp14:anchorId="179C4958" wp14:editId="0EAECAB0">
            <wp:extent cx="5268036" cy="4323054"/>
            <wp:effectExtent l="0" t="0" r="0" b="190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3"/>
                    <a:stretch>
                      <a:fillRect/>
                    </a:stretch>
                  </pic:blipFill>
                  <pic:spPr>
                    <a:xfrm>
                      <a:off x="0" y="0"/>
                      <a:ext cx="5271856" cy="4326188"/>
                    </a:xfrm>
                    <a:prstGeom prst="rect">
                      <a:avLst/>
                    </a:prstGeom>
                  </pic:spPr>
                </pic:pic>
              </a:graphicData>
            </a:graphic>
          </wp:inline>
        </w:drawing>
      </w:r>
    </w:p>
    <w:p w14:paraId="4C25CE05" w14:textId="77777777" w:rsidR="00746F21" w:rsidRDefault="00746F21" w:rsidP="00746F21">
      <w:pPr>
        <w:pStyle w:val="Heading4"/>
      </w:pPr>
      <w:bookmarkStart w:id="31" w:name="_Toc74782177"/>
      <w:bookmarkStart w:id="32" w:name="_Toc76586697"/>
      <w:r>
        <w:lastRenderedPageBreak/>
        <w:t>Rewards Matrix</w:t>
      </w:r>
      <w:bookmarkEnd w:id="31"/>
    </w:p>
    <w:p w14:paraId="615D6217" w14:textId="77777777" w:rsidR="00746F21" w:rsidRDefault="00746F21" w:rsidP="00746F21">
      <w:r>
        <w:t>The walls and rack are called terminal states which has high negative rewards as -50 and aisle has -5 and packing area / goal which has positive reward 50. These details are shown below.</w:t>
      </w:r>
    </w:p>
    <w:p w14:paraId="5689091C" w14:textId="77777777" w:rsidR="00746F21" w:rsidRDefault="00746F21" w:rsidP="00746F21">
      <w:pPr>
        <w:jc w:val="center"/>
      </w:pPr>
      <w:r>
        <w:t>Rewards Matrix Report</w:t>
      </w:r>
    </w:p>
    <w:p w14:paraId="622F6191" w14:textId="77777777" w:rsidR="00746F21" w:rsidRDefault="00746F21" w:rsidP="001B66AE">
      <w:pPr>
        <w:jc w:val="center"/>
      </w:pPr>
      <w:r w:rsidRPr="009E61F8">
        <w:rPr>
          <w:noProof/>
        </w:rPr>
        <w:drawing>
          <wp:inline distT="0" distB="0" distL="0" distR="0" wp14:anchorId="2F83BB8F" wp14:editId="6BBF2DDF">
            <wp:extent cx="4171642" cy="5477069"/>
            <wp:effectExtent l="0" t="0" r="635" b="0"/>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with medium confidence"/>
                    <pic:cNvPicPr/>
                  </pic:nvPicPr>
                  <pic:blipFill>
                    <a:blip r:embed="rId14"/>
                    <a:stretch>
                      <a:fillRect/>
                    </a:stretch>
                  </pic:blipFill>
                  <pic:spPr>
                    <a:xfrm>
                      <a:off x="0" y="0"/>
                      <a:ext cx="4181425" cy="5489913"/>
                    </a:xfrm>
                    <a:prstGeom prst="rect">
                      <a:avLst/>
                    </a:prstGeom>
                  </pic:spPr>
                </pic:pic>
              </a:graphicData>
            </a:graphic>
          </wp:inline>
        </w:drawing>
      </w:r>
    </w:p>
    <w:p w14:paraId="4EBEF52E" w14:textId="77777777" w:rsidR="00746F21" w:rsidRDefault="00746F21" w:rsidP="00746F21">
      <w:r>
        <w:t xml:space="preserve">Storage or packing area has reward 50. The wall / rack has reward -50. The aisle or walkway has reward -5 which is aisle or walkway where workers or robots walks to pick the </w:t>
      </w:r>
      <w:r>
        <w:lastRenderedPageBreak/>
        <w:t>order. If the agent hits wall or rack, then it gets high punishment as -50 reward.  The agent is always trying to maximize the cumulative rewards to reach the goal.</w:t>
      </w:r>
    </w:p>
    <w:p w14:paraId="0ED0C912" w14:textId="77777777" w:rsidR="00746F21" w:rsidRDefault="00746F21" w:rsidP="00746F21">
      <w:pPr>
        <w:pStyle w:val="Heading3"/>
      </w:pPr>
      <w:bookmarkStart w:id="33" w:name="_Toc80203368"/>
      <w:r>
        <w:t>Requirements Analysis: Screen Definitions and Layouts</w:t>
      </w:r>
      <w:bookmarkEnd w:id="32"/>
      <w:bookmarkEnd w:id="33"/>
    </w:p>
    <w:p w14:paraId="7ABE6578" w14:textId="77777777" w:rsidR="00746F21" w:rsidRDefault="00746F21" w:rsidP="00746F21">
      <w:r>
        <w:t>This project is based on data science machine learning model, so it will not have much user interaction pages but it has one screen where user enters the picking location and submit the request. The request will be processed through trained model and return the shortest path. Screen will pass the data into API and API will call model to predict the result and the prediction output will be redirected back to the same screen (T, 2021).</w:t>
      </w:r>
    </w:p>
    <w:p w14:paraId="754793B1" w14:textId="77777777" w:rsidR="00746F21" w:rsidRDefault="00746F21" w:rsidP="00746F21">
      <w:pPr>
        <w:jc w:val="center"/>
      </w:pPr>
      <w:r>
        <w:t>User Interface</w:t>
      </w:r>
    </w:p>
    <w:p w14:paraId="55F9EB1B" w14:textId="43EB4CED" w:rsidR="00746F21" w:rsidRDefault="00746F21" w:rsidP="00746F21">
      <w:pPr>
        <w:jc w:val="center"/>
      </w:pPr>
      <w:r>
        <w:rPr>
          <w:noProof/>
        </w:rPr>
        <w:drawing>
          <wp:inline distT="0" distB="0" distL="0" distR="0" wp14:anchorId="7DFF8420" wp14:editId="4CF3E6D5">
            <wp:extent cx="4517390" cy="167894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7390" cy="1678940"/>
                    </a:xfrm>
                    <a:prstGeom prst="rect">
                      <a:avLst/>
                    </a:prstGeom>
                    <a:noFill/>
                    <a:ln>
                      <a:noFill/>
                    </a:ln>
                  </pic:spPr>
                </pic:pic>
              </a:graphicData>
            </a:graphic>
          </wp:inline>
        </w:drawing>
      </w:r>
    </w:p>
    <w:p w14:paraId="6FBD43BF" w14:textId="77777777" w:rsidR="00746F21" w:rsidRDefault="00746F21" w:rsidP="00746F21">
      <w:pPr>
        <w:pStyle w:val="Heading3"/>
      </w:pPr>
      <w:bookmarkStart w:id="34" w:name="_Toc76586698"/>
      <w:bookmarkStart w:id="35" w:name="_Toc80203369"/>
      <w:r>
        <w:t>Requirements Analysis: Security</w:t>
      </w:r>
      <w:bookmarkEnd w:id="34"/>
      <w:bookmarkEnd w:id="35"/>
      <w:r>
        <w:t xml:space="preserve"> </w:t>
      </w:r>
    </w:p>
    <w:p w14:paraId="4ADCE787" w14:textId="77777777" w:rsidR="00746F21" w:rsidRPr="00C57A42" w:rsidRDefault="00746F21" w:rsidP="00746F21">
      <w:r>
        <w:t xml:space="preserve">There is no user interaction as well as it is not going to connect internet, so it won’t be any security issues, but it follows all the data security policies such as encryption, decryption, data ethics, standards, </w:t>
      </w:r>
      <w:proofErr w:type="gramStart"/>
      <w:r>
        <w:t>compliance</w:t>
      </w:r>
      <w:proofErr w:type="gramEnd"/>
      <w:r>
        <w:t xml:space="preserve"> and regulations. The cloud UI / URL will be SSL enabled for secure in transit.</w:t>
      </w:r>
    </w:p>
    <w:p w14:paraId="28611B6C" w14:textId="2997E3DB" w:rsidR="00746F21" w:rsidRDefault="00746F21" w:rsidP="00746F21"/>
    <w:p w14:paraId="430D1CB4" w14:textId="77777777" w:rsidR="00746F21" w:rsidRPr="00746F21" w:rsidRDefault="00746F21" w:rsidP="00746F21"/>
    <w:p w14:paraId="74D63D90" w14:textId="77777777" w:rsidR="00B60C7B" w:rsidRDefault="00B60C7B" w:rsidP="00B60C7B">
      <w:pPr>
        <w:pStyle w:val="Heading3"/>
      </w:pPr>
      <w:bookmarkStart w:id="36" w:name="_Toc69939674"/>
      <w:bookmarkStart w:id="37" w:name="_Toc80203370"/>
      <w:r>
        <w:lastRenderedPageBreak/>
        <w:t>Detailed Model Pipeline Design</w:t>
      </w:r>
      <w:bookmarkEnd w:id="36"/>
      <w:bookmarkEnd w:id="37"/>
    </w:p>
    <w:p w14:paraId="5A04BD83" w14:textId="77777777" w:rsidR="00B60C7B" w:rsidRPr="005A5180" w:rsidRDefault="00B60C7B" w:rsidP="00B60C7B">
      <w:r>
        <w:t>The pipeline for data as it flows through machine learning solution. Each step of the pipeline is fed data processed from its previous step. ML pipelines are cyclical and iterative as every step is repeated to until getting a successful algorithm (</w:t>
      </w:r>
      <w:r w:rsidRPr="007119ED">
        <w:t>Koen</w:t>
      </w:r>
      <w:r>
        <w:t>, 2020).</w:t>
      </w:r>
    </w:p>
    <w:p w14:paraId="02E742B4" w14:textId="77777777" w:rsidR="00B60C7B" w:rsidRDefault="00B60C7B" w:rsidP="00B60C7B">
      <w:r>
        <w:t>The overview of the modules of detailed model pipeline design is shown in the following diagram.</w:t>
      </w:r>
    </w:p>
    <w:p w14:paraId="7CF6AD62" w14:textId="77777777" w:rsidR="00B60C7B" w:rsidRPr="00B4181E" w:rsidRDefault="00B60C7B" w:rsidP="00B60C7B">
      <w:pPr>
        <w:jc w:val="center"/>
      </w:pPr>
      <w:r>
        <w:t>Pipeline Design Diagram</w:t>
      </w:r>
    </w:p>
    <w:p w14:paraId="1E667913" w14:textId="77777777" w:rsidR="00B60C7B" w:rsidRDefault="00B60C7B" w:rsidP="00B60C7B">
      <w:r>
        <w:rPr>
          <w:noProof/>
        </w:rPr>
        <w:drawing>
          <wp:inline distT="0" distB="0" distL="0" distR="0" wp14:anchorId="491F39F5" wp14:editId="4DFF55E1">
            <wp:extent cx="5932170" cy="1590675"/>
            <wp:effectExtent l="0" t="0" r="0" b="952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1590675"/>
                    </a:xfrm>
                    <a:prstGeom prst="rect">
                      <a:avLst/>
                    </a:prstGeom>
                    <a:noFill/>
                    <a:ln>
                      <a:noFill/>
                    </a:ln>
                  </pic:spPr>
                </pic:pic>
              </a:graphicData>
            </a:graphic>
          </wp:inline>
        </w:drawing>
      </w:r>
    </w:p>
    <w:p w14:paraId="5C3F8AAB" w14:textId="77777777" w:rsidR="00B60C7B" w:rsidRDefault="00B60C7B" w:rsidP="00B60C7B"/>
    <w:p w14:paraId="0CB7A7E1" w14:textId="77777777" w:rsidR="00B60C7B" w:rsidRDefault="00B60C7B" w:rsidP="00B60C7B">
      <w:r>
        <w:t>It has seven major modules/stages such as data source, data analysis, development/model build, testing, deployment, monitoring and reporting. First two modules will take more time than others especially data analysis may take more time than others because data exploration, preprocessing, and PCA are especially important tasks in data science project (Chaudhary, 2020). If data exploration is done properly, then rest of the modules will be smooth and model will be accurate.</w:t>
      </w:r>
    </w:p>
    <w:p w14:paraId="7CB00979" w14:textId="77777777" w:rsidR="00B60C7B" w:rsidRPr="00B4181E" w:rsidRDefault="00B60C7B" w:rsidP="00B60C7B">
      <w:r>
        <w:t>Once data is tradeoff properly with bias and variance, then training the model will be accurate.</w:t>
      </w:r>
    </w:p>
    <w:p w14:paraId="086863A4" w14:textId="77777777" w:rsidR="00B60C7B" w:rsidRDefault="00B60C7B" w:rsidP="00B60C7B">
      <w:pPr>
        <w:pStyle w:val="Heading4"/>
      </w:pPr>
      <w:r>
        <w:lastRenderedPageBreak/>
        <w:t>Overview</w:t>
      </w:r>
    </w:p>
    <w:p w14:paraId="27C347A6" w14:textId="77777777" w:rsidR="00B60C7B" w:rsidRPr="006B3BC6" w:rsidRDefault="00B60C7B" w:rsidP="00B60C7B">
      <w:r>
        <w:t>This capstone project has first stage as data source from where it gets the data for model build. The csv file used as input which has the RL’s state information. Once data is loaded from source stage then data analysis does data cleaning, PCA, and preprocessing then the model will be trained using RL algorithm. Once trained, the validated and promoted into another environment using pickle python package. Finally, the model is monitored in production and reports will be generated.</w:t>
      </w:r>
    </w:p>
    <w:p w14:paraId="09A06035" w14:textId="77777777" w:rsidR="00B60C7B" w:rsidRPr="00066465" w:rsidRDefault="00B60C7B" w:rsidP="00B60C7B">
      <w:r>
        <w:t xml:space="preserve">The model pipeline design should be an end-to-end scalable machine learning pipeline and the good ML design consists of data driven approach, less latency, loosely coupled, scalable, fault-tolerant, maintainability, support of batch and real-time processing (Keon, 2019). </w:t>
      </w:r>
    </w:p>
    <w:p w14:paraId="68978DDE" w14:textId="77777777" w:rsidR="00B60C7B" w:rsidRDefault="00B60C7B" w:rsidP="00B60C7B">
      <w:pPr>
        <w:pStyle w:val="Heading4"/>
      </w:pPr>
      <w:r>
        <w:t>Data Sources</w:t>
      </w:r>
    </w:p>
    <w:p w14:paraId="192A7BD5" w14:textId="77777777" w:rsidR="00B60C7B" w:rsidRDefault="00B60C7B" w:rsidP="00B60C7B">
      <w:r>
        <w:t>This is a data ingestion service where the raw data is collected in offline as well as online. The data will be download from client’s environment/warehouse via secure ftp (SFTP) or internet (HTTP). If they are in cloud, then it will be downloaded from their storage buckets (Azure/GCP) and S3(AWS). The data will be in raw, and it is immutable/not changeable. The project uses a few collection tools or methods.</w:t>
      </w:r>
    </w:p>
    <w:p w14:paraId="0DDD495D" w14:textId="77777777" w:rsidR="00B60C7B" w:rsidRDefault="00B60C7B" w:rsidP="00B60C7B">
      <w:pPr>
        <w:pStyle w:val="Heading5"/>
      </w:pPr>
      <w:r>
        <w:t>Data Collection Methods</w:t>
      </w:r>
    </w:p>
    <w:p w14:paraId="7D5423FD" w14:textId="77777777" w:rsidR="00B60C7B" w:rsidRDefault="00B60C7B" w:rsidP="00B60C7B">
      <w:pPr>
        <w:rPr>
          <w:rFonts w:ascii="Times New Roman" w:hAnsi="Times New Roman" w:cs="Times New Roman"/>
        </w:rPr>
      </w:pPr>
      <w:r w:rsidRPr="00F322CC">
        <w:rPr>
          <w:rFonts w:ascii="Times New Roman" w:hAnsi="Times New Roman" w:cs="Times New Roman"/>
        </w:rPr>
        <w:t>The data science</w:t>
      </w:r>
      <w:r>
        <w:rPr>
          <w:rFonts w:ascii="Times New Roman" w:hAnsi="Times New Roman" w:cs="Times New Roman"/>
        </w:rPr>
        <w:t xml:space="preserve"> capstone</w:t>
      </w:r>
      <w:r w:rsidRPr="00F322CC">
        <w:rPr>
          <w:rFonts w:ascii="Times New Roman" w:hAnsi="Times New Roman" w:cs="Times New Roman"/>
        </w:rPr>
        <w:t xml:space="preserve"> thesis or project is driven by </w:t>
      </w:r>
      <w:proofErr w:type="gramStart"/>
      <w:r w:rsidRPr="00F322CC">
        <w:rPr>
          <w:rFonts w:ascii="Times New Roman" w:hAnsi="Times New Roman" w:cs="Times New Roman"/>
        </w:rPr>
        <w:t>data</w:t>
      </w:r>
      <w:proofErr w:type="gramEnd"/>
      <w:r w:rsidRPr="00F322CC">
        <w:rPr>
          <w:rFonts w:ascii="Times New Roman" w:hAnsi="Times New Roman" w:cs="Times New Roman"/>
        </w:rPr>
        <w:t xml:space="preserve"> and it is a core component of the research. </w:t>
      </w:r>
      <w:r>
        <w:rPr>
          <w:rFonts w:ascii="Times New Roman" w:hAnsi="Times New Roman" w:cs="Times New Roman"/>
        </w:rPr>
        <w:t>The project needs the existing authentic data so interview, questioning, observations and secondary or constructed approaches are used for data collection (</w:t>
      </w:r>
      <w:r w:rsidRPr="00926A0D">
        <w:rPr>
          <w:rFonts w:ascii="Times New Roman" w:hAnsi="Times New Roman" w:cs="Times New Roman"/>
        </w:rPr>
        <w:t>Creswell</w:t>
      </w:r>
      <w:r>
        <w:rPr>
          <w:rFonts w:ascii="Times New Roman" w:hAnsi="Times New Roman" w:cs="Times New Roman"/>
        </w:rPr>
        <w:t>,2017).</w:t>
      </w:r>
    </w:p>
    <w:p w14:paraId="1FF58B63" w14:textId="77777777" w:rsidR="00B60C7B" w:rsidRDefault="00B60C7B" w:rsidP="00B60C7B">
      <w:pPr>
        <w:pStyle w:val="Heading5"/>
      </w:pPr>
      <w:r>
        <w:t>Data Quality</w:t>
      </w:r>
    </w:p>
    <w:p w14:paraId="29F10CCA" w14:textId="77777777" w:rsidR="00B60C7B" w:rsidRPr="000346EF" w:rsidRDefault="00B60C7B" w:rsidP="00B60C7B">
      <w:r>
        <w:t>The data quality is especially important one in data science otherwise model may be bias and variance. If the quality of data needs the improvement, then data must be relevancy, value-</w:t>
      </w:r>
      <w:r>
        <w:lastRenderedPageBreak/>
        <w:t>added, believability, accessibility, reputation of the data, accuracy, and timeliness (</w:t>
      </w:r>
      <w:r w:rsidRPr="00F04A82">
        <w:t>Hazen</w:t>
      </w:r>
      <w:r w:rsidRPr="00E069C2">
        <w:t>, 2014)</w:t>
      </w:r>
      <w:r>
        <w:t xml:space="preserve">. For maintaining the quality of data, it needs to be collected the data consistently, and </w:t>
      </w:r>
      <w:proofErr w:type="gramStart"/>
      <w:r>
        <w:t>completeness(</w:t>
      </w:r>
      <w:proofErr w:type="gramEnd"/>
      <w:r>
        <w:t>Vaughan, 2019).</w:t>
      </w:r>
    </w:p>
    <w:p w14:paraId="1F846139" w14:textId="77777777" w:rsidR="00B60C7B" w:rsidRDefault="00B60C7B" w:rsidP="00B60C7B">
      <w:pPr>
        <w:pStyle w:val="Heading4"/>
      </w:pPr>
      <w:r>
        <w:t>Dataset Types and Formatting</w:t>
      </w:r>
    </w:p>
    <w:p w14:paraId="34929842" w14:textId="77777777" w:rsidR="00B60C7B" w:rsidRPr="007C4A5E" w:rsidRDefault="00B60C7B" w:rsidP="00B60C7B">
      <w:r>
        <w:t>Data may be unstructured, semi-structed data, and structured and it may not have the proper data for features. RL’s state data is integer data type and actions are also integer data type. During the data analysis phase, the raw data will be transformed or converted in</w:t>
      </w:r>
      <w:r w:rsidRPr="00F935C5">
        <w:t>to useful information that will later be used for decision-making</w:t>
      </w:r>
      <w:r>
        <w:t xml:space="preserve"> and model training. </w:t>
      </w:r>
      <w:r w:rsidRPr="00F935C5">
        <w:t>Data sources are merged and filtered.</w:t>
      </w:r>
      <w:r>
        <w:t xml:space="preserve"> Finally, it has been into the proper layout and data type. This project uses the warehouse data, which is mostly transactional data, so it is structured data. This project uses reinforcement Q-learning (RL) algorithm so warehouse location layout data will be used for RL states and source is already providing the RL state data in csv file with integer data type values so there is no need of data type conversion required.</w:t>
      </w:r>
    </w:p>
    <w:p w14:paraId="76E7D991" w14:textId="77777777" w:rsidR="00B60C7B" w:rsidRDefault="00B60C7B" w:rsidP="00B60C7B">
      <w:pPr>
        <w:pStyle w:val="Heading4"/>
      </w:pPr>
      <w:r>
        <w:t>Data Cleaning Procedures</w:t>
      </w:r>
    </w:p>
    <w:p w14:paraId="3792755B" w14:textId="77777777" w:rsidR="00B60C7B" w:rsidRDefault="00B60C7B" w:rsidP="00B60C7B">
      <w:pPr>
        <w:ind w:firstLine="0"/>
      </w:pPr>
      <w:r>
        <w:tab/>
        <w:t xml:space="preserve">The data is the most valuable thing for machine learning. The data cleaning is a process of identifying the incomplete, incorrect, inaccurate, irrelevant, or missing part of the data and then modifying, replacing, or deleting and discard them if they are unnecessary or aberrant data that is not useful for later pipeline steps / stages (Bonner, 2019). </w:t>
      </w:r>
    </w:p>
    <w:p w14:paraId="08ACEA45" w14:textId="77777777" w:rsidR="00B60C7B" w:rsidRPr="00DD26A0" w:rsidRDefault="00B60C7B" w:rsidP="00B60C7B">
      <w:r>
        <w:t xml:space="preserve">The project uses python language and reinforcement Q-learning algorithm. Python has </w:t>
      </w:r>
      <w:proofErr w:type="spellStart"/>
      <w:r>
        <w:t>numpy</w:t>
      </w:r>
      <w:proofErr w:type="spellEnd"/>
      <w:r>
        <w:t xml:space="preserve"> and pandas which will be used for data cleaning. The inconsistent columns can be dropped by </w:t>
      </w:r>
      <w:proofErr w:type="spellStart"/>
      <w:proofErr w:type="gramStart"/>
      <w:r>
        <w:t>dataframe.drop</w:t>
      </w:r>
      <w:proofErr w:type="spellEnd"/>
      <w:proofErr w:type="gramEnd"/>
      <w:r>
        <w:t xml:space="preserve"> method. For missing data, we can leave it as or fill the values, or drop them.  Python has </w:t>
      </w:r>
      <w:proofErr w:type="spellStart"/>
      <w:r>
        <w:t>dropna</w:t>
      </w:r>
      <w:proofErr w:type="spellEnd"/>
      <w:r>
        <w:t xml:space="preserve">, </w:t>
      </w:r>
      <w:proofErr w:type="spellStart"/>
      <w:r>
        <w:t>isnull</w:t>
      </w:r>
      <w:proofErr w:type="spellEnd"/>
      <w:r>
        <w:t xml:space="preserve">, </w:t>
      </w:r>
      <w:proofErr w:type="spellStart"/>
      <w:r>
        <w:t>fillna</w:t>
      </w:r>
      <w:proofErr w:type="spellEnd"/>
      <w:r>
        <w:t xml:space="preserve"> methods for handling missing values. This project uses these python methods for data cleaning process. </w:t>
      </w:r>
    </w:p>
    <w:p w14:paraId="6CA4141C" w14:textId="77777777" w:rsidR="00B60C7B" w:rsidRDefault="00B60C7B" w:rsidP="00B60C7B">
      <w:pPr>
        <w:pStyle w:val="Heading4"/>
      </w:pPr>
      <w:r>
        <w:lastRenderedPageBreak/>
        <w:t>Data Exploration</w:t>
      </w:r>
    </w:p>
    <w:p w14:paraId="6DA4551B" w14:textId="77777777" w:rsidR="00B60C7B" w:rsidRPr="00903F13" w:rsidRDefault="00B60C7B" w:rsidP="00B60C7B">
      <w:r>
        <w:t>Project uses some tools such as graphs, univariant analysis, bivariate, multivariate, and principal component analysis (PCA) for correlation to understand the raw. It also checks the unwanted data such as noise, anomaly, trends, incorrect, missing, skewed data null and empty values in data and it removes them if not needed (</w:t>
      </w:r>
      <w:proofErr w:type="spellStart"/>
      <w:r w:rsidRPr="00D11370">
        <w:t>Kibish</w:t>
      </w:r>
      <w:proofErr w:type="spellEnd"/>
      <w:r>
        <w:t>, 2018). The feature extraction task is also performed as well as data separation such as training dataset, testing dataset and validation dataset. The boxplot is used to find the any outliers / anomaly (</w:t>
      </w:r>
      <w:r w:rsidRPr="009E5E87">
        <w:t>Aissa</w:t>
      </w:r>
      <w:r>
        <w:t>,2016). This is reinforcement learning so it makes sure that the proper valid data is available for agent, states, environment, and rewards.</w:t>
      </w:r>
    </w:p>
    <w:p w14:paraId="5461CC0B" w14:textId="77777777" w:rsidR="00B60C7B" w:rsidRDefault="00B60C7B" w:rsidP="00B60C7B">
      <w:pPr>
        <w:pStyle w:val="Heading4"/>
      </w:pPr>
      <w:r>
        <w:t>Data Model</w:t>
      </w:r>
    </w:p>
    <w:p w14:paraId="46DD96BD" w14:textId="77777777" w:rsidR="00B60C7B" w:rsidRPr="00BB19A8" w:rsidRDefault="00B60C7B" w:rsidP="00B60C7B">
      <w:r>
        <w:t>This capstone project uses reinforcement Q-learning (RL) algorithm.  Q-learning is a model free algorithm which estimates the optimal policy without using transition and reward functions of the environment and it is an off-policy learner (Violante, 2019).</w:t>
      </w:r>
    </w:p>
    <w:p w14:paraId="3DECBB35" w14:textId="77777777" w:rsidR="00B60C7B" w:rsidRDefault="00B60C7B" w:rsidP="00B60C7B">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For building the model, first, an environment, agent, states, q-values, q-</w:t>
      </w:r>
      <w:proofErr w:type="gramStart"/>
      <w:r>
        <w:rPr>
          <w:rFonts w:ascii="Times New Roman" w:eastAsia="Times New Roman" w:hAnsi="Times New Roman" w:cs="Times New Roman"/>
          <w:kern w:val="0"/>
          <w:lang w:eastAsia="en-US"/>
        </w:rPr>
        <w:t>function</w:t>
      </w:r>
      <w:proofErr w:type="gramEnd"/>
      <w:r>
        <w:rPr>
          <w:rFonts w:ascii="Times New Roman" w:eastAsia="Times New Roman" w:hAnsi="Times New Roman" w:cs="Times New Roman"/>
          <w:kern w:val="0"/>
          <w:lang w:eastAsia="en-US"/>
        </w:rPr>
        <w:t xml:space="preserve"> and rewards are defined then build the model. </w:t>
      </w:r>
    </w:p>
    <w:p w14:paraId="3DD6C555" w14:textId="77777777" w:rsidR="00B60C7B" w:rsidRDefault="00B60C7B" w:rsidP="00B60C7B">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The model’s algorithms use Q-Function for learning which uses Bellman </w:t>
      </w:r>
      <w:proofErr w:type="gramStart"/>
      <w:r>
        <w:rPr>
          <w:rFonts w:ascii="Times New Roman" w:eastAsia="Times New Roman" w:hAnsi="Times New Roman" w:cs="Times New Roman"/>
          <w:kern w:val="0"/>
          <w:lang w:eastAsia="en-US"/>
        </w:rPr>
        <w:t>equation</w:t>
      </w:r>
      <w:proofErr w:type="gramEnd"/>
      <w:r>
        <w:rPr>
          <w:rFonts w:ascii="Times New Roman" w:eastAsia="Times New Roman" w:hAnsi="Times New Roman" w:cs="Times New Roman"/>
          <w:kern w:val="0"/>
          <w:lang w:eastAsia="en-US"/>
        </w:rPr>
        <w:t xml:space="preserve"> and its details are as follows</w:t>
      </w:r>
    </w:p>
    <w:p w14:paraId="735D28FD" w14:textId="77777777" w:rsidR="00B60C7B" w:rsidRDefault="00B60C7B" w:rsidP="00B60C7B">
      <w:pPr>
        <w:ind w:firstLine="0"/>
        <w:rPr>
          <w:rFonts w:ascii="Times New Roman" w:eastAsia="Times New Roman" w:hAnsi="Times New Roman" w:cs="Times New Roman"/>
          <w:kern w:val="0"/>
          <w:lang w:eastAsia="en-US"/>
        </w:rPr>
      </w:pPr>
      <w:r w:rsidRPr="005769DD">
        <w:rPr>
          <w:rFonts w:ascii="Times New Roman" w:eastAsia="Times New Roman" w:hAnsi="Times New Roman" w:cs="Times New Roman"/>
          <w:noProof/>
          <w:kern w:val="0"/>
          <w:lang w:eastAsia="en-US"/>
        </w:rPr>
        <w:drawing>
          <wp:inline distT="0" distB="0" distL="0" distR="0" wp14:anchorId="578E6577" wp14:editId="0CD76013">
            <wp:extent cx="5353797" cy="224821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353797" cy="2248214"/>
                    </a:xfrm>
                    <a:prstGeom prst="rect">
                      <a:avLst/>
                    </a:prstGeom>
                  </pic:spPr>
                </pic:pic>
              </a:graphicData>
            </a:graphic>
          </wp:inline>
        </w:drawing>
      </w:r>
    </w:p>
    <w:p w14:paraId="57FA6D51" w14:textId="77777777" w:rsidR="00B60C7B" w:rsidRDefault="00B60C7B" w:rsidP="00B60C7B">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lastRenderedPageBreak/>
        <w:t>Q-function takes two inputs such as state and action and it has a few parameters such as learning rate, gamma / discount factor and epsilon.</w:t>
      </w:r>
    </w:p>
    <w:p w14:paraId="3D409C8F" w14:textId="77777777" w:rsidR="00B60C7B" w:rsidRDefault="00B60C7B" w:rsidP="00B60C7B">
      <w:pPr>
        <w:rPr>
          <w:rFonts w:ascii="Times New Roman" w:eastAsia="Times New Roman" w:hAnsi="Times New Roman" w:cs="Times New Roman"/>
          <w:i/>
          <w:iCs/>
          <w:kern w:val="0"/>
          <w:lang w:eastAsia="en-US"/>
        </w:rPr>
      </w:pPr>
      <w:r>
        <w:rPr>
          <w:rFonts w:ascii="Times New Roman" w:eastAsia="Times New Roman" w:hAnsi="Times New Roman" w:cs="Times New Roman"/>
          <w:i/>
          <w:iCs/>
          <w:kern w:val="0"/>
          <w:lang w:eastAsia="en-US"/>
        </w:rPr>
        <w:t>Gamma</w:t>
      </w:r>
    </w:p>
    <w:p w14:paraId="72C2F582" w14:textId="77777777" w:rsidR="00B60C7B" w:rsidRDefault="00B60C7B" w:rsidP="00B60C7B">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 It is used to balance the immediate and future reward and typically this value will be a range between 0.1 and 0.9</w:t>
      </w:r>
      <w:r w:rsidRPr="002156CC">
        <w:rPr>
          <w:rFonts w:ascii="Times New Roman" w:eastAsia="Times New Roman" w:hAnsi="Times New Roman" w:cs="Times New Roman"/>
          <w:kern w:val="0"/>
          <w:lang w:eastAsia="en-US"/>
        </w:rPr>
        <w:t>.</w:t>
      </w:r>
    </w:p>
    <w:p w14:paraId="3C517B15" w14:textId="77777777" w:rsidR="00B60C7B" w:rsidRDefault="00B60C7B" w:rsidP="00B60C7B">
      <w:pPr>
        <w:rPr>
          <w:rFonts w:ascii="Times New Roman" w:eastAsia="Times New Roman" w:hAnsi="Times New Roman" w:cs="Times New Roman"/>
          <w:i/>
          <w:iCs/>
          <w:kern w:val="0"/>
          <w:lang w:eastAsia="en-US"/>
        </w:rPr>
      </w:pPr>
      <w:r w:rsidRPr="005F5E81">
        <w:rPr>
          <w:rFonts w:ascii="Times New Roman" w:eastAsia="Times New Roman" w:hAnsi="Times New Roman" w:cs="Times New Roman"/>
          <w:i/>
          <w:iCs/>
          <w:kern w:val="0"/>
          <w:lang w:eastAsia="en-US"/>
        </w:rPr>
        <w:t>Learning Rate</w:t>
      </w:r>
    </w:p>
    <w:p w14:paraId="1CEB9C0A" w14:textId="77777777" w:rsidR="00B60C7B" w:rsidRDefault="00B60C7B" w:rsidP="00B60C7B">
      <w:pPr>
        <w:rPr>
          <w:rFonts w:ascii="Times New Roman" w:eastAsia="Times New Roman" w:hAnsi="Times New Roman" w:cs="Times New Roman"/>
          <w:kern w:val="0"/>
          <w:lang w:eastAsia="en-US"/>
        </w:rPr>
      </w:pPr>
      <w:r w:rsidRPr="002156CC">
        <w:rPr>
          <w:rFonts w:ascii="Times New Roman" w:eastAsia="Times New Roman" w:hAnsi="Times New Roman" w:cs="Times New Roman"/>
          <w:kern w:val="0"/>
          <w:lang w:eastAsia="en-US"/>
        </w:rPr>
        <w:t>It also referred as alpha, and it defines how much system can accept the new value vs the old value. Value between new and old and then multiplying that value by learning rate. This value will be added to previous q-value which moves it in the direction of our latest update.</w:t>
      </w:r>
    </w:p>
    <w:p w14:paraId="15CDE315" w14:textId="77777777" w:rsidR="00B60C7B" w:rsidRDefault="00B60C7B" w:rsidP="00B60C7B">
      <w:r>
        <w:t>The Q-learning algorithm process flow is shown below.</w:t>
      </w:r>
    </w:p>
    <w:p w14:paraId="168D5FFE" w14:textId="77777777" w:rsidR="00B60C7B" w:rsidRDefault="00B60C7B" w:rsidP="00B60C7B">
      <w:pPr>
        <w:jc w:val="center"/>
      </w:pPr>
      <w:r>
        <w:t>Q-learning algorithm process</w:t>
      </w:r>
    </w:p>
    <w:p w14:paraId="48A85210" w14:textId="77777777" w:rsidR="00B60C7B" w:rsidRDefault="00B60C7B" w:rsidP="00B60C7B">
      <w:pPr>
        <w:rPr>
          <w:rFonts w:ascii="Times New Roman" w:eastAsia="Times New Roman" w:hAnsi="Times New Roman" w:cs="Times New Roman"/>
          <w:kern w:val="0"/>
          <w:lang w:eastAsia="en-US"/>
        </w:rPr>
      </w:pPr>
    </w:p>
    <w:p w14:paraId="7C6111E4" w14:textId="77777777" w:rsidR="00B60C7B" w:rsidRPr="002156CC" w:rsidRDefault="00B60C7B" w:rsidP="00B60C7B">
      <w:pPr>
        <w:jc w:val="center"/>
        <w:rPr>
          <w:rFonts w:ascii="Times New Roman" w:eastAsia="Times New Roman" w:hAnsi="Times New Roman" w:cs="Times New Roman"/>
          <w:kern w:val="0"/>
          <w:lang w:eastAsia="en-US"/>
        </w:rPr>
      </w:pPr>
      <w:r>
        <w:rPr>
          <w:rFonts w:ascii="Times New Roman" w:eastAsia="Times New Roman" w:hAnsi="Times New Roman" w:cs="Times New Roman"/>
          <w:noProof/>
          <w:kern w:val="0"/>
          <w:lang w:eastAsia="en-US"/>
        </w:rPr>
        <w:drawing>
          <wp:inline distT="0" distB="0" distL="0" distR="0" wp14:anchorId="3D8D6436" wp14:editId="744A4501">
            <wp:extent cx="2467820" cy="3690551"/>
            <wp:effectExtent l="0" t="0" r="8890" b="571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0923" cy="3695191"/>
                    </a:xfrm>
                    <a:prstGeom prst="rect">
                      <a:avLst/>
                    </a:prstGeom>
                    <a:noFill/>
                    <a:ln>
                      <a:noFill/>
                    </a:ln>
                  </pic:spPr>
                </pic:pic>
              </a:graphicData>
            </a:graphic>
          </wp:inline>
        </w:drawing>
      </w:r>
    </w:p>
    <w:p w14:paraId="32F84F1D" w14:textId="77777777" w:rsidR="00B60C7B" w:rsidRDefault="00B60C7B" w:rsidP="00B60C7B">
      <w:pPr>
        <w:pStyle w:val="Heading5"/>
        <w:rPr>
          <w:lang w:eastAsia="en-US"/>
        </w:rPr>
      </w:pPr>
      <w:r>
        <w:rPr>
          <w:lang w:eastAsia="en-US"/>
        </w:rPr>
        <w:lastRenderedPageBreak/>
        <w:t>Initialize Q-Table</w:t>
      </w:r>
    </w:p>
    <w:p w14:paraId="7AFFEBF7" w14:textId="77777777" w:rsidR="00B60C7B" w:rsidRDefault="00B60C7B" w:rsidP="00B60C7B">
      <w:pPr>
        <w:rPr>
          <w:lang w:eastAsia="en-US"/>
        </w:rPr>
      </w:pPr>
      <w:r>
        <w:rPr>
          <w:lang w:eastAsia="en-US"/>
        </w:rPr>
        <w:t>It has n number of columns and m number of rows.</w:t>
      </w:r>
    </w:p>
    <w:p w14:paraId="470C5A2B" w14:textId="77777777" w:rsidR="00B60C7B" w:rsidRDefault="00B60C7B" w:rsidP="00B60C7B">
      <w:pPr>
        <w:rPr>
          <w:lang w:eastAsia="en-US"/>
        </w:rPr>
      </w:pPr>
      <w:r>
        <w:rPr>
          <w:lang w:eastAsia="en-US"/>
        </w:rPr>
        <w:t xml:space="preserve">Where n = number of actions. It has up, down, </w:t>
      </w:r>
      <w:proofErr w:type="gramStart"/>
      <w:r>
        <w:rPr>
          <w:lang w:eastAsia="en-US"/>
        </w:rPr>
        <w:t>right</w:t>
      </w:r>
      <w:proofErr w:type="gramEnd"/>
      <w:r>
        <w:rPr>
          <w:lang w:eastAsia="en-US"/>
        </w:rPr>
        <w:t xml:space="preserve"> and left</w:t>
      </w:r>
    </w:p>
    <w:p w14:paraId="3FEBEBC7" w14:textId="77777777" w:rsidR="00B60C7B" w:rsidRDefault="00B60C7B" w:rsidP="00B60C7B">
      <w:pPr>
        <w:rPr>
          <w:lang w:eastAsia="en-US"/>
        </w:rPr>
      </w:pPr>
      <w:r>
        <w:rPr>
          <w:lang w:eastAsia="en-US"/>
        </w:rPr>
        <w:tab/>
        <w:t>m=number of states and here warehouse layout location is used</w:t>
      </w:r>
    </w:p>
    <w:p w14:paraId="58C1080F" w14:textId="77777777" w:rsidR="00B60C7B" w:rsidRDefault="00B60C7B" w:rsidP="00B60C7B">
      <w:pPr>
        <w:rPr>
          <w:lang w:eastAsia="en-US"/>
        </w:rPr>
      </w:pPr>
      <w:r>
        <w:rPr>
          <w:rFonts w:ascii="Times New Roman" w:eastAsia="Times New Roman" w:hAnsi="Times New Roman" w:cs="Times New Roman"/>
          <w:kern w:val="0"/>
          <w:lang w:eastAsia="en-US"/>
        </w:rPr>
        <w:t>Initially Q-table has zeroes for q-values and there is an iterative process for updating q-values.</w:t>
      </w:r>
    </w:p>
    <w:p w14:paraId="005F0E54" w14:textId="77777777" w:rsidR="00B60C7B" w:rsidRDefault="00B60C7B" w:rsidP="00B60C7B">
      <w:pPr>
        <w:rPr>
          <w:rFonts w:ascii="Times New Roman" w:eastAsia="Times New Roman" w:hAnsi="Times New Roman" w:cs="Times New Roman"/>
          <w:kern w:val="0"/>
          <w:lang w:eastAsia="en-US"/>
        </w:rPr>
      </w:pPr>
      <w:r w:rsidRPr="00C904D8">
        <w:rPr>
          <w:i/>
          <w:iCs/>
          <w:lang w:eastAsia="en-US"/>
        </w:rPr>
        <w:t>Choose action and perform action</w:t>
      </w:r>
      <w:r>
        <w:rPr>
          <w:rFonts w:ascii="Times New Roman" w:eastAsia="Times New Roman" w:hAnsi="Times New Roman" w:cs="Times New Roman"/>
          <w:kern w:val="0"/>
          <w:lang w:eastAsia="en-US"/>
        </w:rPr>
        <w:t xml:space="preserve"> </w:t>
      </w:r>
    </w:p>
    <w:p w14:paraId="59B56F0D" w14:textId="77777777" w:rsidR="00B60C7B" w:rsidRDefault="00B60C7B" w:rsidP="00B60C7B">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Once start exploring the environment, q-function provides the better approximations continuously updating q-value in the table (</w:t>
      </w:r>
      <w:proofErr w:type="spellStart"/>
      <w:r w:rsidRPr="002443CC">
        <w:rPr>
          <w:rFonts w:ascii="Times New Roman" w:eastAsia="Times New Roman" w:hAnsi="Times New Roman" w:cs="Times New Roman"/>
          <w:kern w:val="0"/>
          <w:lang w:eastAsia="en-US"/>
        </w:rPr>
        <w:t>Shyalika</w:t>
      </w:r>
      <w:proofErr w:type="spellEnd"/>
      <w:r>
        <w:rPr>
          <w:rFonts w:ascii="Times New Roman" w:eastAsia="Times New Roman" w:hAnsi="Times New Roman" w:cs="Times New Roman"/>
          <w:kern w:val="0"/>
          <w:lang w:eastAsia="en-US"/>
        </w:rPr>
        <w:t xml:space="preserve">, 2019). </w:t>
      </w:r>
      <w:r w:rsidRPr="00E15B7C">
        <w:rPr>
          <w:rFonts w:ascii="Times New Roman" w:eastAsia="Times New Roman" w:hAnsi="Times New Roman" w:cs="Times New Roman"/>
          <w:kern w:val="0"/>
          <w:lang w:eastAsia="en-US"/>
        </w:rPr>
        <w:t>Then, update the Q-values for being at the start and moving right using the Bellman equation which is stated above.</w:t>
      </w:r>
      <w:r>
        <w:rPr>
          <w:rFonts w:ascii="Times New Roman" w:eastAsia="Times New Roman" w:hAnsi="Times New Roman" w:cs="Times New Roman"/>
          <w:kern w:val="0"/>
          <w:lang w:eastAsia="en-US"/>
        </w:rPr>
        <w:t xml:space="preserve"> At beginning epsilon greedy rate is higher, agent explores environment and choose more random actions because agent does not know anything about environment. Once agent explores the environment, epsilon rate decreases, and an agent exploits the environment as well as it gets more confident in estimating the Q-values. Here environment is warehouse and agent </w:t>
      </w:r>
      <w:proofErr w:type="gramStart"/>
      <w:r>
        <w:rPr>
          <w:rFonts w:ascii="Times New Roman" w:eastAsia="Times New Roman" w:hAnsi="Times New Roman" w:cs="Times New Roman"/>
          <w:kern w:val="0"/>
          <w:lang w:eastAsia="en-US"/>
        </w:rPr>
        <w:t>is</w:t>
      </w:r>
      <w:proofErr w:type="gramEnd"/>
      <w:r>
        <w:rPr>
          <w:rFonts w:ascii="Times New Roman" w:eastAsia="Times New Roman" w:hAnsi="Times New Roman" w:cs="Times New Roman"/>
          <w:kern w:val="0"/>
          <w:lang w:eastAsia="en-US"/>
        </w:rPr>
        <w:t xml:space="preserve"> forklift or robot or system.</w:t>
      </w:r>
    </w:p>
    <w:p w14:paraId="20722AF4" w14:textId="77777777" w:rsidR="00B60C7B" w:rsidRPr="00C7402B" w:rsidRDefault="00B60C7B" w:rsidP="00B60C7B">
      <w:pPr>
        <w:rPr>
          <w:rFonts w:ascii="Times New Roman" w:eastAsia="Times New Roman" w:hAnsi="Times New Roman" w:cs="Times New Roman"/>
          <w:i/>
          <w:iCs/>
          <w:kern w:val="0"/>
          <w:lang w:eastAsia="en-US"/>
        </w:rPr>
      </w:pPr>
      <w:r w:rsidRPr="00C7402B">
        <w:rPr>
          <w:rFonts w:ascii="Times New Roman" w:eastAsia="Times New Roman" w:hAnsi="Times New Roman" w:cs="Times New Roman"/>
          <w:i/>
          <w:iCs/>
          <w:kern w:val="0"/>
          <w:lang w:eastAsia="en-US"/>
        </w:rPr>
        <w:t>Measure Rewards</w:t>
      </w:r>
    </w:p>
    <w:p w14:paraId="56E6A3B6" w14:textId="77777777" w:rsidR="00B60C7B" w:rsidRDefault="00B60C7B" w:rsidP="00B60C7B">
      <w:r w:rsidRPr="00C7402B">
        <w:t xml:space="preserve"> Now an action is taken and observed an outcome and reward and </w:t>
      </w:r>
      <w:r>
        <w:t>the</w:t>
      </w:r>
      <w:r w:rsidRPr="00C7402B">
        <w:t xml:space="preserve"> </w:t>
      </w:r>
      <w:r>
        <w:t>rewards matrix with multiple episodes are run /trained until reaching the accuracy (Bhatt, 2019).</w:t>
      </w:r>
    </w:p>
    <w:p w14:paraId="69236B7C" w14:textId="77777777" w:rsidR="00B60C7B" w:rsidRDefault="00B60C7B" w:rsidP="00B60C7B">
      <w:pPr>
        <w:rPr>
          <w:i/>
          <w:iCs/>
        </w:rPr>
      </w:pPr>
      <w:r>
        <w:rPr>
          <w:i/>
          <w:iCs/>
        </w:rPr>
        <w:t>Update Q-table</w:t>
      </w:r>
    </w:p>
    <w:p w14:paraId="0EDF633E" w14:textId="77777777" w:rsidR="00B60C7B" w:rsidRDefault="00B60C7B" w:rsidP="00B60C7B">
      <w:r>
        <w:t>Here function Q(</w:t>
      </w:r>
      <w:proofErr w:type="spellStart"/>
      <w:proofErr w:type="gramStart"/>
      <w:r>
        <w:t>s,a</w:t>
      </w:r>
      <w:proofErr w:type="spellEnd"/>
      <w:proofErr w:type="gramEnd"/>
      <w:r>
        <w:t>) is updated and this process is repeated until learning is stopped. In this way, Q-table is updated, and function Q is maximized.</w:t>
      </w:r>
    </w:p>
    <w:p w14:paraId="2AEF0A48" w14:textId="77777777" w:rsidR="00B60C7B" w:rsidRDefault="00B60C7B" w:rsidP="00B60C7B">
      <w:pPr>
        <w:pStyle w:val="Heading5"/>
        <w:rPr>
          <w:lang w:eastAsia="en-US"/>
        </w:rPr>
      </w:pPr>
      <w:r>
        <w:rPr>
          <w:lang w:eastAsia="en-US"/>
        </w:rPr>
        <w:lastRenderedPageBreak/>
        <w:t>Testing and Validation</w:t>
      </w:r>
    </w:p>
    <w:p w14:paraId="2F6A2DF2" w14:textId="77777777" w:rsidR="00B60C7B" w:rsidRDefault="00B60C7B" w:rsidP="00B60C7B">
      <w:r>
        <w:t xml:space="preserve">For performance indicators, the statistical and domain knowledge’s are considered </w:t>
      </w:r>
      <w:proofErr w:type="gramStart"/>
      <w:r>
        <w:t>and  the</w:t>
      </w:r>
      <w:proofErr w:type="gramEnd"/>
      <w:r>
        <w:t xml:space="preserve"> key performance indicators (KPI) details are collected from domain experts and test the models and compare the results against KPIs and verify whether prediction is acceptable or not</w:t>
      </w:r>
    </w:p>
    <w:p w14:paraId="177162D3" w14:textId="77777777" w:rsidR="00B60C7B" w:rsidRDefault="00B60C7B" w:rsidP="00B60C7B">
      <w:r>
        <w:t xml:space="preserve">This project is based on reinforcement learning algorithms, so there several evaluation / validation measures are done, and they are such as agent performance, cumulative rewards, </w:t>
      </w:r>
      <w:proofErr w:type="gramStart"/>
      <w:r>
        <w:t>steps</w:t>
      </w:r>
      <w:proofErr w:type="gramEnd"/>
      <w:r>
        <w:t xml:space="preserve"> and total time taken for shortest optimal path. Due to reinforcement learning algorithm, there is a need for testing the agent’s quality whether it is trained well or not. </w:t>
      </w:r>
    </w:p>
    <w:p w14:paraId="73E8FE2F" w14:textId="77777777" w:rsidR="00B60C7B" w:rsidRDefault="00B60C7B" w:rsidP="00B60C7B">
      <w:r>
        <w:t>Once trained the model, the model must be tested with testing sample. Then the result with actual is compared or theoretically best result as well as it should be proper tradeoff between bias and variance. The error rate and accuracy of the model should be within acceptable criteria.</w:t>
      </w:r>
    </w:p>
    <w:p w14:paraId="4C6C407E" w14:textId="77777777" w:rsidR="00B60C7B" w:rsidRDefault="00B60C7B" w:rsidP="00B60C7B">
      <w:r>
        <w:t>Agent’s decision quality must be tested because agent plays a major role in this project / algorithm.</w:t>
      </w:r>
    </w:p>
    <w:p w14:paraId="6FF2FF82" w14:textId="77777777" w:rsidR="00B60C7B" w:rsidRDefault="00B60C7B" w:rsidP="00B60C7B">
      <w:r>
        <w:t>The performance of the reinforcement learning algorithms can be plotted for cumulative rewards vs number of the steps.</w:t>
      </w:r>
    </w:p>
    <w:p w14:paraId="584100FB" w14:textId="77777777" w:rsidR="00B60C7B" w:rsidRDefault="00B60C7B" w:rsidP="00B60C7B">
      <w:pPr>
        <w:jc w:val="center"/>
      </w:pPr>
      <w:r>
        <w:t>The performance graph between rewards vs steps</w:t>
      </w:r>
    </w:p>
    <w:p w14:paraId="50CF869B" w14:textId="77777777" w:rsidR="00B60C7B" w:rsidRDefault="00B60C7B" w:rsidP="00B60C7B">
      <w:r w:rsidRPr="004F0D3A">
        <w:rPr>
          <w:noProof/>
          <w:lang w:eastAsia="en-US"/>
        </w:rPr>
        <w:lastRenderedPageBreak/>
        <w:drawing>
          <wp:inline distT="0" distB="0" distL="0" distR="0" wp14:anchorId="60462BF3" wp14:editId="7F10FB64">
            <wp:extent cx="5266944" cy="347415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stretch>
                      <a:fillRect/>
                    </a:stretch>
                  </pic:blipFill>
                  <pic:spPr>
                    <a:xfrm>
                      <a:off x="0" y="0"/>
                      <a:ext cx="5273941" cy="3478773"/>
                    </a:xfrm>
                    <a:prstGeom prst="rect">
                      <a:avLst/>
                    </a:prstGeom>
                  </pic:spPr>
                </pic:pic>
              </a:graphicData>
            </a:graphic>
          </wp:inline>
        </w:drawing>
      </w:r>
    </w:p>
    <w:p w14:paraId="446BD7F4" w14:textId="77777777" w:rsidR="00B60C7B" w:rsidRDefault="00B60C7B" w:rsidP="00B60C7B">
      <w:r>
        <w:t xml:space="preserve">It runs the actual reinforcement learning algorithms against training data. First it builds model then it tests against testing dataset as well as validation dataset to get the appropriated accuracy.  </w:t>
      </w:r>
    </w:p>
    <w:p w14:paraId="784877D7" w14:textId="77777777" w:rsidR="00B60C7B" w:rsidRDefault="00B60C7B" w:rsidP="00B60C7B">
      <w:r>
        <w:t xml:space="preserve">The following details </w:t>
      </w:r>
      <w:proofErr w:type="gramStart"/>
      <w:r>
        <w:t>have to</w:t>
      </w:r>
      <w:proofErr w:type="gramEnd"/>
      <w:r>
        <w:t xml:space="preserve"> be tested / evaluated in reinforcement learning.</w:t>
      </w:r>
    </w:p>
    <w:p w14:paraId="0F2A68E5" w14:textId="77777777" w:rsidR="00B60C7B" w:rsidRPr="005E609A" w:rsidRDefault="00B60C7B" w:rsidP="00B60C7B">
      <w:pPr>
        <w:rPr>
          <w:i/>
          <w:iCs/>
        </w:rPr>
      </w:pPr>
      <w:r w:rsidRPr="005E609A">
        <w:rPr>
          <w:i/>
          <w:iCs/>
        </w:rPr>
        <w:t>The quality of the learned policy</w:t>
      </w:r>
    </w:p>
    <w:p w14:paraId="6906E158" w14:textId="77777777" w:rsidR="00B60C7B" w:rsidRPr="005E609A" w:rsidRDefault="00B60C7B" w:rsidP="00B60C7B">
      <w:pPr>
        <w:rPr>
          <w:i/>
          <w:iCs/>
        </w:rPr>
      </w:pPr>
      <w:r w:rsidRPr="005E609A">
        <w:rPr>
          <w:i/>
          <w:iCs/>
        </w:rPr>
        <w:t>How much rewards are obtained if the agent follows the policy</w:t>
      </w:r>
    </w:p>
    <w:p w14:paraId="47FFEA19" w14:textId="77777777" w:rsidR="00B60C7B" w:rsidRPr="005E609A" w:rsidRDefault="00B60C7B" w:rsidP="00B60C7B">
      <w:pPr>
        <w:rPr>
          <w:i/>
          <w:iCs/>
        </w:rPr>
      </w:pPr>
      <w:r w:rsidRPr="005E609A">
        <w:rPr>
          <w:i/>
          <w:iCs/>
        </w:rPr>
        <w:t>How much resources are used such as memory, CPU / GPU</w:t>
      </w:r>
    </w:p>
    <w:p w14:paraId="3FC4A7F5" w14:textId="77777777" w:rsidR="00B60C7B" w:rsidRPr="005E609A" w:rsidRDefault="00B60C7B" w:rsidP="00B60C7B">
      <w:pPr>
        <w:rPr>
          <w:i/>
          <w:iCs/>
        </w:rPr>
      </w:pPr>
      <w:r w:rsidRPr="005E609A">
        <w:rPr>
          <w:i/>
          <w:iCs/>
        </w:rPr>
        <w:t>Data / sample / experience needed to converge the certain level of performance</w:t>
      </w:r>
    </w:p>
    <w:p w14:paraId="766C4AE7" w14:textId="77777777" w:rsidR="00B60C7B" w:rsidRPr="005E609A" w:rsidRDefault="00B60C7B" w:rsidP="00B60C7B">
      <w:pPr>
        <w:rPr>
          <w:i/>
          <w:iCs/>
        </w:rPr>
      </w:pPr>
      <w:r w:rsidRPr="005E609A">
        <w:rPr>
          <w:i/>
          <w:iCs/>
        </w:rPr>
        <w:t>Hyper parameter tuning such as learning rate and discount factors</w:t>
      </w:r>
    </w:p>
    <w:p w14:paraId="33826526" w14:textId="77777777" w:rsidR="00B60C7B" w:rsidRDefault="00B60C7B" w:rsidP="00B60C7B">
      <w:pPr>
        <w:pStyle w:val="Heading4"/>
      </w:pPr>
      <w:r>
        <w:t>Methodology</w:t>
      </w:r>
    </w:p>
    <w:p w14:paraId="2C6F2591" w14:textId="77777777" w:rsidR="00B60C7B" w:rsidRDefault="00B60C7B" w:rsidP="00B60C7B">
      <w:r>
        <w:t xml:space="preserve">The methodology in model design pipeline is the best way to organize the pipeline components in a proper sequence. The detail model pipeline design methodology has few steps such as </w:t>
      </w:r>
    </w:p>
    <w:p w14:paraId="3F00FF72" w14:textId="77777777" w:rsidR="00B60C7B" w:rsidRDefault="00B60C7B" w:rsidP="00B60C7B">
      <w:pPr>
        <w:pStyle w:val="Heading4"/>
      </w:pPr>
      <w:r>
        <w:lastRenderedPageBreak/>
        <w:t>Understand the use case / business problem</w:t>
      </w:r>
    </w:p>
    <w:p w14:paraId="2454951A" w14:textId="77777777" w:rsidR="00B60C7B" w:rsidRPr="00BA5F24" w:rsidRDefault="00B60C7B" w:rsidP="00B60C7B">
      <w:r>
        <w:t>Figuring out what needs to be solved using data and machine learning.</w:t>
      </w:r>
    </w:p>
    <w:p w14:paraId="5BE8D45F" w14:textId="77777777" w:rsidR="00B60C7B" w:rsidRDefault="00B60C7B" w:rsidP="00B60C7B">
      <w:pPr>
        <w:pStyle w:val="Heading4"/>
      </w:pPr>
      <w:r>
        <w:t>Pose the problem</w:t>
      </w:r>
    </w:p>
    <w:p w14:paraId="0E2816C2" w14:textId="77777777" w:rsidR="00B60C7B" w:rsidRPr="00BA5F24" w:rsidRDefault="00B60C7B" w:rsidP="00B60C7B">
      <w:r>
        <w:t>Objective that model wants to optimize.</w:t>
      </w:r>
    </w:p>
    <w:p w14:paraId="32FDC693" w14:textId="77777777" w:rsidR="00B60C7B" w:rsidRDefault="00B60C7B" w:rsidP="00B60C7B">
      <w:pPr>
        <w:pStyle w:val="Heading4"/>
      </w:pPr>
      <w:r>
        <w:t>Select the right dataset</w:t>
      </w:r>
    </w:p>
    <w:p w14:paraId="4CB7D4C9" w14:textId="77777777" w:rsidR="00B60C7B" w:rsidRPr="00BA5F24" w:rsidRDefault="00B60C7B" w:rsidP="00B60C7B">
      <w:r>
        <w:t>How to deal with bias, skewed, labels</w:t>
      </w:r>
    </w:p>
    <w:p w14:paraId="436B05A0" w14:textId="77777777" w:rsidR="00B60C7B" w:rsidRDefault="00B60C7B" w:rsidP="00B60C7B">
      <w:pPr>
        <w:pStyle w:val="Heading4"/>
      </w:pPr>
      <w:r>
        <w:t>Feature engineering</w:t>
      </w:r>
    </w:p>
    <w:p w14:paraId="7BC3A676" w14:textId="77777777" w:rsidR="00B60C7B" w:rsidRPr="00BA5F24" w:rsidRDefault="00B60C7B" w:rsidP="00B60C7B">
      <w:r>
        <w:t>Transform data into features.</w:t>
      </w:r>
    </w:p>
    <w:p w14:paraId="1BD5E6D1" w14:textId="77777777" w:rsidR="00B60C7B" w:rsidRDefault="00B60C7B" w:rsidP="00B60C7B">
      <w:pPr>
        <w:pStyle w:val="Heading4"/>
      </w:pPr>
      <w:r>
        <w:t>Model selection</w:t>
      </w:r>
    </w:p>
    <w:p w14:paraId="7804B3C4" w14:textId="77777777" w:rsidR="00B60C7B" w:rsidRDefault="00B60C7B" w:rsidP="00B60C7B">
      <w:r>
        <w:t>what model is best suited for business</w:t>
      </w:r>
    </w:p>
    <w:p w14:paraId="67717038" w14:textId="77777777" w:rsidR="00B60C7B" w:rsidRDefault="00B60C7B" w:rsidP="00B60C7B">
      <w:pPr>
        <w:pStyle w:val="Heading4"/>
      </w:pPr>
      <w:r>
        <w:t>Training</w:t>
      </w:r>
    </w:p>
    <w:p w14:paraId="05EB04AA" w14:textId="77777777" w:rsidR="00B60C7B" w:rsidRDefault="00B60C7B" w:rsidP="00B60C7B">
      <w:r>
        <w:t>Model will be trained and validated.</w:t>
      </w:r>
    </w:p>
    <w:p w14:paraId="241EABF3" w14:textId="77777777" w:rsidR="00B60C7B" w:rsidRDefault="00B60C7B" w:rsidP="00B60C7B">
      <w:pPr>
        <w:pStyle w:val="Heading4"/>
      </w:pPr>
      <w:r>
        <w:t xml:space="preserve">Productionizing </w:t>
      </w:r>
    </w:p>
    <w:p w14:paraId="47B759FA" w14:textId="77777777" w:rsidR="00B60C7B" w:rsidRPr="00BA5F24" w:rsidRDefault="00B60C7B" w:rsidP="00B60C7B">
      <w:pPr>
        <w:pStyle w:val="Heading4"/>
        <w:rPr>
          <w:rFonts w:asciiTheme="minorHAnsi" w:eastAsiaTheme="minorEastAsia" w:hAnsiTheme="minorHAnsi" w:cstheme="minorBidi"/>
          <w:b w:val="0"/>
          <w:bCs w:val="0"/>
          <w:i w:val="0"/>
          <w:iCs w:val="0"/>
        </w:rPr>
      </w:pPr>
      <w:r w:rsidRPr="00BA5F24">
        <w:rPr>
          <w:rFonts w:asciiTheme="minorHAnsi" w:eastAsiaTheme="minorEastAsia" w:hAnsiTheme="minorHAnsi" w:cstheme="minorBidi"/>
          <w:b w:val="0"/>
          <w:bCs w:val="0"/>
          <w:i w:val="0"/>
          <w:iCs w:val="0"/>
        </w:rPr>
        <w:t>The model will be deployed, monitored, and get feedback</w:t>
      </w:r>
      <w:r>
        <w:rPr>
          <w:rFonts w:asciiTheme="minorHAnsi" w:eastAsiaTheme="minorEastAsia" w:hAnsiTheme="minorHAnsi" w:cstheme="minorBidi"/>
          <w:b w:val="0"/>
          <w:bCs w:val="0"/>
          <w:i w:val="0"/>
          <w:iCs w:val="0"/>
        </w:rPr>
        <w:t xml:space="preserve">. </w:t>
      </w:r>
    </w:p>
    <w:p w14:paraId="60039759" w14:textId="77777777" w:rsidR="00B60C7B" w:rsidRDefault="00B60C7B" w:rsidP="00B60C7B">
      <w:r>
        <w:t>It is the routine for finding solutions to a specific business problem and this is a cyclic process for business understanding or strategy, analytic understanding, data requirements, data collection, data understanding, data preparation, modeling, evaluation, deployment, and feedback (</w:t>
      </w:r>
      <w:proofErr w:type="spellStart"/>
      <w:r w:rsidRPr="0039171E">
        <w:rPr>
          <w:rFonts w:ascii="Times New Roman" w:hAnsi="Times New Roman" w:cs="Times New Roman"/>
        </w:rPr>
        <w:t>Gajare</w:t>
      </w:r>
      <w:proofErr w:type="spellEnd"/>
      <w:r>
        <w:rPr>
          <w:rFonts w:ascii="Times New Roman" w:hAnsi="Times New Roman" w:cs="Times New Roman"/>
        </w:rPr>
        <w:t>, 2019)</w:t>
      </w:r>
      <w:r>
        <w:t>.  The methodology should convert the business problem to data science solution.</w:t>
      </w:r>
    </w:p>
    <w:p w14:paraId="04D20EC6" w14:textId="77777777" w:rsidR="00B60C7B" w:rsidRDefault="00B60C7B" w:rsidP="00B60C7B">
      <w:r>
        <w:t>For project management, the agile methodology will be used because it is an interactive process as well as the trained model results will be validated with business immediately.</w:t>
      </w:r>
    </w:p>
    <w:p w14:paraId="098D6274" w14:textId="77777777" w:rsidR="00B60C7B" w:rsidRDefault="00B60C7B" w:rsidP="00B60C7B">
      <w:pPr>
        <w:pStyle w:val="Heading5"/>
        <w:rPr>
          <w:lang w:eastAsia="en-US"/>
        </w:rPr>
      </w:pPr>
      <w:r>
        <w:rPr>
          <w:lang w:eastAsia="en-US"/>
        </w:rPr>
        <w:t>Deployment</w:t>
      </w:r>
    </w:p>
    <w:p w14:paraId="1006A92D" w14:textId="77777777" w:rsidR="00B60C7B" w:rsidRDefault="00B60C7B" w:rsidP="00B60C7B">
      <w:pPr>
        <w:rPr>
          <w:lang w:eastAsia="en-US"/>
        </w:rPr>
      </w:pPr>
      <w:r>
        <w:rPr>
          <w:lang w:eastAsia="en-US"/>
        </w:rPr>
        <w:t xml:space="preserve">Once model is tested thoroughly and the desired output is achieved then the trained model will be deployed into production. For deploying model into different environments, first it </w:t>
      </w:r>
      <w:proofErr w:type="gramStart"/>
      <w:r>
        <w:rPr>
          <w:lang w:eastAsia="en-US"/>
        </w:rPr>
        <w:lastRenderedPageBreak/>
        <w:t>has to</w:t>
      </w:r>
      <w:proofErr w:type="gramEnd"/>
      <w:r>
        <w:rPr>
          <w:lang w:eastAsia="en-US"/>
        </w:rPr>
        <w:t xml:space="preserve"> be converted it into binary format (pickle file). The binary file will be deployed and loaded back to trained model stage for future prediction.</w:t>
      </w:r>
    </w:p>
    <w:p w14:paraId="6A94DD31" w14:textId="77777777" w:rsidR="00B60C7B" w:rsidRDefault="00B60C7B" w:rsidP="00B60C7B">
      <w:pPr>
        <w:pStyle w:val="Heading5"/>
        <w:rPr>
          <w:lang w:eastAsia="en-US"/>
        </w:rPr>
      </w:pPr>
      <w:r>
        <w:rPr>
          <w:lang w:eastAsia="en-US"/>
        </w:rPr>
        <w:t>Performance and monitoring</w:t>
      </w:r>
    </w:p>
    <w:p w14:paraId="6BF68354" w14:textId="77777777" w:rsidR="00B60C7B" w:rsidRDefault="00B60C7B" w:rsidP="00B60C7B">
      <w:pPr>
        <w:rPr>
          <w:lang w:eastAsia="en-US"/>
        </w:rPr>
      </w:pPr>
      <w:r>
        <w:rPr>
          <w:lang w:eastAsia="en-US"/>
        </w:rPr>
        <w:t>Once mode is in production, the performance data and logs will be collected and analyzed for further improvements as well as model will be monitored.</w:t>
      </w:r>
    </w:p>
    <w:p w14:paraId="6B19283F" w14:textId="77777777" w:rsidR="00B60C7B" w:rsidRDefault="00B60C7B" w:rsidP="00B60C7B">
      <w:pPr>
        <w:rPr>
          <w:rFonts w:asciiTheme="majorHAnsi" w:eastAsiaTheme="majorEastAsia" w:hAnsiTheme="majorHAnsi" w:cstheme="majorBidi"/>
          <w:i/>
          <w:iCs/>
          <w:lang w:eastAsia="en-US"/>
        </w:rPr>
      </w:pPr>
      <w:r w:rsidRPr="00A8600F">
        <w:rPr>
          <w:rFonts w:asciiTheme="majorHAnsi" w:eastAsiaTheme="majorEastAsia" w:hAnsiTheme="majorHAnsi" w:cstheme="majorBidi"/>
          <w:i/>
          <w:iCs/>
          <w:lang w:eastAsia="en-US"/>
        </w:rPr>
        <w:t>Reports</w:t>
      </w:r>
    </w:p>
    <w:p w14:paraId="3F29E71B" w14:textId="77777777" w:rsidR="00B60C7B" w:rsidRPr="007737B6" w:rsidRDefault="00B60C7B" w:rsidP="00B60C7B">
      <w:pPr>
        <w:rPr>
          <w:lang w:eastAsia="en-US"/>
        </w:rPr>
      </w:pPr>
      <w:r w:rsidRPr="00A8600F">
        <w:rPr>
          <w:lang w:eastAsia="en-US"/>
        </w:rPr>
        <w:t>The reports are generated from production logs and performance data and reported to the corresponding stakeholders.</w:t>
      </w:r>
    </w:p>
    <w:p w14:paraId="4593D824" w14:textId="77777777" w:rsidR="00B60C7B" w:rsidRDefault="00B60C7B" w:rsidP="00B60C7B">
      <w:pPr>
        <w:pStyle w:val="Heading4"/>
      </w:pPr>
      <w:r>
        <w:t>Configuration Changes OR Alternative Criteria</w:t>
      </w:r>
    </w:p>
    <w:p w14:paraId="53D7B50B" w14:textId="77777777" w:rsidR="00B60C7B" w:rsidRPr="006F2178" w:rsidRDefault="00B60C7B" w:rsidP="00B60C7B">
      <w:r>
        <w:t>The configuration changes / management is a system engineering process for establishing consistency of a product’s attributes throughout its life and it is an IT management process that tracks individual configuration or change items of an IT system. It consists of version control, auditing, identification, continuous integration / continuous deployment (CI/CD), DevOps and baseline (</w:t>
      </w:r>
      <w:r w:rsidRPr="00D16DEE">
        <w:rPr>
          <w:rFonts w:ascii="Times New Roman" w:hAnsi="Times New Roman" w:cs="Times New Roman"/>
        </w:rPr>
        <w:t>Buchanan</w:t>
      </w:r>
      <w:r>
        <w:rPr>
          <w:rFonts w:ascii="Times New Roman" w:hAnsi="Times New Roman" w:cs="Times New Roman"/>
        </w:rPr>
        <w:t>, 2018)</w:t>
      </w:r>
      <w:r>
        <w:t>.</w:t>
      </w:r>
    </w:p>
    <w:p w14:paraId="15494A47" w14:textId="77777777" w:rsidR="00B60C7B" w:rsidRDefault="00B60C7B" w:rsidP="00B60C7B">
      <w:r>
        <w:t xml:space="preserve">The project uses templates for system configuration and deployment, and they are a combination of configuration and execution scripts that define scope, type, and configuration changes. </w:t>
      </w:r>
    </w:p>
    <w:p w14:paraId="37B3531F" w14:textId="77777777" w:rsidR="00B60C7B" w:rsidRPr="002E34AC" w:rsidRDefault="00B60C7B" w:rsidP="00B60C7B">
      <w:r>
        <w:t xml:space="preserve">The codes are stored in GitHub and all the changes and versions are maintained in </w:t>
      </w:r>
      <w:proofErr w:type="spellStart"/>
      <w:r>
        <w:t>github</w:t>
      </w:r>
      <w:proofErr w:type="spellEnd"/>
      <w:r>
        <w:t xml:space="preserve">. The </w:t>
      </w:r>
      <w:proofErr w:type="spellStart"/>
      <w:r>
        <w:t>github</w:t>
      </w:r>
      <w:proofErr w:type="spellEnd"/>
      <w:r>
        <w:t xml:space="preserve"> </w:t>
      </w:r>
      <w:proofErr w:type="spellStart"/>
      <w:r>
        <w:t>url</w:t>
      </w:r>
      <w:proofErr w:type="spellEnd"/>
      <w:r>
        <w:t xml:space="preserve"> is </w:t>
      </w:r>
      <w:r w:rsidRPr="00A436C2">
        <w:t>https://github.com/kannannova</w:t>
      </w:r>
      <w:r>
        <w:t xml:space="preserve">. The cloud providers have their own versioning. This project is also deployed into Google cloud provider (GCP) – App Engine. Whenever any changes to code, it automatically creates a newer version. The single template is used for all the environments and DevOps is used for automating the deployment. CI/CD is used for automated </w:t>
      </w:r>
      <w:r>
        <w:lastRenderedPageBreak/>
        <w:t>deployment from version control to environment. The all the changes and logs are captured, and verification or peer review process are used (</w:t>
      </w:r>
      <w:r w:rsidRPr="00E00191">
        <w:rPr>
          <w:rFonts w:ascii="Times New Roman" w:hAnsi="Times New Roman" w:cs="Times New Roman"/>
        </w:rPr>
        <w:t>Broda</w:t>
      </w:r>
      <w:r>
        <w:rPr>
          <w:rFonts w:ascii="Times New Roman" w:hAnsi="Times New Roman" w:cs="Times New Roman"/>
        </w:rPr>
        <w:t>,2019)</w:t>
      </w:r>
      <w:r>
        <w:t>.</w:t>
      </w:r>
    </w:p>
    <w:p w14:paraId="7588911E" w14:textId="77777777" w:rsidR="00B60C7B" w:rsidRDefault="00B60C7B" w:rsidP="00B60C7B">
      <w:pPr>
        <w:pStyle w:val="Heading4"/>
      </w:pPr>
      <w:r>
        <w:t>Security</w:t>
      </w:r>
    </w:p>
    <w:p w14:paraId="13342955" w14:textId="77777777" w:rsidR="00B60C7B" w:rsidRDefault="00B60C7B" w:rsidP="00B60C7B">
      <w:r>
        <w:t>This capstone project uses data heavily so data and network must be secured. The entire data pipeline processes must be secured (</w:t>
      </w:r>
      <w:r w:rsidRPr="001027D7">
        <w:t>Zimmerman</w:t>
      </w:r>
      <w:r>
        <w:t xml:space="preserve">, 2019). The project has one user interface (UI) html page where user provides input for model to predict the output and secure socket layer (SSL) is enabled for URL so that </w:t>
      </w:r>
      <w:proofErr w:type="spellStart"/>
      <w:r>
        <w:t>url</w:t>
      </w:r>
      <w:proofErr w:type="spellEnd"/>
      <w:r>
        <w:t xml:space="preserve"> will be HTTPS instead of HTTP.  For data, the encryption, decryption, digital signature, and lease privileged access control are used. If the model is deployed into cloud, so data is secure in transit as well in rest by default. </w:t>
      </w:r>
    </w:p>
    <w:p w14:paraId="5322580D" w14:textId="77777777" w:rsidR="00B60C7B" w:rsidRPr="004876E7" w:rsidRDefault="00B60C7B" w:rsidP="00B60C7B">
      <w:r>
        <w:t xml:space="preserve">It also follows all the data security policies, data governance, data ethics, standards, compliance, regulations, proper security protocols and data security such as encryption, decryption, digital signature, authentication, and authorization. </w:t>
      </w:r>
    </w:p>
    <w:p w14:paraId="6798D113" w14:textId="77777777" w:rsidR="00B60C7B" w:rsidRDefault="00B60C7B" w:rsidP="00B60C7B">
      <w:pPr>
        <w:pStyle w:val="Heading4"/>
      </w:pPr>
      <w:r>
        <w:t>Hardware and Software Technologies</w:t>
      </w:r>
    </w:p>
    <w:p w14:paraId="6C99A462" w14:textId="77777777" w:rsidR="00B60C7B" w:rsidRPr="0081698D" w:rsidRDefault="00B60C7B" w:rsidP="00B60C7B">
      <w:r w:rsidRPr="0081698D">
        <w:t xml:space="preserve">To accomplish this </w:t>
      </w:r>
      <w:r>
        <w:t>project</w:t>
      </w:r>
      <w:r w:rsidRPr="0081698D">
        <w:t>,</w:t>
      </w:r>
      <w:r>
        <w:t xml:space="preserve"> the</w:t>
      </w:r>
      <w:r w:rsidRPr="0081698D">
        <w:t xml:space="preserve"> following instrumentations,</w:t>
      </w:r>
      <w:r>
        <w:t xml:space="preserve"> or technical components.</w:t>
      </w:r>
    </w:p>
    <w:p w14:paraId="5D4445AD" w14:textId="77777777" w:rsidR="00B60C7B" w:rsidRPr="001A2FDA" w:rsidRDefault="00B60C7B" w:rsidP="00A46ACE">
      <w:pPr>
        <w:pStyle w:val="ListParagraph"/>
        <w:numPr>
          <w:ilvl w:val="0"/>
          <w:numId w:val="12"/>
        </w:numPr>
      </w:pPr>
      <w:r w:rsidRPr="001A2FDA">
        <w:t>Operating Systems: UNIX or Windows</w:t>
      </w:r>
      <w:r>
        <w:t xml:space="preserve"> with RAM 32GB</w:t>
      </w:r>
    </w:p>
    <w:p w14:paraId="1F31E447" w14:textId="77777777" w:rsidR="00B60C7B" w:rsidRPr="001A2FDA" w:rsidRDefault="00B60C7B" w:rsidP="00A46ACE">
      <w:pPr>
        <w:pStyle w:val="ListParagraph"/>
        <w:numPr>
          <w:ilvl w:val="0"/>
          <w:numId w:val="12"/>
        </w:numPr>
      </w:pPr>
      <w:r w:rsidRPr="001A2FDA">
        <w:t>Environment: Cloud or On-Premises</w:t>
      </w:r>
    </w:p>
    <w:p w14:paraId="580F36E2" w14:textId="77777777" w:rsidR="00B60C7B" w:rsidRDefault="00B60C7B" w:rsidP="00A46ACE">
      <w:pPr>
        <w:pStyle w:val="ListParagraph"/>
        <w:numPr>
          <w:ilvl w:val="0"/>
          <w:numId w:val="12"/>
        </w:numPr>
      </w:pPr>
      <w:r w:rsidRPr="001A2FDA">
        <w:t>For visualizing the warehouse layout / structure: CAD floor software</w:t>
      </w:r>
    </w:p>
    <w:p w14:paraId="5AB953B1" w14:textId="77777777" w:rsidR="00B60C7B" w:rsidRDefault="00B60C7B" w:rsidP="00A46ACE">
      <w:pPr>
        <w:pStyle w:val="ListParagraph"/>
        <w:numPr>
          <w:ilvl w:val="0"/>
          <w:numId w:val="12"/>
        </w:numPr>
      </w:pPr>
      <w:r>
        <w:t>GitHub for storing codes and maintaining versions.</w:t>
      </w:r>
    </w:p>
    <w:p w14:paraId="12CC941B" w14:textId="77777777" w:rsidR="00B60C7B" w:rsidRDefault="00B60C7B" w:rsidP="00A46ACE">
      <w:pPr>
        <w:pStyle w:val="ListParagraph"/>
        <w:numPr>
          <w:ilvl w:val="0"/>
          <w:numId w:val="12"/>
        </w:numPr>
      </w:pPr>
      <w:r>
        <w:t>Cloud: Google Cloud Provider (GCP) – App Engine.</w:t>
      </w:r>
    </w:p>
    <w:p w14:paraId="4D5A8B60" w14:textId="77777777" w:rsidR="00B60C7B" w:rsidRDefault="00B60C7B" w:rsidP="00A46ACE">
      <w:pPr>
        <w:pStyle w:val="ListParagraph"/>
        <w:numPr>
          <w:ilvl w:val="0"/>
          <w:numId w:val="12"/>
        </w:numPr>
      </w:pPr>
      <w:r w:rsidRPr="001A2FDA">
        <w:t xml:space="preserve">Language: Python </w:t>
      </w:r>
      <w:r>
        <w:t>(version 3:8)</w:t>
      </w:r>
    </w:p>
    <w:p w14:paraId="25A1CB3A" w14:textId="77777777" w:rsidR="00B60C7B" w:rsidRDefault="00B60C7B" w:rsidP="00B60C7B">
      <w:pPr>
        <w:pStyle w:val="ListParagraph"/>
        <w:ind w:left="1440"/>
      </w:pPr>
      <w:r>
        <w:t>Python libraries and their details as follows.</w:t>
      </w:r>
    </w:p>
    <w:p w14:paraId="4AFE3262" w14:textId="77777777" w:rsidR="00B60C7B" w:rsidRDefault="00B60C7B" w:rsidP="00B60C7B">
      <w:pPr>
        <w:pStyle w:val="ListParagraph"/>
        <w:ind w:left="2160"/>
      </w:pPr>
      <w:proofErr w:type="spellStart"/>
      <w:r>
        <w:t>dataframe</w:t>
      </w:r>
      <w:proofErr w:type="spellEnd"/>
      <w:r>
        <w:t>-image==0.1.1</w:t>
      </w:r>
    </w:p>
    <w:p w14:paraId="14DFA9ED" w14:textId="77777777" w:rsidR="00B60C7B" w:rsidRDefault="00B60C7B" w:rsidP="00B60C7B">
      <w:pPr>
        <w:pStyle w:val="ListParagraph"/>
        <w:ind w:left="2160"/>
      </w:pPr>
      <w:r>
        <w:t>Flask==1.1.2</w:t>
      </w:r>
    </w:p>
    <w:p w14:paraId="6386B825" w14:textId="77777777" w:rsidR="00B60C7B" w:rsidRDefault="00B60C7B" w:rsidP="00B60C7B">
      <w:pPr>
        <w:pStyle w:val="ListParagraph"/>
        <w:ind w:left="2160"/>
      </w:pPr>
      <w:proofErr w:type="spellStart"/>
      <w:r>
        <w:lastRenderedPageBreak/>
        <w:t>gunicorn</w:t>
      </w:r>
      <w:proofErr w:type="spellEnd"/>
      <w:r>
        <w:t>==19.9.0</w:t>
      </w:r>
    </w:p>
    <w:p w14:paraId="4253557C" w14:textId="77777777" w:rsidR="00B60C7B" w:rsidRDefault="00B60C7B" w:rsidP="00B60C7B">
      <w:pPr>
        <w:pStyle w:val="ListParagraph"/>
        <w:ind w:left="2160"/>
      </w:pPr>
      <w:proofErr w:type="spellStart"/>
      <w:r>
        <w:t>numpy</w:t>
      </w:r>
      <w:proofErr w:type="spellEnd"/>
      <w:r>
        <w:t>&gt;=1.9.2</w:t>
      </w:r>
    </w:p>
    <w:p w14:paraId="12033B0F" w14:textId="77777777" w:rsidR="00B60C7B" w:rsidRDefault="00B60C7B" w:rsidP="00B60C7B">
      <w:pPr>
        <w:pStyle w:val="ListParagraph"/>
        <w:ind w:left="2160"/>
      </w:pPr>
      <w:proofErr w:type="spellStart"/>
      <w:r>
        <w:t>imagesize</w:t>
      </w:r>
      <w:proofErr w:type="spellEnd"/>
      <w:r>
        <w:t>==1.2.0</w:t>
      </w:r>
    </w:p>
    <w:p w14:paraId="20FD6D17" w14:textId="77777777" w:rsidR="00B60C7B" w:rsidRDefault="00B60C7B" w:rsidP="00B60C7B">
      <w:pPr>
        <w:pStyle w:val="ListParagraph"/>
        <w:ind w:left="2160"/>
      </w:pPr>
      <w:proofErr w:type="spellStart"/>
      <w:r>
        <w:t>imgkit</w:t>
      </w:r>
      <w:proofErr w:type="spellEnd"/>
      <w:r>
        <w:t>==1.2.2</w:t>
      </w:r>
    </w:p>
    <w:p w14:paraId="354EDF80" w14:textId="77777777" w:rsidR="00B60C7B" w:rsidRDefault="00B60C7B" w:rsidP="00B60C7B">
      <w:pPr>
        <w:pStyle w:val="ListParagraph"/>
        <w:ind w:left="2160"/>
      </w:pPr>
      <w:r>
        <w:t>Jinja2==2.11.2</w:t>
      </w:r>
    </w:p>
    <w:p w14:paraId="2DE10AAB" w14:textId="77777777" w:rsidR="00B60C7B" w:rsidRDefault="00B60C7B" w:rsidP="00B60C7B">
      <w:pPr>
        <w:pStyle w:val="ListParagraph"/>
        <w:ind w:left="2160"/>
      </w:pPr>
      <w:proofErr w:type="spellStart"/>
      <w:r>
        <w:t>joblib</w:t>
      </w:r>
      <w:proofErr w:type="spellEnd"/>
      <w:r>
        <w:t>==1.0.1</w:t>
      </w:r>
    </w:p>
    <w:p w14:paraId="2D62FB71" w14:textId="77777777" w:rsidR="00B60C7B" w:rsidRDefault="00B60C7B" w:rsidP="00B60C7B">
      <w:pPr>
        <w:pStyle w:val="ListParagraph"/>
        <w:ind w:left="2160"/>
      </w:pPr>
      <w:r>
        <w:t>json5==0.9.5</w:t>
      </w:r>
    </w:p>
    <w:p w14:paraId="4954F62B" w14:textId="77777777" w:rsidR="00B60C7B" w:rsidRDefault="00B60C7B" w:rsidP="00B60C7B">
      <w:pPr>
        <w:pStyle w:val="ListParagraph"/>
        <w:ind w:left="2160"/>
      </w:pPr>
      <w:r>
        <w:t>matplotlib&gt;=1.4.3</w:t>
      </w:r>
    </w:p>
    <w:p w14:paraId="5B749A79" w14:textId="77777777" w:rsidR="00B60C7B" w:rsidRDefault="00B60C7B" w:rsidP="00B60C7B">
      <w:pPr>
        <w:pStyle w:val="ListParagraph"/>
        <w:ind w:left="2160"/>
      </w:pPr>
      <w:r>
        <w:t>pandas&gt;=0.19</w:t>
      </w:r>
    </w:p>
    <w:p w14:paraId="2356FF68" w14:textId="77777777" w:rsidR="00B60C7B" w:rsidRDefault="00B60C7B" w:rsidP="00B60C7B">
      <w:pPr>
        <w:pStyle w:val="ListParagraph"/>
        <w:ind w:left="2160"/>
      </w:pPr>
      <w:proofErr w:type="spellStart"/>
      <w:r>
        <w:t>Werkzeug</w:t>
      </w:r>
      <w:proofErr w:type="spellEnd"/>
      <w:r>
        <w:t>&gt;=0.15</w:t>
      </w:r>
    </w:p>
    <w:p w14:paraId="5B90FE63" w14:textId="77777777" w:rsidR="00B60C7B" w:rsidRDefault="00B60C7B" w:rsidP="00B60C7B">
      <w:pPr>
        <w:pStyle w:val="ListParagraph"/>
        <w:ind w:left="2160"/>
      </w:pPr>
      <w:r>
        <w:t>requests==2.2.1</w:t>
      </w:r>
    </w:p>
    <w:p w14:paraId="647C125A" w14:textId="77777777" w:rsidR="00B60C7B" w:rsidRDefault="00B60C7B" w:rsidP="00B60C7B">
      <w:pPr>
        <w:pStyle w:val="ListParagraph"/>
        <w:ind w:left="2160"/>
      </w:pPr>
      <w:proofErr w:type="spellStart"/>
      <w:r>
        <w:t>cloudstorage</w:t>
      </w:r>
      <w:proofErr w:type="spellEnd"/>
      <w:r>
        <w:t>==0.11.0</w:t>
      </w:r>
    </w:p>
    <w:p w14:paraId="06D8E03D" w14:textId="77777777" w:rsidR="00B60C7B" w:rsidRPr="00312AFA" w:rsidRDefault="00B60C7B" w:rsidP="00B60C7B">
      <w:pPr>
        <w:pStyle w:val="ListParagraph"/>
        <w:ind w:left="2160"/>
      </w:pPr>
      <w:proofErr w:type="spellStart"/>
      <w:r>
        <w:t>gcloud</w:t>
      </w:r>
      <w:proofErr w:type="spellEnd"/>
      <w:r>
        <w:t>==0.18.3</w:t>
      </w:r>
    </w:p>
    <w:p w14:paraId="3E2C3B84" w14:textId="77777777" w:rsidR="009C59C9" w:rsidRDefault="009C59C9" w:rsidP="009C59C9">
      <w:pPr>
        <w:pStyle w:val="Heading3"/>
      </w:pPr>
      <w:bookmarkStart w:id="38" w:name="_Toc77802083"/>
      <w:bookmarkStart w:id="39" w:name="_Toc80203371"/>
      <w:r w:rsidRPr="00DD185D">
        <w:t>System Entities</w:t>
      </w:r>
      <w:bookmarkEnd w:id="38"/>
      <w:bookmarkEnd w:id="39"/>
    </w:p>
    <w:p w14:paraId="41F401CF" w14:textId="185EDCB8" w:rsidR="009C59C9" w:rsidRDefault="009C59C9" w:rsidP="009C59C9">
      <w:r>
        <w:t xml:space="preserve">The capstone project has the system entities such as logistics warehouse operations such as </w:t>
      </w:r>
      <w:r w:rsidR="00C411F7">
        <w:t>put away</w:t>
      </w:r>
      <w:r>
        <w:t xml:space="preserve">, picking, and a reinforcement Q-learning (RL) component. RL has environment, agent, states, actions, and rewards as system entities. The actions have four entities such as up, down, right, and left and these are converted into integer value. Rewards have the numeric value such as -50, -5 and 50. The algorithm uses bellmen equation and it has visual diagrams such </w:t>
      </w:r>
      <w:r w:rsidR="00BB3B73">
        <w:t>as performance</w:t>
      </w:r>
      <w:r>
        <w:t xml:space="preserve"> diagram, boxplot, and reports.</w:t>
      </w:r>
    </w:p>
    <w:p w14:paraId="5D18B05A" w14:textId="6A0C6D11" w:rsidR="00E74170" w:rsidRDefault="00E74170" w:rsidP="009C59C9">
      <w:r>
        <w:t xml:space="preserve">The source of the data is from Ryder Inc’s warehouse system and warehouse </w:t>
      </w:r>
      <w:r w:rsidR="00C411F7">
        <w:t>layout</w:t>
      </w:r>
      <w:r>
        <w:t xml:space="preserve"> data is used for RL’s state information. It is a CSV </w:t>
      </w:r>
      <w:r w:rsidR="00C411F7">
        <w:t>file,</w:t>
      </w:r>
      <w:r>
        <w:t xml:space="preserve"> and all the features or columns are integer data type.</w:t>
      </w:r>
    </w:p>
    <w:p w14:paraId="48F62748" w14:textId="77777777" w:rsidR="009C59C9" w:rsidRDefault="009C59C9" w:rsidP="009C59C9"/>
    <w:p w14:paraId="264DE121" w14:textId="77777777" w:rsidR="009C59C9" w:rsidRPr="00B56ABF" w:rsidRDefault="009C59C9" w:rsidP="009C59C9"/>
    <w:p w14:paraId="14C27F04" w14:textId="77777777" w:rsidR="009C59C9" w:rsidRDefault="009C59C9" w:rsidP="009C59C9">
      <w:pPr>
        <w:pStyle w:val="Heading3"/>
      </w:pPr>
      <w:bookmarkStart w:id="40" w:name="_Toc77802084"/>
      <w:bookmarkStart w:id="41" w:name="_Toc80203372"/>
      <w:r>
        <w:t>Functional Requirements</w:t>
      </w:r>
      <w:bookmarkEnd w:id="40"/>
      <w:bookmarkEnd w:id="41"/>
    </w:p>
    <w:p w14:paraId="048F6FA2" w14:textId="77777777" w:rsidR="009C59C9" w:rsidRDefault="009C59C9" w:rsidP="009C59C9">
      <w:r>
        <w:t>This section describes the functional requirements about this capstone project. The business requirement is that the model should improve the overall warehouse efficiency through optimizing the picking operation. The business requirement should be converted into functional requirements and mapped into technical requirements such as data source, data analysis, model build, testing, production, monitoring and reporting.</w:t>
      </w:r>
    </w:p>
    <w:p w14:paraId="0DBA4FA7" w14:textId="77777777" w:rsidR="009C59C9" w:rsidRDefault="009C59C9" w:rsidP="009C59C9">
      <w:pPr>
        <w:pStyle w:val="Heading4"/>
      </w:pPr>
      <w:r>
        <w:t>Functionality Mapping</w:t>
      </w:r>
    </w:p>
    <w:p w14:paraId="3F8E7D2E" w14:textId="77777777" w:rsidR="009C59C9" w:rsidRDefault="009C59C9" w:rsidP="009C59C9">
      <w:r>
        <w:t xml:space="preserve">There are few functional requirements for this capstone project such as data collection, data exploration, build model which provides the shortest optimal path for picking, user acceptance, production deployment, support, and reports. The functional requirements into technical requirements / data pipeline mapping </w:t>
      </w:r>
      <w:proofErr w:type="gramStart"/>
      <w:r>
        <w:t>is</w:t>
      </w:r>
      <w:proofErr w:type="gramEnd"/>
      <w:r>
        <w:t xml:space="preserve"> an important process in the information technology. The following table has the mapping details between functional, data pipeline stages and OSEMN framework stages (</w:t>
      </w:r>
      <w:r w:rsidRPr="007F6367">
        <w:rPr>
          <w:rFonts w:ascii="Times New Roman" w:hAnsi="Times New Roman" w:cs="Times New Roman"/>
        </w:rPr>
        <w:t>Lau</w:t>
      </w:r>
      <w:r>
        <w:rPr>
          <w:rFonts w:ascii="Times New Roman" w:hAnsi="Times New Roman" w:cs="Times New Roman"/>
        </w:rPr>
        <w:t>, 2019)</w:t>
      </w:r>
      <w:r>
        <w:t>.</w:t>
      </w:r>
    </w:p>
    <w:p w14:paraId="58651A70" w14:textId="77777777" w:rsidR="009C59C9" w:rsidRPr="00C33688" w:rsidRDefault="009C59C9" w:rsidP="009C59C9">
      <w:pPr>
        <w:jc w:val="center"/>
      </w:pPr>
      <w:r>
        <w:t>Mapping Table</w:t>
      </w:r>
    </w:p>
    <w:tbl>
      <w:tblPr>
        <w:tblW w:w="8909" w:type="dxa"/>
        <w:jc w:val="center"/>
        <w:tblLook w:val="04A0" w:firstRow="1" w:lastRow="0" w:firstColumn="1" w:lastColumn="0" w:noHBand="0" w:noVBand="1"/>
      </w:tblPr>
      <w:tblGrid>
        <w:gridCol w:w="2107"/>
        <w:gridCol w:w="2707"/>
        <w:gridCol w:w="4095"/>
      </w:tblGrid>
      <w:tr w:rsidR="009C59C9" w:rsidRPr="007850C0" w14:paraId="66001A3C" w14:textId="77777777" w:rsidTr="00A54A9F">
        <w:trPr>
          <w:trHeight w:val="323"/>
          <w:jc w:val="center"/>
        </w:trPr>
        <w:tc>
          <w:tcPr>
            <w:tcW w:w="2107"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9B41487" w14:textId="77777777" w:rsidR="009C59C9" w:rsidRPr="007850C0" w:rsidRDefault="009C59C9" w:rsidP="00A54A9F">
            <w:pPr>
              <w:spacing w:line="240" w:lineRule="auto"/>
              <w:ind w:firstLine="0"/>
              <w:rPr>
                <w:rFonts w:ascii="Times New Roman" w:eastAsia="Times New Roman" w:hAnsi="Times New Roman" w:cs="Times New Roman"/>
                <w:b/>
                <w:bCs/>
                <w:color w:val="000000"/>
                <w:kern w:val="0"/>
                <w:lang w:eastAsia="en-US"/>
              </w:rPr>
            </w:pPr>
            <w:r w:rsidRPr="007850C0">
              <w:rPr>
                <w:rFonts w:ascii="Times New Roman" w:eastAsia="Times New Roman" w:hAnsi="Times New Roman" w:cs="Times New Roman"/>
                <w:b/>
                <w:bCs/>
                <w:color w:val="000000"/>
                <w:kern w:val="0"/>
                <w:lang w:eastAsia="en-US"/>
              </w:rPr>
              <w:t>Functional requirement</w:t>
            </w:r>
          </w:p>
        </w:tc>
        <w:tc>
          <w:tcPr>
            <w:tcW w:w="2707" w:type="dxa"/>
            <w:tcBorders>
              <w:top w:val="single" w:sz="8" w:space="0" w:color="auto"/>
              <w:left w:val="nil"/>
              <w:bottom w:val="single" w:sz="8" w:space="0" w:color="auto"/>
              <w:right w:val="single" w:sz="8" w:space="0" w:color="auto"/>
            </w:tcBorders>
            <w:shd w:val="clear" w:color="auto" w:fill="auto"/>
            <w:vAlign w:val="center"/>
            <w:hideMark/>
          </w:tcPr>
          <w:p w14:paraId="4C8450B7" w14:textId="77777777" w:rsidR="009C59C9" w:rsidRPr="007850C0" w:rsidRDefault="009C59C9" w:rsidP="00A54A9F">
            <w:pPr>
              <w:spacing w:line="240" w:lineRule="auto"/>
              <w:ind w:firstLine="0"/>
              <w:rPr>
                <w:rFonts w:ascii="Times New Roman" w:eastAsia="Times New Roman" w:hAnsi="Times New Roman" w:cs="Times New Roman"/>
                <w:b/>
                <w:bCs/>
                <w:color w:val="000000"/>
                <w:kern w:val="0"/>
                <w:lang w:eastAsia="en-US"/>
              </w:rPr>
            </w:pPr>
            <w:r w:rsidRPr="007850C0">
              <w:rPr>
                <w:rFonts w:ascii="Times New Roman" w:eastAsia="Times New Roman" w:hAnsi="Times New Roman" w:cs="Times New Roman"/>
                <w:b/>
                <w:bCs/>
                <w:color w:val="000000"/>
                <w:kern w:val="0"/>
                <w:lang w:eastAsia="en-US"/>
              </w:rPr>
              <w:t>Data pipeline stages</w:t>
            </w:r>
          </w:p>
        </w:tc>
        <w:tc>
          <w:tcPr>
            <w:tcW w:w="4095" w:type="dxa"/>
            <w:tcBorders>
              <w:top w:val="single" w:sz="8" w:space="0" w:color="auto"/>
              <w:left w:val="nil"/>
              <w:bottom w:val="single" w:sz="8" w:space="0" w:color="auto"/>
              <w:right w:val="single" w:sz="8" w:space="0" w:color="auto"/>
            </w:tcBorders>
            <w:shd w:val="clear" w:color="auto" w:fill="auto"/>
            <w:vAlign w:val="center"/>
            <w:hideMark/>
          </w:tcPr>
          <w:p w14:paraId="0B1955E0" w14:textId="77777777" w:rsidR="009C59C9" w:rsidRPr="007850C0" w:rsidRDefault="009C59C9" w:rsidP="00A54A9F">
            <w:pPr>
              <w:spacing w:line="240" w:lineRule="auto"/>
              <w:ind w:firstLine="0"/>
              <w:rPr>
                <w:rFonts w:ascii="Times New Roman" w:eastAsia="Times New Roman" w:hAnsi="Times New Roman" w:cs="Times New Roman"/>
                <w:b/>
                <w:bCs/>
                <w:color w:val="000000"/>
                <w:kern w:val="0"/>
                <w:lang w:eastAsia="en-US"/>
              </w:rPr>
            </w:pPr>
            <w:r w:rsidRPr="007850C0">
              <w:rPr>
                <w:rFonts w:ascii="Times New Roman" w:eastAsia="Times New Roman" w:hAnsi="Times New Roman" w:cs="Times New Roman"/>
                <w:b/>
                <w:bCs/>
                <w:color w:val="000000"/>
                <w:kern w:val="0"/>
                <w:lang w:eastAsia="en-US"/>
              </w:rPr>
              <w:t xml:space="preserve"> OSEMN stages</w:t>
            </w:r>
          </w:p>
        </w:tc>
      </w:tr>
      <w:tr w:rsidR="009C59C9" w:rsidRPr="007850C0" w14:paraId="0A8B857C" w14:textId="77777777" w:rsidTr="00A54A9F">
        <w:trPr>
          <w:trHeight w:val="323"/>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2CFB61EA"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Data</w:t>
            </w:r>
          </w:p>
        </w:tc>
        <w:tc>
          <w:tcPr>
            <w:tcW w:w="2707" w:type="dxa"/>
            <w:tcBorders>
              <w:top w:val="nil"/>
              <w:left w:val="nil"/>
              <w:bottom w:val="single" w:sz="8" w:space="0" w:color="auto"/>
              <w:right w:val="single" w:sz="8" w:space="0" w:color="auto"/>
            </w:tcBorders>
            <w:shd w:val="clear" w:color="auto" w:fill="auto"/>
            <w:vAlign w:val="center"/>
            <w:hideMark/>
          </w:tcPr>
          <w:p w14:paraId="42E819F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1 - Data source</w:t>
            </w:r>
          </w:p>
        </w:tc>
        <w:tc>
          <w:tcPr>
            <w:tcW w:w="4095" w:type="dxa"/>
            <w:tcBorders>
              <w:top w:val="nil"/>
              <w:left w:val="nil"/>
              <w:bottom w:val="single" w:sz="8" w:space="0" w:color="auto"/>
              <w:right w:val="single" w:sz="8" w:space="0" w:color="auto"/>
            </w:tcBorders>
            <w:shd w:val="clear" w:color="auto" w:fill="auto"/>
            <w:vAlign w:val="center"/>
            <w:hideMark/>
          </w:tcPr>
          <w:p w14:paraId="5D39B96D"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Obtaining data</w:t>
            </w:r>
          </w:p>
        </w:tc>
      </w:tr>
      <w:tr w:rsidR="009C59C9" w:rsidRPr="007850C0" w14:paraId="029D5FDE" w14:textId="77777777" w:rsidTr="00A54A9F">
        <w:trPr>
          <w:trHeight w:val="939"/>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258C9554"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Data exploration</w:t>
            </w:r>
          </w:p>
        </w:tc>
        <w:tc>
          <w:tcPr>
            <w:tcW w:w="2707" w:type="dxa"/>
            <w:tcBorders>
              <w:top w:val="nil"/>
              <w:left w:val="nil"/>
              <w:bottom w:val="single" w:sz="8" w:space="0" w:color="auto"/>
              <w:right w:val="single" w:sz="8" w:space="0" w:color="auto"/>
            </w:tcBorders>
            <w:shd w:val="clear" w:color="auto" w:fill="auto"/>
            <w:vAlign w:val="center"/>
            <w:hideMark/>
          </w:tcPr>
          <w:p w14:paraId="1D498299"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2 - Data Analysis</w:t>
            </w:r>
          </w:p>
        </w:tc>
        <w:tc>
          <w:tcPr>
            <w:tcW w:w="4095" w:type="dxa"/>
            <w:tcBorders>
              <w:top w:val="nil"/>
              <w:left w:val="nil"/>
              <w:bottom w:val="single" w:sz="8" w:space="0" w:color="auto"/>
              <w:right w:val="single" w:sz="8" w:space="0" w:color="auto"/>
            </w:tcBorders>
            <w:shd w:val="clear" w:color="auto" w:fill="auto"/>
            <w:vAlign w:val="center"/>
            <w:hideMark/>
          </w:tcPr>
          <w:p w14:paraId="2823DB36"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Scrubbing / Cleaning data &amp; exploring / Visualizing data will allow to find patterns and trends</w:t>
            </w:r>
          </w:p>
        </w:tc>
      </w:tr>
      <w:tr w:rsidR="009C59C9" w:rsidRPr="007850C0" w14:paraId="22DDC401" w14:textId="77777777" w:rsidTr="00A54A9F">
        <w:trPr>
          <w:trHeight w:val="631"/>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6A73726E"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Build shortest optimal model</w:t>
            </w:r>
          </w:p>
        </w:tc>
        <w:tc>
          <w:tcPr>
            <w:tcW w:w="2707" w:type="dxa"/>
            <w:tcBorders>
              <w:top w:val="nil"/>
              <w:left w:val="nil"/>
              <w:bottom w:val="single" w:sz="8" w:space="0" w:color="auto"/>
              <w:right w:val="single" w:sz="8" w:space="0" w:color="auto"/>
            </w:tcBorders>
            <w:shd w:val="clear" w:color="auto" w:fill="auto"/>
            <w:vAlign w:val="center"/>
            <w:hideMark/>
          </w:tcPr>
          <w:p w14:paraId="69F9DB4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3 -Model Build</w:t>
            </w:r>
          </w:p>
        </w:tc>
        <w:tc>
          <w:tcPr>
            <w:tcW w:w="4095" w:type="dxa"/>
            <w:tcBorders>
              <w:top w:val="nil"/>
              <w:left w:val="nil"/>
              <w:bottom w:val="single" w:sz="8" w:space="0" w:color="auto"/>
              <w:right w:val="single" w:sz="8" w:space="0" w:color="auto"/>
            </w:tcBorders>
            <w:shd w:val="clear" w:color="auto" w:fill="auto"/>
            <w:vAlign w:val="center"/>
            <w:hideMark/>
          </w:tcPr>
          <w:p w14:paraId="315EF4B0"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 xml:space="preserve">Modeling data will give </w:t>
            </w:r>
            <w:r>
              <w:rPr>
                <w:rFonts w:ascii="Times New Roman" w:eastAsia="Times New Roman" w:hAnsi="Times New Roman" w:cs="Times New Roman"/>
                <w:color w:val="000000"/>
                <w:kern w:val="0"/>
                <w:lang w:eastAsia="en-US"/>
              </w:rPr>
              <w:t xml:space="preserve">and </w:t>
            </w:r>
            <w:r w:rsidRPr="007850C0">
              <w:rPr>
                <w:rFonts w:ascii="Times New Roman" w:eastAsia="Times New Roman" w:hAnsi="Times New Roman" w:cs="Times New Roman"/>
                <w:color w:val="000000"/>
                <w:kern w:val="0"/>
                <w:lang w:eastAsia="en-US"/>
              </w:rPr>
              <w:t>predictive power as a wizard</w:t>
            </w:r>
          </w:p>
        </w:tc>
      </w:tr>
      <w:tr w:rsidR="009C59C9" w:rsidRPr="007850C0" w14:paraId="37F0083B" w14:textId="77777777" w:rsidTr="00A54A9F">
        <w:trPr>
          <w:trHeight w:val="323"/>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30B51974"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User Acceptance Test</w:t>
            </w:r>
          </w:p>
        </w:tc>
        <w:tc>
          <w:tcPr>
            <w:tcW w:w="2707" w:type="dxa"/>
            <w:tcBorders>
              <w:top w:val="nil"/>
              <w:left w:val="nil"/>
              <w:bottom w:val="single" w:sz="8" w:space="0" w:color="auto"/>
              <w:right w:val="single" w:sz="8" w:space="0" w:color="auto"/>
            </w:tcBorders>
            <w:shd w:val="clear" w:color="auto" w:fill="auto"/>
            <w:vAlign w:val="center"/>
            <w:hideMark/>
          </w:tcPr>
          <w:p w14:paraId="2E9E4EB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4 - Testing</w:t>
            </w:r>
          </w:p>
        </w:tc>
        <w:tc>
          <w:tcPr>
            <w:tcW w:w="4095" w:type="dxa"/>
            <w:tcBorders>
              <w:top w:val="nil"/>
              <w:left w:val="nil"/>
              <w:bottom w:val="single" w:sz="8" w:space="0" w:color="auto"/>
              <w:right w:val="single" w:sz="8" w:space="0" w:color="auto"/>
            </w:tcBorders>
            <w:shd w:val="clear" w:color="auto" w:fill="auto"/>
            <w:vAlign w:val="center"/>
            <w:hideMark/>
          </w:tcPr>
          <w:p w14:paraId="0A3F42BD"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Interpreting data.</w:t>
            </w:r>
          </w:p>
        </w:tc>
      </w:tr>
      <w:tr w:rsidR="009C59C9" w:rsidRPr="007850C0" w14:paraId="050D5C21" w14:textId="77777777" w:rsidTr="00A54A9F">
        <w:trPr>
          <w:trHeight w:val="631"/>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0E78826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Go-live</w:t>
            </w:r>
          </w:p>
        </w:tc>
        <w:tc>
          <w:tcPr>
            <w:tcW w:w="2707" w:type="dxa"/>
            <w:tcBorders>
              <w:top w:val="nil"/>
              <w:left w:val="nil"/>
              <w:bottom w:val="single" w:sz="8" w:space="0" w:color="auto"/>
              <w:right w:val="single" w:sz="8" w:space="0" w:color="auto"/>
            </w:tcBorders>
            <w:shd w:val="clear" w:color="auto" w:fill="auto"/>
            <w:vAlign w:val="center"/>
            <w:hideMark/>
          </w:tcPr>
          <w:p w14:paraId="40302B8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5 – Production deployment and enabling for user</w:t>
            </w:r>
          </w:p>
        </w:tc>
        <w:tc>
          <w:tcPr>
            <w:tcW w:w="4095" w:type="dxa"/>
            <w:tcBorders>
              <w:top w:val="nil"/>
              <w:left w:val="nil"/>
              <w:bottom w:val="single" w:sz="8" w:space="0" w:color="auto"/>
              <w:right w:val="single" w:sz="8" w:space="0" w:color="auto"/>
            </w:tcBorders>
            <w:shd w:val="clear" w:color="auto" w:fill="auto"/>
            <w:vAlign w:val="center"/>
            <w:hideMark/>
          </w:tcPr>
          <w:p w14:paraId="13036A30"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Interpreting data.</w:t>
            </w:r>
          </w:p>
        </w:tc>
      </w:tr>
      <w:tr w:rsidR="009C59C9" w:rsidRPr="007850C0" w14:paraId="2C773479" w14:textId="77777777" w:rsidTr="00A54A9F">
        <w:trPr>
          <w:trHeight w:val="323"/>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6C94034D"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lastRenderedPageBreak/>
              <w:t>Production Support</w:t>
            </w:r>
          </w:p>
        </w:tc>
        <w:tc>
          <w:tcPr>
            <w:tcW w:w="2707" w:type="dxa"/>
            <w:tcBorders>
              <w:top w:val="nil"/>
              <w:left w:val="nil"/>
              <w:bottom w:val="single" w:sz="8" w:space="0" w:color="auto"/>
              <w:right w:val="single" w:sz="8" w:space="0" w:color="auto"/>
            </w:tcBorders>
            <w:shd w:val="clear" w:color="auto" w:fill="auto"/>
            <w:vAlign w:val="center"/>
            <w:hideMark/>
          </w:tcPr>
          <w:p w14:paraId="054F8C59"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6 -Monitoring</w:t>
            </w:r>
          </w:p>
        </w:tc>
        <w:tc>
          <w:tcPr>
            <w:tcW w:w="4095" w:type="dxa"/>
            <w:tcBorders>
              <w:top w:val="nil"/>
              <w:left w:val="nil"/>
              <w:bottom w:val="single" w:sz="8" w:space="0" w:color="auto"/>
              <w:right w:val="single" w:sz="8" w:space="0" w:color="auto"/>
            </w:tcBorders>
            <w:shd w:val="clear" w:color="auto" w:fill="auto"/>
            <w:vAlign w:val="center"/>
            <w:hideMark/>
          </w:tcPr>
          <w:p w14:paraId="57C7F10C"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Interpreting data.</w:t>
            </w:r>
          </w:p>
        </w:tc>
      </w:tr>
      <w:tr w:rsidR="009C59C9" w:rsidRPr="007850C0" w14:paraId="1BD2AD5A" w14:textId="77777777" w:rsidTr="00A54A9F">
        <w:trPr>
          <w:trHeight w:val="323"/>
          <w:jc w:val="center"/>
        </w:trPr>
        <w:tc>
          <w:tcPr>
            <w:tcW w:w="2107" w:type="dxa"/>
            <w:tcBorders>
              <w:top w:val="nil"/>
              <w:left w:val="single" w:sz="8" w:space="0" w:color="auto"/>
              <w:bottom w:val="single" w:sz="8" w:space="0" w:color="auto"/>
              <w:right w:val="single" w:sz="8" w:space="0" w:color="auto"/>
            </w:tcBorders>
            <w:shd w:val="clear" w:color="auto" w:fill="auto"/>
            <w:vAlign w:val="center"/>
            <w:hideMark/>
          </w:tcPr>
          <w:p w14:paraId="7424DAFF"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Reports</w:t>
            </w:r>
          </w:p>
        </w:tc>
        <w:tc>
          <w:tcPr>
            <w:tcW w:w="2707" w:type="dxa"/>
            <w:tcBorders>
              <w:top w:val="nil"/>
              <w:left w:val="nil"/>
              <w:bottom w:val="single" w:sz="8" w:space="0" w:color="auto"/>
              <w:right w:val="single" w:sz="8" w:space="0" w:color="auto"/>
            </w:tcBorders>
            <w:shd w:val="clear" w:color="auto" w:fill="auto"/>
            <w:vAlign w:val="center"/>
            <w:hideMark/>
          </w:tcPr>
          <w:p w14:paraId="44F26F0F"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stages 6- Reporting</w:t>
            </w:r>
          </w:p>
        </w:tc>
        <w:tc>
          <w:tcPr>
            <w:tcW w:w="4095" w:type="dxa"/>
            <w:tcBorders>
              <w:top w:val="nil"/>
              <w:left w:val="nil"/>
              <w:bottom w:val="single" w:sz="8" w:space="0" w:color="auto"/>
              <w:right w:val="single" w:sz="8" w:space="0" w:color="auto"/>
            </w:tcBorders>
            <w:shd w:val="clear" w:color="auto" w:fill="auto"/>
            <w:vAlign w:val="center"/>
            <w:hideMark/>
          </w:tcPr>
          <w:p w14:paraId="239B6732" w14:textId="77777777" w:rsidR="009C59C9" w:rsidRPr="007850C0" w:rsidRDefault="009C59C9" w:rsidP="00A54A9F">
            <w:pPr>
              <w:spacing w:line="240" w:lineRule="auto"/>
              <w:ind w:firstLine="0"/>
              <w:rPr>
                <w:rFonts w:ascii="Times New Roman" w:eastAsia="Times New Roman" w:hAnsi="Times New Roman" w:cs="Times New Roman"/>
                <w:color w:val="000000"/>
                <w:kern w:val="0"/>
                <w:lang w:eastAsia="en-US"/>
              </w:rPr>
            </w:pPr>
            <w:r w:rsidRPr="007850C0">
              <w:rPr>
                <w:rFonts w:ascii="Times New Roman" w:eastAsia="Times New Roman" w:hAnsi="Times New Roman" w:cs="Times New Roman"/>
                <w:color w:val="000000"/>
                <w:kern w:val="0"/>
                <w:lang w:eastAsia="en-US"/>
              </w:rPr>
              <w:t>Interpreting data.</w:t>
            </w:r>
          </w:p>
        </w:tc>
      </w:tr>
    </w:tbl>
    <w:p w14:paraId="7C511468" w14:textId="77777777" w:rsidR="009C59C9" w:rsidRDefault="009C59C9" w:rsidP="009C59C9"/>
    <w:p w14:paraId="4D88DB42" w14:textId="77777777" w:rsidR="009C59C9" w:rsidRDefault="009C59C9" w:rsidP="009C59C9">
      <w:r>
        <w:t>The following table has the mapping between functional requirements and code.</w:t>
      </w:r>
    </w:p>
    <w:p w14:paraId="16504806" w14:textId="77777777" w:rsidR="009C59C9" w:rsidRDefault="009C59C9" w:rsidP="009C59C9">
      <w:pPr>
        <w:jc w:val="center"/>
      </w:pPr>
      <w:r>
        <w:t>Mapping the functional requirements</w:t>
      </w:r>
    </w:p>
    <w:tbl>
      <w:tblPr>
        <w:tblW w:w="7540" w:type="dxa"/>
        <w:jc w:val="center"/>
        <w:tblLook w:val="04A0" w:firstRow="1" w:lastRow="0" w:firstColumn="1" w:lastColumn="0" w:noHBand="0" w:noVBand="1"/>
      </w:tblPr>
      <w:tblGrid>
        <w:gridCol w:w="3240"/>
        <w:gridCol w:w="4300"/>
      </w:tblGrid>
      <w:tr w:rsidR="009C59C9" w:rsidRPr="00420D02" w14:paraId="4AF0F6B4" w14:textId="77777777" w:rsidTr="00A54A9F">
        <w:trPr>
          <w:trHeight w:val="600"/>
          <w:jc w:val="center"/>
        </w:trPr>
        <w:tc>
          <w:tcPr>
            <w:tcW w:w="32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E7C7E0" w14:textId="77777777" w:rsidR="009C59C9" w:rsidRPr="00420D02" w:rsidRDefault="009C59C9" w:rsidP="00A54A9F">
            <w:pPr>
              <w:spacing w:line="240" w:lineRule="auto"/>
              <w:ind w:firstLine="0"/>
            </w:pPr>
            <w:r w:rsidRPr="00420D02">
              <w:t>Requirement 1 - FR1</w:t>
            </w:r>
            <w:r w:rsidRPr="00420D02">
              <w:br/>
              <w:t>Creating and Loading Data</w:t>
            </w:r>
          </w:p>
        </w:tc>
        <w:tc>
          <w:tcPr>
            <w:tcW w:w="4300" w:type="dxa"/>
            <w:tcBorders>
              <w:top w:val="single" w:sz="4" w:space="0" w:color="auto"/>
              <w:left w:val="nil"/>
              <w:bottom w:val="single" w:sz="4" w:space="0" w:color="auto"/>
              <w:right w:val="single" w:sz="4" w:space="0" w:color="auto"/>
            </w:tcBorders>
            <w:shd w:val="clear" w:color="auto" w:fill="auto"/>
            <w:noWrap/>
            <w:vAlign w:val="bottom"/>
            <w:hideMark/>
          </w:tcPr>
          <w:p w14:paraId="76EBB0F7" w14:textId="77777777" w:rsidR="009C59C9" w:rsidRPr="00420D02" w:rsidRDefault="009C59C9" w:rsidP="00A54A9F">
            <w:pPr>
              <w:spacing w:line="240" w:lineRule="auto"/>
              <w:ind w:firstLine="0"/>
            </w:pPr>
            <w:proofErr w:type="spellStart"/>
            <w:proofErr w:type="gramStart"/>
            <w:r w:rsidRPr="00420D02">
              <w:t>qValues</w:t>
            </w:r>
            <w:proofErr w:type="spellEnd"/>
            <w:r w:rsidRPr="00420D02">
              <w:t>[</w:t>
            </w:r>
            <w:proofErr w:type="gramEnd"/>
            <w:r w:rsidRPr="00420D02">
              <w:t>], rewards[], actions[]</w:t>
            </w:r>
          </w:p>
        </w:tc>
      </w:tr>
      <w:tr w:rsidR="009C59C9" w:rsidRPr="00420D02" w14:paraId="47794EC5" w14:textId="77777777" w:rsidTr="00A54A9F">
        <w:trPr>
          <w:trHeight w:val="1800"/>
          <w:jc w:val="center"/>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193544B7" w14:textId="77777777" w:rsidR="009C59C9" w:rsidRPr="00420D02" w:rsidRDefault="009C59C9" w:rsidP="00A54A9F">
            <w:pPr>
              <w:spacing w:line="240" w:lineRule="auto"/>
              <w:ind w:firstLine="0"/>
            </w:pPr>
            <w:r w:rsidRPr="00420D02">
              <w:t>Requirement 2 - FR2</w:t>
            </w:r>
            <w:r w:rsidRPr="00420D02">
              <w:br/>
              <w:t>Training the model</w:t>
            </w:r>
          </w:p>
        </w:tc>
        <w:tc>
          <w:tcPr>
            <w:tcW w:w="4300" w:type="dxa"/>
            <w:tcBorders>
              <w:top w:val="nil"/>
              <w:left w:val="nil"/>
              <w:bottom w:val="single" w:sz="4" w:space="0" w:color="auto"/>
              <w:right w:val="single" w:sz="4" w:space="0" w:color="auto"/>
            </w:tcBorders>
            <w:shd w:val="clear" w:color="auto" w:fill="auto"/>
            <w:vAlign w:val="bottom"/>
            <w:hideMark/>
          </w:tcPr>
          <w:p w14:paraId="2B99D47B" w14:textId="77777777" w:rsidR="009C59C9" w:rsidRPr="00420D02" w:rsidRDefault="009C59C9" w:rsidP="00A54A9F">
            <w:pPr>
              <w:spacing w:line="240" w:lineRule="auto"/>
              <w:ind w:firstLine="0"/>
            </w:pPr>
            <w:proofErr w:type="spellStart"/>
            <w:r w:rsidRPr="009F2631">
              <w:t>isTerminalOrWall</w:t>
            </w:r>
            <w:proofErr w:type="spellEnd"/>
            <w:r w:rsidRPr="00420D02">
              <w:t>()</w:t>
            </w:r>
            <w:r w:rsidRPr="00420D02">
              <w:br/>
            </w:r>
            <w:proofErr w:type="spellStart"/>
            <w:r w:rsidRPr="00007A1F">
              <w:t>findStartLocation</w:t>
            </w:r>
            <w:proofErr w:type="spellEnd"/>
            <w:r w:rsidRPr="00420D02">
              <w:t>()</w:t>
            </w:r>
            <w:r w:rsidRPr="00420D02">
              <w:br/>
            </w:r>
            <w:proofErr w:type="spellStart"/>
            <w:r w:rsidRPr="009F2631">
              <w:t>findNextAction</w:t>
            </w:r>
            <w:proofErr w:type="spellEnd"/>
            <w:r w:rsidRPr="00420D02">
              <w:t>()</w:t>
            </w:r>
            <w:r w:rsidRPr="00420D02">
              <w:br/>
            </w:r>
            <w:proofErr w:type="spellStart"/>
            <w:r w:rsidRPr="00420D02">
              <w:t>getNextLocation</w:t>
            </w:r>
            <w:proofErr w:type="spellEnd"/>
            <w:r w:rsidRPr="00420D02">
              <w:t>()</w:t>
            </w:r>
            <w:r w:rsidRPr="00420D02">
              <w:br/>
            </w:r>
            <w:proofErr w:type="spellStart"/>
            <w:proofErr w:type="gramStart"/>
            <w:r w:rsidRPr="009F2631">
              <w:t>findShortestPath</w:t>
            </w:r>
            <w:proofErr w:type="spellEnd"/>
            <w:r w:rsidRPr="00420D02">
              <w:t>(</w:t>
            </w:r>
            <w:proofErr w:type="gramEnd"/>
            <w:r w:rsidRPr="00420D02">
              <w:t>)</w:t>
            </w:r>
            <w:r w:rsidRPr="00420D02">
              <w:br/>
              <w:t xml:space="preserve">episode = </w:t>
            </w:r>
            <w:r>
              <w:t>5</w:t>
            </w:r>
            <w:r w:rsidRPr="00420D02">
              <w:t>000</w:t>
            </w:r>
          </w:p>
        </w:tc>
      </w:tr>
      <w:tr w:rsidR="009C59C9" w:rsidRPr="00420D02" w14:paraId="3CB7D04D" w14:textId="77777777" w:rsidTr="00A54A9F">
        <w:trPr>
          <w:trHeight w:val="600"/>
          <w:jc w:val="center"/>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13CFBE7A" w14:textId="77777777" w:rsidR="009C59C9" w:rsidRPr="00420D02" w:rsidRDefault="009C59C9" w:rsidP="00A54A9F">
            <w:pPr>
              <w:spacing w:line="240" w:lineRule="auto"/>
              <w:ind w:firstLine="0"/>
            </w:pPr>
            <w:r w:rsidRPr="00420D02">
              <w:t>Requirement 3 - FR3</w:t>
            </w:r>
            <w:r w:rsidRPr="00420D02">
              <w:br/>
              <w:t>Deployment</w:t>
            </w:r>
          </w:p>
        </w:tc>
        <w:tc>
          <w:tcPr>
            <w:tcW w:w="4300" w:type="dxa"/>
            <w:tcBorders>
              <w:top w:val="nil"/>
              <w:left w:val="nil"/>
              <w:bottom w:val="single" w:sz="4" w:space="0" w:color="auto"/>
              <w:right w:val="single" w:sz="4" w:space="0" w:color="auto"/>
            </w:tcBorders>
            <w:shd w:val="clear" w:color="auto" w:fill="auto"/>
            <w:vAlign w:val="bottom"/>
            <w:hideMark/>
          </w:tcPr>
          <w:p w14:paraId="23CAF8CF" w14:textId="77777777" w:rsidR="009C59C9" w:rsidRPr="00420D02" w:rsidRDefault="009C59C9" w:rsidP="00A54A9F">
            <w:pPr>
              <w:spacing w:line="240" w:lineRule="auto"/>
              <w:ind w:firstLine="0"/>
            </w:pPr>
            <w:proofErr w:type="spellStart"/>
            <w:proofErr w:type="gramStart"/>
            <w:r w:rsidRPr="00420D02">
              <w:t>pickle.dump</w:t>
            </w:r>
            <w:proofErr w:type="spellEnd"/>
            <w:proofErr w:type="gramEnd"/>
            <w:r w:rsidRPr="00420D02">
              <w:t>(</w:t>
            </w:r>
            <w:proofErr w:type="spellStart"/>
            <w:r w:rsidRPr="00420D02">
              <w:t>wms</w:t>
            </w:r>
            <w:proofErr w:type="spellEnd"/>
            <w:r w:rsidRPr="00420D02">
              <w:t xml:space="preserve">, </w:t>
            </w:r>
            <w:proofErr w:type="spellStart"/>
            <w:r w:rsidRPr="00420D02">
              <w:t>picklefile</w:t>
            </w:r>
            <w:proofErr w:type="spellEnd"/>
            <w:r w:rsidRPr="00420D02">
              <w:t>)</w:t>
            </w:r>
          </w:p>
        </w:tc>
      </w:tr>
      <w:tr w:rsidR="009C59C9" w:rsidRPr="00420D02" w14:paraId="2AE4E5F8" w14:textId="77777777" w:rsidTr="00A54A9F">
        <w:trPr>
          <w:trHeight w:val="600"/>
          <w:jc w:val="center"/>
        </w:trPr>
        <w:tc>
          <w:tcPr>
            <w:tcW w:w="3240" w:type="dxa"/>
            <w:tcBorders>
              <w:top w:val="nil"/>
              <w:left w:val="single" w:sz="4" w:space="0" w:color="auto"/>
              <w:bottom w:val="single" w:sz="4" w:space="0" w:color="auto"/>
              <w:right w:val="single" w:sz="4" w:space="0" w:color="auto"/>
            </w:tcBorders>
            <w:shd w:val="clear" w:color="auto" w:fill="auto"/>
            <w:vAlign w:val="bottom"/>
            <w:hideMark/>
          </w:tcPr>
          <w:p w14:paraId="72BEEF2A" w14:textId="77777777" w:rsidR="009C59C9" w:rsidRPr="00420D02" w:rsidRDefault="009C59C9" w:rsidP="00A54A9F">
            <w:pPr>
              <w:spacing w:line="240" w:lineRule="auto"/>
              <w:ind w:firstLine="0"/>
            </w:pPr>
            <w:r w:rsidRPr="00420D02">
              <w:t>Requirement 4 - FR4</w:t>
            </w:r>
            <w:r w:rsidRPr="00420D02">
              <w:br/>
              <w:t>Prediction</w:t>
            </w:r>
          </w:p>
        </w:tc>
        <w:tc>
          <w:tcPr>
            <w:tcW w:w="4300" w:type="dxa"/>
            <w:tcBorders>
              <w:top w:val="nil"/>
              <w:left w:val="nil"/>
              <w:bottom w:val="single" w:sz="4" w:space="0" w:color="auto"/>
              <w:right w:val="single" w:sz="4" w:space="0" w:color="auto"/>
            </w:tcBorders>
            <w:shd w:val="clear" w:color="auto" w:fill="auto"/>
            <w:noWrap/>
            <w:vAlign w:val="bottom"/>
            <w:hideMark/>
          </w:tcPr>
          <w:p w14:paraId="21EA0C41" w14:textId="77777777" w:rsidR="009C59C9" w:rsidRPr="00420D02" w:rsidRDefault="009C59C9" w:rsidP="00A54A9F">
            <w:pPr>
              <w:spacing w:line="240" w:lineRule="auto"/>
              <w:ind w:firstLine="0"/>
            </w:pPr>
            <w:proofErr w:type="spellStart"/>
            <w:proofErr w:type="gramStart"/>
            <w:r w:rsidRPr="00420D02">
              <w:t>wms.</w:t>
            </w:r>
            <w:r w:rsidRPr="009F2631">
              <w:t>findShortestPath</w:t>
            </w:r>
            <w:proofErr w:type="spellEnd"/>
            <w:proofErr w:type="gramEnd"/>
            <w:r w:rsidRPr="00420D02">
              <w:t>(6,2)</w:t>
            </w:r>
          </w:p>
        </w:tc>
      </w:tr>
    </w:tbl>
    <w:p w14:paraId="2A571218" w14:textId="77777777" w:rsidR="009C59C9" w:rsidRDefault="009C59C9" w:rsidP="00C74BFE"/>
    <w:p w14:paraId="695DE2A1" w14:textId="77777777" w:rsidR="009C59C9" w:rsidRDefault="009C59C9" w:rsidP="009C59C9">
      <w:pPr>
        <w:pStyle w:val="Heading3"/>
      </w:pPr>
      <w:bookmarkStart w:id="42" w:name="_Toc77802085"/>
      <w:bookmarkStart w:id="43" w:name="_Toc80203373"/>
      <w:r w:rsidRPr="00D07298">
        <w:t>Source Code</w:t>
      </w:r>
      <w:r>
        <w:t xml:space="preserve"> Listing</w:t>
      </w:r>
      <w:bookmarkEnd w:id="42"/>
      <w:bookmarkEnd w:id="43"/>
    </w:p>
    <w:p w14:paraId="51CC385E" w14:textId="77777777" w:rsidR="009C59C9" w:rsidRDefault="009C59C9" w:rsidP="009C59C9">
      <w:r>
        <w:t>Source codes, their brief description of all the classes or pages and files are explained below.</w:t>
      </w:r>
    </w:p>
    <w:p w14:paraId="229B4DFC" w14:textId="77777777" w:rsidR="009C59C9" w:rsidRDefault="009C59C9" w:rsidP="009C59C9">
      <w:pPr>
        <w:pStyle w:val="Heading4"/>
      </w:pPr>
      <w:r>
        <w:t>Index.html</w:t>
      </w:r>
    </w:p>
    <w:p w14:paraId="3B0B7C3D" w14:textId="77777777" w:rsidR="009C59C9" w:rsidRDefault="009C59C9" w:rsidP="009C59C9">
      <w:r>
        <w:t>This serves as a user interface and it has html controls such as textbox, labels, and button.</w:t>
      </w:r>
    </w:p>
    <w:p w14:paraId="42A9F2C6" w14:textId="77777777" w:rsidR="009C59C9" w:rsidRDefault="009C59C9" w:rsidP="009C59C9">
      <w:r>
        <w:t>the UI is shown below.</w:t>
      </w:r>
    </w:p>
    <w:p w14:paraId="0CD35BC4" w14:textId="77777777" w:rsidR="009C59C9" w:rsidRDefault="009C59C9" w:rsidP="009C59C9">
      <w:pPr>
        <w:jc w:val="center"/>
      </w:pPr>
      <w:r>
        <w:t>Index.html Page</w:t>
      </w:r>
    </w:p>
    <w:p w14:paraId="23742CC5" w14:textId="77777777" w:rsidR="009C59C9" w:rsidRDefault="009C59C9" w:rsidP="009C59C9">
      <w:pPr>
        <w:jc w:val="center"/>
      </w:pPr>
      <w:r w:rsidRPr="000174C7">
        <w:rPr>
          <w:noProof/>
        </w:rPr>
        <w:drawing>
          <wp:inline distT="0" distB="0" distL="0" distR="0" wp14:anchorId="4BE3632D" wp14:editId="6D608E6F">
            <wp:extent cx="3718477" cy="1351129"/>
            <wp:effectExtent l="0" t="0" r="0" b="1905"/>
            <wp:docPr id="16" name="Picture 16"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 email&#10;&#10;Description automatically generated"/>
                    <pic:cNvPicPr/>
                  </pic:nvPicPr>
                  <pic:blipFill>
                    <a:blip r:embed="rId20"/>
                    <a:stretch>
                      <a:fillRect/>
                    </a:stretch>
                  </pic:blipFill>
                  <pic:spPr>
                    <a:xfrm>
                      <a:off x="0" y="0"/>
                      <a:ext cx="3733148" cy="1356460"/>
                    </a:xfrm>
                    <a:prstGeom prst="rect">
                      <a:avLst/>
                    </a:prstGeom>
                  </pic:spPr>
                </pic:pic>
              </a:graphicData>
            </a:graphic>
          </wp:inline>
        </w:drawing>
      </w:r>
    </w:p>
    <w:p w14:paraId="3AE64EBE" w14:textId="77777777" w:rsidR="009C59C9" w:rsidRDefault="009C59C9" w:rsidP="009C59C9">
      <w:pPr>
        <w:jc w:val="center"/>
      </w:pPr>
      <w:r>
        <w:lastRenderedPageBreak/>
        <w:t>Google cloud provider (GCP) – index.html</w:t>
      </w:r>
    </w:p>
    <w:p w14:paraId="3067AC4F" w14:textId="77777777" w:rsidR="009C59C9" w:rsidRDefault="009C59C9" w:rsidP="009C59C9">
      <w:pPr>
        <w:jc w:val="center"/>
      </w:pPr>
      <w:r w:rsidRPr="0038239E">
        <w:rPr>
          <w:noProof/>
        </w:rPr>
        <w:drawing>
          <wp:inline distT="0" distB="0" distL="0" distR="0" wp14:anchorId="2C453767" wp14:editId="766B46A7">
            <wp:extent cx="5191850" cy="1648055"/>
            <wp:effectExtent l="0" t="0" r="8890" b="952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21"/>
                    <a:stretch>
                      <a:fillRect/>
                    </a:stretch>
                  </pic:blipFill>
                  <pic:spPr>
                    <a:xfrm>
                      <a:off x="0" y="0"/>
                      <a:ext cx="5191850" cy="1648055"/>
                    </a:xfrm>
                    <a:prstGeom prst="rect">
                      <a:avLst/>
                    </a:prstGeom>
                  </pic:spPr>
                </pic:pic>
              </a:graphicData>
            </a:graphic>
          </wp:inline>
        </w:drawing>
      </w:r>
    </w:p>
    <w:p w14:paraId="144A3203" w14:textId="77777777" w:rsidR="009C59C9" w:rsidRDefault="009C59C9" w:rsidP="009C59C9">
      <w:r>
        <w:t xml:space="preserve">The GCP cloud public </w:t>
      </w:r>
      <w:proofErr w:type="spellStart"/>
      <w:r>
        <w:t>url</w:t>
      </w:r>
      <w:proofErr w:type="spellEnd"/>
      <w:r>
        <w:t xml:space="preserve"> is </w:t>
      </w:r>
      <w:hyperlink r:id="rId22" w:history="1">
        <w:r>
          <w:rPr>
            <w:rStyle w:val="Hyperlink"/>
          </w:rPr>
          <w:t>ML API (numeric-span-317003.ue.r.appspot.com)</w:t>
        </w:r>
      </w:hyperlink>
      <w:r>
        <w:t xml:space="preserve">  or paste this  </w:t>
      </w:r>
      <w:hyperlink r:id="rId23" w:history="1">
        <w:r w:rsidRPr="00A3618A">
          <w:rPr>
            <w:rStyle w:val="Hyperlink"/>
          </w:rPr>
          <w:t>https://numeric-span-317003.ue.r.appspot.com/</w:t>
        </w:r>
      </w:hyperlink>
      <w:r>
        <w:t xml:space="preserve"> </w:t>
      </w:r>
      <w:proofErr w:type="spellStart"/>
      <w:r>
        <w:t>url</w:t>
      </w:r>
      <w:proofErr w:type="spellEnd"/>
      <w:r>
        <w:t xml:space="preserve"> in web browser</w:t>
      </w:r>
    </w:p>
    <w:p w14:paraId="7D6D525C" w14:textId="77777777" w:rsidR="009C59C9" w:rsidRDefault="009C59C9" w:rsidP="009C59C9">
      <w:pPr>
        <w:jc w:val="center"/>
      </w:pPr>
      <w:r>
        <w:t>Html code</w:t>
      </w:r>
    </w:p>
    <w:p w14:paraId="65FD993E" w14:textId="77777777" w:rsidR="009C59C9" w:rsidRDefault="009C59C9" w:rsidP="009C59C9">
      <w:pPr>
        <w:jc w:val="center"/>
      </w:pPr>
      <w:r w:rsidRPr="008E679D">
        <w:rPr>
          <w:noProof/>
        </w:rPr>
        <w:drawing>
          <wp:inline distT="0" distB="0" distL="0" distR="0" wp14:anchorId="0C826583" wp14:editId="017D1B59">
            <wp:extent cx="5943600" cy="3801110"/>
            <wp:effectExtent l="0" t="0" r="0"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stretch>
                      <a:fillRect/>
                    </a:stretch>
                  </pic:blipFill>
                  <pic:spPr>
                    <a:xfrm>
                      <a:off x="0" y="0"/>
                      <a:ext cx="5943600" cy="3801110"/>
                    </a:xfrm>
                    <a:prstGeom prst="rect">
                      <a:avLst/>
                    </a:prstGeom>
                  </pic:spPr>
                </pic:pic>
              </a:graphicData>
            </a:graphic>
          </wp:inline>
        </w:drawing>
      </w:r>
    </w:p>
    <w:p w14:paraId="4CECC93F" w14:textId="77777777" w:rsidR="009C59C9" w:rsidRDefault="009C59C9" w:rsidP="009C59C9">
      <w:pPr>
        <w:pStyle w:val="Heading4"/>
      </w:pPr>
      <w:r>
        <w:t>app.py</w:t>
      </w:r>
    </w:p>
    <w:p w14:paraId="32F15B0B" w14:textId="77777777" w:rsidR="009C59C9" w:rsidRDefault="009C59C9" w:rsidP="009C59C9">
      <w:r>
        <w:t xml:space="preserve">This is a main entry for program which has python flask library for providing the </w:t>
      </w:r>
      <w:proofErr w:type="spellStart"/>
      <w:r>
        <w:t>webframework</w:t>
      </w:r>
      <w:proofErr w:type="spellEnd"/>
      <w:r>
        <w:t xml:space="preserve"> and webserver for running index page and handling request and </w:t>
      </w:r>
      <w:proofErr w:type="spellStart"/>
      <w:r>
        <w:t>render_template</w:t>
      </w:r>
      <w:proofErr w:type="spellEnd"/>
      <w:r>
        <w:t xml:space="preserve"> </w:t>
      </w:r>
      <w:r>
        <w:lastRenderedPageBreak/>
        <w:t xml:space="preserve">pages. It creates flask app and loads </w:t>
      </w:r>
      <w:proofErr w:type="spellStart"/>
      <w:r>
        <w:t>rlwms.pkl</w:t>
      </w:r>
      <w:proofErr w:type="spellEnd"/>
      <w:r>
        <w:t xml:space="preserve"> file which was trained in wms.py program. Finally, it renders index.html at home function.</w:t>
      </w:r>
    </w:p>
    <w:p w14:paraId="703E70B6" w14:textId="77777777" w:rsidR="009C59C9" w:rsidRDefault="009C59C9" w:rsidP="009C59C9">
      <w:r>
        <w:t>Once user enters the data and clicks ‘Show Shortest Path’ button, it shows path details in textbox as well as in graph. The pseudo code is given below.</w:t>
      </w:r>
    </w:p>
    <w:p w14:paraId="2676ED68" w14:textId="77777777" w:rsidR="009C59C9" w:rsidRPr="00E27B6F" w:rsidRDefault="009C59C9" w:rsidP="009C59C9">
      <w:pPr>
        <w:pStyle w:val="Heading4"/>
        <w:jc w:val="center"/>
        <w:rPr>
          <w:rFonts w:asciiTheme="minorHAnsi" w:eastAsiaTheme="minorEastAsia" w:hAnsiTheme="minorHAnsi" w:cstheme="minorBidi"/>
          <w:b w:val="0"/>
          <w:bCs w:val="0"/>
          <w:i w:val="0"/>
          <w:iCs w:val="0"/>
        </w:rPr>
      </w:pPr>
      <w:r w:rsidRPr="00E27B6F">
        <w:rPr>
          <w:rFonts w:asciiTheme="minorHAnsi" w:eastAsiaTheme="minorEastAsia" w:hAnsiTheme="minorHAnsi" w:cstheme="minorBidi"/>
          <w:b w:val="0"/>
          <w:bCs w:val="0"/>
          <w:i w:val="0"/>
          <w:iCs w:val="0"/>
        </w:rPr>
        <w:t>app.py</w:t>
      </w:r>
      <w:r>
        <w:rPr>
          <w:rFonts w:asciiTheme="minorHAnsi" w:eastAsiaTheme="minorEastAsia" w:hAnsiTheme="minorHAnsi" w:cstheme="minorBidi"/>
          <w:b w:val="0"/>
          <w:bCs w:val="0"/>
          <w:i w:val="0"/>
          <w:iCs w:val="0"/>
        </w:rPr>
        <w:t xml:space="preserve"> code</w:t>
      </w:r>
    </w:p>
    <w:p w14:paraId="3B7E68DA" w14:textId="77777777" w:rsidR="009C59C9" w:rsidRDefault="009C59C9" w:rsidP="009C59C9">
      <w:r w:rsidRPr="00E27B6F">
        <w:rPr>
          <w:noProof/>
        </w:rPr>
        <w:drawing>
          <wp:inline distT="0" distB="0" distL="0" distR="0" wp14:anchorId="378EE71F" wp14:editId="0045562D">
            <wp:extent cx="5943240" cy="3391469"/>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a:stretch>
                      <a:fillRect/>
                    </a:stretch>
                  </pic:blipFill>
                  <pic:spPr>
                    <a:xfrm>
                      <a:off x="0" y="0"/>
                      <a:ext cx="5943240" cy="3391469"/>
                    </a:xfrm>
                    <a:prstGeom prst="rect">
                      <a:avLst/>
                    </a:prstGeom>
                  </pic:spPr>
                </pic:pic>
              </a:graphicData>
            </a:graphic>
          </wp:inline>
        </w:drawing>
      </w:r>
    </w:p>
    <w:p w14:paraId="7B894444" w14:textId="77777777" w:rsidR="009C59C9" w:rsidRDefault="009C59C9" w:rsidP="009C59C9">
      <w:pPr>
        <w:pStyle w:val="Heading4"/>
      </w:pPr>
      <w:r>
        <w:t>wms.py</w:t>
      </w:r>
    </w:p>
    <w:p w14:paraId="5C0CD312" w14:textId="77777777" w:rsidR="009C59C9" w:rsidRDefault="009C59C9" w:rsidP="009C59C9">
      <w:r>
        <w:t>Here the actual reinforcement q-learning is trained, tested, and converted it into pickle file for production deployment.</w:t>
      </w:r>
    </w:p>
    <w:p w14:paraId="730A48CE" w14:textId="77777777" w:rsidR="009C59C9" w:rsidRDefault="009C59C9" w:rsidP="009C59C9">
      <w:pPr>
        <w:jc w:val="center"/>
      </w:pPr>
      <w:r>
        <w:t>wms.py</w:t>
      </w:r>
    </w:p>
    <w:p w14:paraId="6C97FCEC" w14:textId="77777777" w:rsidR="009C59C9" w:rsidRDefault="009C59C9" w:rsidP="009C59C9">
      <w:pPr>
        <w:jc w:val="center"/>
      </w:pPr>
      <w:r w:rsidRPr="00CA0838">
        <w:rPr>
          <w:noProof/>
        </w:rPr>
        <w:lastRenderedPageBreak/>
        <w:drawing>
          <wp:inline distT="0" distB="0" distL="0" distR="0" wp14:anchorId="7F07A6FA" wp14:editId="639DD296">
            <wp:extent cx="5943600" cy="562292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6"/>
                    <a:stretch>
                      <a:fillRect/>
                    </a:stretch>
                  </pic:blipFill>
                  <pic:spPr>
                    <a:xfrm>
                      <a:off x="0" y="0"/>
                      <a:ext cx="5943600" cy="5622925"/>
                    </a:xfrm>
                    <a:prstGeom prst="rect">
                      <a:avLst/>
                    </a:prstGeom>
                  </pic:spPr>
                </pic:pic>
              </a:graphicData>
            </a:graphic>
          </wp:inline>
        </w:drawing>
      </w:r>
    </w:p>
    <w:p w14:paraId="1DCECDC4" w14:textId="77777777" w:rsidR="009C59C9" w:rsidRDefault="009C59C9" w:rsidP="009C59C9">
      <w:pPr>
        <w:jc w:val="center"/>
      </w:pPr>
      <w:r w:rsidRPr="00CA0838">
        <w:rPr>
          <w:noProof/>
        </w:rPr>
        <w:lastRenderedPageBreak/>
        <w:drawing>
          <wp:inline distT="0" distB="0" distL="0" distR="0" wp14:anchorId="38A49FD5" wp14:editId="1E9471F7">
            <wp:extent cx="5943600" cy="3552825"/>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a:stretch>
                      <a:fillRect/>
                    </a:stretch>
                  </pic:blipFill>
                  <pic:spPr>
                    <a:xfrm>
                      <a:off x="0" y="0"/>
                      <a:ext cx="5943600" cy="3552825"/>
                    </a:xfrm>
                    <a:prstGeom prst="rect">
                      <a:avLst/>
                    </a:prstGeom>
                  </pic:spPr>
                </pic:pic>
              </a:graphicData>
            </a:graphic>
          </wp:inline>
        </w:drawing>
      </w:r>
    </w:p>
    <w:p w14:paraId="21B89E90" w14:textId="77777777" w:rsidR="009C59C9" w:rsidRDefault="009C59C9" w:rsidP="009C59C9">
      <w:pPr>
        <w:pStyle w:val="Heading4"/>
      </w:pPr>
      <w:r>
        <w:t>requirements.txt</w:t>
      </w:r>
    </w:p>
    <w:p w14:paraId="42A7C34B" w14:textId="77777777" w:rsidR="009C59C9" w:rsidRDefault="009C59C9" w:rsidP="009C59C9">
      <w:r>
        <w:t>This file has all the python packages which are needed to install before deploying the model.  This capstone project needs the following packages details in requirements.txt file.</w:t>
      </w:r>
    </w:p>
    <w:p w14:paraId="38FBEAF0" w14:textId="77777777" w:rsidR="009C59C9" w:rsidRDefault="009C59C9" w:rsidP="009C59C9">
      <w:proofErr w:type="spellStart"/>
      <w:r>
        <w:t>dataframe</w:t>
      </w:r>
      <w:proofErr w:type="spellEnd"/>
      <w:r>
        <w:t>-image==0.1.1</w:t>
      </w:r>
    </w:p>
    <w:p w14:paraId="3370D919" w14:textId="77777777" w:rsidR="009C59C9" w:rsidRDefault="009C59C9" w:rsidP="009C59C9">
      <w:r>
        <w:t>Flask==1.1.2</w:t>
      </w:r>
    </w:p>
    <w:p w14:paraId="0B455ABE" w14:textId="77777777" w:rsidR="009C59C9" w:rsidRDefault="009C59C9" w:rsidP="009C59C9">
      <w:proofErr w:type="spellStart"/>
      <w:r>
        <w:t>gunicorn</w:t>
      </w:r>
      <w:proofErr w:type="spellEnd"/>
      <w:r>
        <w:t>==19.9.0</w:t>
      </w:r>
    </w:p>
    <w:p w14:paraId="7EB6E983" w14:textId="77777777" w:rsidR="009C59C9" w:rsidRDefault="009C59C9" w:rsidP="009C59C9">
      <w:proofErr w:type="spellStart"/>
      <w:r>
        <w:t>numpy</w:t>
      </w:r>
      <w:proofErr w:type="spellEnd"/>
      <w:r>
        <w:t>&gt;=1.9.2</w:t>
      </w:r>
    </w:p>
    <w:p w14:paraId="4A293329" w14:textId="77777777" w:rsidR="009C59C9" w:rsidRDefault="009C59C9" w:rsidP="009C59C9">
      <w:proofErr w:type="spellStart"/>
      <w:r>
        <w:t>imagesize</w:t>
      </w:r>
      <w:proofErr w:type="spellEnd"/>
      <w:r>
        <w:t>==1.2.0</w:t>
      </w:r>
    </w:p>
    <w:p w14:paraId="299C8D61" w14:textId="77777777" w:rsidR="009C59C9" w:rsidRDefault="009C59C9" w:rsidP="009C59C9">
      <w:proofErr w:type="spellStart"/>
      <w:r>
        <w:t>imgkit</w:t>
      </w:r>
      <w:proofErr w:type="spellEnd"/>
      <w:r>
        <w:t>==1.2.2</w:t>
      </w:r>
    </w:p>
    <w:p w14:paraId="75E881C6" w14:textId="77777777" w:rsidR="009C59C9" w:rsidRDefault="009C59C9" w:rsidP="009C59C9">
      <w:r>
        <w:t>Jinja2==2.11.2</w:t>
      </w:r>
    </w:p>
    <w:p w14:paraId="73C78A54" w14:textId="77777777" w:rsidR="009C59C9" w:rsidRDefault="009C59C9" w:rsidP="009C59C9">
      <w:proofErr w:type="spellStart"/>
      <w:r>
        <w:t>joblib</w:t>
      </w:r>
      <w:proofErr w:type="spellEnd"/>
      <w:r>
        <w:t>==1.0.1</w:t>
      </w:r>
    </w:p>
    <w:p w14:paraId="4912AD07" w14:textId="77777777" w:rsidR="009C59C9" w:rsidRDefault="009C59C9" w:rsidP="009C59C9">
      <w:r>
        <w:t>json5==0.9.5</w:t>
      </w:r>
    </w:p>
    <w:p w14:paraId="6C84D0C3" w14:textId="77777777" w:rsidR="009C59C9" w:rsidRDefault="009C59C9" w:rsidP="009C59C9">
      <w:r>
        <w:t>matplotlib&gt;=1.4.3</w:t>
      </w:r>
    </w:p>
    <w:p w14:paraId="3E49C645" w14:textId="77777777" w:rsidR="009C59C9" w:rsidRDefault="009C59C9" w:rsidP="009C59C9">
      <w:r>
        <w:lastRenderedPageBreak/>
        <w:t>pandas&gt;=0.19</w:t>
      </w:r>
    </w:p>
    <w:p w14:paraId="2F48219B" w14:textId="77777777" w:rsidR="009C59C9" w:rsidRPr="00E91A80" w:rsidRDefault="009C59C9" w:rsidP="009C59C9">
      <w:pPr>
        <w:pStyle w:val="Heading4"/>
      </w:pPr>
      <w:proofErr w:type="spellStart"/>
      <w:proofErr w:type="gramStart"/>
      <w:r w:rsidRPr="00B90DD6">
        <w:t>app.yaml</w:t>
      </w:r>
      <w:proofErr w:type="spellEnd"/>
      <w:proofErr w:type="gramEnd"/>
    </w:p>
    <w:p w14:paraId="7D3DF74B" w14:textId="77777777" w:rsidR="009C59C9" w:rsidRDefault="009C59C9" w:rsidP="009C59C9">
      <w:r w:rsidRPr="00B90DD6">
        <w:t>This model will be hosted into google cloud provider (GCP)</w:t>
      </w:r>
      <w:r>
        <w:t xml:space="preserve">. For this, app.py will be renamed into main.py and new file </w:t>
      </w:r>
      <w:proofErr w:type="spellStart"/>
      <w:r>
        <w:t>app.yaml</w:t>
      </w:r>
      <w:proofErr w:type="spellEnd"/>
      <w:r>
        <w:t xml:space="preserve"> file is also created. </w:t>
      </w:r>
      <w:proofErr w:type="spellStart"/>
      <w:r>
        <w:t>App.yaml</w:t>
      </w:r>
      <w:proofErr w:type="spellEnd"/>
      <w:r>
        <w:t xml:space="preserve"> has the following content.</w:t>
      </w:r>
    </w:p>
    <w:p w14:paraId="4D44FD18" w14:textId="77777777" w:rsidR="009C59C9" w:rsidRPr="00B90DD6" w:rsidRDefault="009C59C9" w:rsidP="009C59C9">
      <w:r w:rsidRPr="00B90DD6">
        <w:t>runtime: python38</w:t>
      </w:r>
    </w:p>
    <w:p w14:paraId="6AAE5D81" w14:textId="77777777" w:rsidR="009C59C9" w:rsidRDefault="009C59C9" w:rsidP="009C59C9">
      <w:pPr>
        <w:pStyle w:val="Heading4"/>
        <w:rPr>
          <w:rStyle w:val="Heading4Char"/>
        </w:rPr>
      </w:pPr>
      <w:bookmarkStart w:id="44" w:name="_Toc73568086"/>
      <w:r>
        <w:t>Python Libraries</w:t>
      </w:r>
      <w:bookmarkEnd w:id="44"/>
    </w:p>
    <w:p w14:paraId="3E460B42" w14:textId="77777777" w:rsidR="009C59C9" w:rsidRPr="00E91A80" w:rsidRDefault="009C59C9" w:rsidP="009C59C9">
      <w:pPr>
        <w:pStyle w:val="Heading5"/>
      </w:pPr>
      <w:r w:rsidRPr="00E91A80">
        <w:rPr>
          <w:rStyle w:val="Heading4Char"/>
          <w:b w:val="0"/>
          <w:bCs w:val="0"/>
          <w:i/>
          <w:iCs/>
        </w:rPr>
        <w:t>NumPy</w:t>
      </w:r>
      <w:r w:rsidRPr="00E91A80">
        <w:t xml:space="preserve"> </w:t>
      </w:r>
    </w:p>
    <w:p w14:paraId="202AC450" w14:textId="77777777" w:rsidR="009C59C9" w:rsidRDefault="009C59C9" w:rsidP="009C59C9">
      <w:r>
        <w:t>It is an open-source python package, and it is fast and versatile, indexing and broadcasting are standards of array computing. It supports multidimensional array.</w:t>
      </w:r>
    </w:p>
    <w:p w14:paraId="23B9E2AB" w14:textId="77777777" w:rsidR="009C59C9" w:rsidRPr="00E91A80" w:rsidRDefault="009C59C9" w:rsidP="009C59C9">
      <w:pPr>
        <w:pStyle w:val="Heading5"/>
        <w:rPr>
          <w:rStyle w:val="Heading4Char"/>
          <w:b w:val="0"/>
          <w:bCs w:val="0"/>
          <w:i/>
          <w:iCs/>
        </w:rPr>
      </w:pPr>
      <w:r w:rsidRPr="00E91A80">
        <w:rPr>
          <w:rStyle w:val="Heading4Char"/>
          <w:b w:val="0"/>
          <w:bCs w:val="0"/>
          <w:i/>
          <w:iCs/>
        </w:rPr>
        <w:t>Pandas</w:t>
      </w:r>
    </w:p>
    <w:p w14:paraId="2D39770A" w14:textId="77777777" w:rsidR="009C59C9" w:rsidRPr="00B3426E" w:rsidRDefault="009C59C9" w:rsidP="009C59C9">
      <w:r>
        <w:t>It is an open-source python package, and it allows importing data from various file formats. It is also used for data manipulation operations.</w:t>
      </w:r>
    </w:p>
    <w:p w14:paraId="109887F6" w14:textId="77777777" w:rsidR="009C59C9" w:rsidRPr="00E91A80" w:rsidRDefault="009C59C9" w:rsidP="009C59C9">
      <w:pPr>
        <w:pStyle w:val="Heading5"/>
        <w:rPr>
          <w:rStyle w:val="Heading4Char"/>
          <w:b w:val="0"/>
          <w:bCs w:val="0"/>
          <w:i/>
          <w:iCs/>
        </w:rPr>
      </w:pPr>
      <w:r w:rsidRPr="00E91A80">
        <w:rPr>
          <w:rStyle w:val="Heading4Char"/>
          <w:b w:val="0"/>
          <w:bCs w:val="0"/>
          <w:i/>
          <w:iCs/>
        </w:rPr>
        <w:t>Flask</w:t>
      </w:r>
    </w:p>
    <w:p w14:paraId="46A4AD3A" w14:textId="77777777" w:rsidR="009C59C9" w:rsidRPr="0024351D" w:rsidRDefault="009C59C9" w:rsidP="009C59C9">
      <w:r>
        <w:t>It is a python API which allows to build the web applications.</w:t>
      </w:r>
    </w:p>
    <w:p w14:paraId="36966123" w14:textId="77777777" w:rsidR="009C59C9" w:rsidRPr="00E91A80" w:rsidRDefault="009C59C9" w:rsidP="009C59C9">
      <w:pPr>
        <w:pStyle w:val="Heading5"/>
        <w:rPr>
          <w:rStyle w:val="Heading4Char"/>
        </w:rPr>
      </w:pPr>
      <w:r w:rsidRPr="00E91A80">
        <w:rPr>
          <w:rStyle w:val="Heading4Char"/>
          <w:b w:val="0"/>
          <w:bCs w:val="0"/>
          <w:i/>
          <w:iCs/>
        </w:rPr>
        <w:t>Request</w:t>
      </w:r>
    </w:p>
    <w:p w14:paraId="4219581A" w14:textId="77777777" w:rsidR="009C59C9" w:rsidRPr="000D1236" w:rsidRDefault="009C59C9" w:rsidP="009C59C9">
      <w:r>
        <w:t>It is a http requests in Python.</w:t>
      </w:r>
    </w:p>
    <w:p w14:paraId="6155B5DC" w14:textId="77777777" w:rsidR="009C59C9" w:rsidRDefault="009C59C9" w:rsidP="009C59C9">
      <w:pPr>
        <w:pStyle w:val="Heading5"/>
      </w:pPr>
      <w:proofErr w:type="spellStart"/>
      <w:r>
        <w:t>Jsonify</w:t>
      </w:r>
      <w:proofErr w:type="spellEnd"/>
    </w:p>
    <w:p w14:paraId="302E9FA6" w14:textId="77777777" w:rsidR="009C59C9" w:rsidRPr="00EA69C6" w:rsidRDefault="009C59C9" w:rsidP="009C59C9">
      <w:r>
        <w:t>It is a function in Flash’s flash json module.</w:t>
      </w:r>
    </w:p>
    <w:p w14:paraId="07AF7E45" w14:textId="77777777" w:rsidR="009C59C9" w:rsidRDefault="009C59C9" w:rsidP="009C59C9">
      <w:pPr>
        <w:pStyle w:val="Heading5"/>
      </w:pPr>
      <w:proofErr w:type="spellStart"/>
      <w:r>
        <w:t>render_template</w:t>
      </w:r>
      <w:proofErr w:type="spellEnd"/>
    </w:p>
    <w:p w14:paraId="728BE42C" w14:textId="77777777" w:rsidR="009C59C9" w:rsidRPr="00C8662E" w:rsidRDefault="009C59C9" w:rsidP="009C59C9">
      <w:r>
        <w:t xml:space="preserve">It </w:t>
      </w:r>
      <w:r w:rsidRPr="00C8662E">
        <w:t>is used to generate output from a template file based on the Jinja2 engine that is found in the application's templates folder.</w:t>
      </w:r>
    </w:p>
    <w:p w14:paraId="7BBD5448" w14:textId="77777777" w:rsidR="009C59C9" w:rsidRDefault="009C59C9" w:rsidP="009C59C9">
      <w:pPr>
        <w:pStyle w:val="Heading5"/>
      </w:pPr>
      <w:r>
        <w:lastRenderedPageBreak/>
        <w:t>pickle</w:t>
      </w:r>
    </w:p>
    <w:p w14:paraId="2957485E" w14:textId="77777777" w:rsidR="009C59C9" w:rsidRDefault="009C59C9" w:rsidP="009C59C9">
      <w:r>
        <w:t xml:space="preserve">It is </w:t>
      </w:r>
      <w:r w:rsidRPr="00A83BE4">
        <w:t>to serialize and deserialize objects in Python</w:t>
      </w:r>
      <w:r>
        <w:t>.</w:t>
      </w:r>
    </w:p>
    <w:p w14:paraId="147FFB85" w14:textId="77777777" w:rsidR="009C59C9" w:rsidRDefault="009C59C9" w:rsidP="009C59C9">
      <w:pPr>
        <w:pStyle w:val="Heading3"/>
      </w:pPr>
      <w:bookmarkStart w:id="45" w:name="_Toc77802086"/>
      <w:bookmarkStart w:id="46" w:name="_Toc80203374"/>
      <w:r>
        <w:t>Code Review</w:t>
      </w:r>
      <w:bookmarkEnd w:id="45"/>
      <w:bookmarkEnd w:id="46"/>
    </w:p>
    <w:p w14:paraId="0CE0C7BB" w14:textId="77777777" w:rsidR="009C59C9" w:rsidRPr="001C61E9" w:rsidRDefault="009C59C9" w:rsidP="009C59C9">
      <w:r>
        <w:t>The goal of code reviews is to ensure that code works well without any bugs or error, and it also helps to minimize the future problems with codebase. The code review can be conducted during development as well as after development (Dhanani, 2018). This project has the python code so better to check whether code is written with best practices and patterns as well as whether it handles error handling properly or not. Each function or code is gone through the unit test prior to QA / UAT testing.</w:t>
      </w:r>
    </w:p>
    <w:p w14:paraId="265AFD11" w14:textId="77777777" w:rsidR="009C59C9" w:rsidRDefault="009C59C9" w:rsidP="009C59C9">
      <w:r>
        <w:t>Once deployed the model into production, the live model performance will be monitored and collected the logs. The logs will be reviewed which is also one kind of code review which helps to find out how code works in production. If any bugs or performance issues will be fixed in the next deployment.</w:t>
      </w:r>
    </w:p>
    <w:p w14:paraId="0BAB4E7E" w14:textId="61CDEDDF" w:rsidR="009C59C9" w:rsidRDefault="009C59C9" w:rsidP="009C59C9">
      <w:pPr>
        <w:pStyle w:val="Heading3"/>
      </w:pPr>
      <w:bookmarkStart w:id="47" w:name="_Toc77802087"/>
      <w:bookmarkStart w:id="48" w:name="_Toc80203375"/>
      <w:r>
        <w:t>Implementation</w:t>
      </w:r>
      <w:bookmarkEnd w:id="47"/>
      <w:bookmarkEnd w:id="48"/>
    </w:p>
    <w:p w14:paraId="45EEFF08" w14:textId="3EF47126" w:rsidR="009C59C9" w:rsidRDefault="001B14BD" w:rsidP="009C59C9">
      <w:r>
        <w:t>The implementation plan has the detail plan for implementing or executing the project w</w:t>
      </w:r>
      <w:r w:rsidR="0087690F">
        <w:t>hich includes</w:t>
      </w:r>
      <w:r w:rsidR="009C59C9">
        <w:t xml:space="preserve"> the description of the procedures, practices, software libraries, databases, programs,</w:t>
      </w:r>
      <w:r w:rsidR="0087690F">
        <w:t xml:space="preserve"> hardware components,</w:t>
      </w:r>
      <w:r w:rsidR="009C59C9">
        <w:t xml:space="preserve"> and activities which are needed to carry out the project into production successfully. </w:t>
      </w:r>
    </w:p>
    <w:p w14:paraId="7CBAA5C7" w14:textId="5FD3E057" w:rsidR="009C59C9" w:rsidRPr="0024378A" w:rsidRDefault="009C59C9" w:rsidP="009C59C9">
      <w:r>
        <w:t>Once model is trained then</w:t>
      </w:r>
      <w:r w:rsidR="0087690F">
        <w:t xml:space="preserve"> </w:t>
      </w:r>
      <w:r>
        <w:t xml:space="preserve">next step </w:t>
      </w:r>
      <w:r w:rsidR="0087690F">
        <w:t xml:space="preserve">is to test the it whether </w:t>
      </w:r>
      <w:proofErr w:type="gramStart"/>
      <w:r w:rsidR="0087690F">
        <w:t>it</w:t>
      </w:r>
      <w:proofErr w:type="gramEnd"/>
      <w:r w:rsidR="0087690F">
        <w:t xml:space="preserve"> performances well against test and validation dataset. Once all the testing are over and met the required accuracy then trained model will be </w:t>
      </w:r>
      <w:r>
        <w:t>promote</w:t>
      </w:r>
      <w:r w:rsidR="0087690F">
        <w:t>d</w:t>
      </w:r>
      <w:r>
        <w:t xml:space="preserve"> into production. The following section describes the implementation plan and its components such as data pipeline architect, software, software, hardware, and deployment procedure.</w:t>
      </w:r>
    </w:p>
    <w:p w14:paraId="1F76B543" w14:textId="77777777" w:rsidR="009C59C9" w:rsidRDefault="009C59C9" w:rsidP="009C59C9">
      <w:pPr>
        <w:pStyle w:val="Heading4"/>
      </w:pPr>
      <w:r>
        <w:lastRenderedPageBreak/>
        <w:t>Data Pipeline Architect</w:t>
      </w:r>
    </w:p>
    <w:p w14:paraId="28148975" w14:textId="77777777" w:rsidR="009C59C9" w:rsidRDefault="009C59C9" w:rsidP="009C59C9">
      <w:r>
        <w:t xml:space="preserve">The pipeline or pipe has in and out and the data enters pipeline, and the insights or predictions exit from pipeline. The data pipeline is used to automate the machine learning / data science workflow from beginning to end. </w:t>
      </w:r>
    </w:p>
    <w:p w14:paraId="36EA173C" w14:textId="77777777" w:rsidR="009C59C9" w:rsidRDefault="009C59C9" w:rsidP="009C59C9">
      <w:r>
        <w:t>The machine learning workflows can be split into independent, modules/micro services, and reusable then they can be pipelined together to create the models and orchestrate them in a controlled way. Thus, more efficient, simplified models and cutting out the redundant work can be achieved as well as easy to debug because it is modularized. This capstone project is used to find the shortest optimal path for picking process in warehouse using reinforcement Q-learning algorithms and its pipeline design is shown below.</w:t>
      </w:r>
    </w:p>
    <w:p w14:paraId="4D8A2872" w14:textId="77777777" w:rsidR="009C59C9" w:rsidRDefault="009C59C9" w:rsidP="009C59C9">
      <w:pPr>
        <w:jc w:val="center"/>
      </w:pPr>
      <w:r>
        <w:t>Pipeline Design</w:t>
      </w:r>
    </w:p>
    <w:p w14:paraId="483E7A7A" w14:textId="77777777" w:rsidR="009C59C9" w:rsidRDefault="009C59C9" w:rsidP="009C59C9">
      <w:pPr>
        <w:jc w:val="center"/>
      </w:pPr>
      <w:r>
        <w:rPr>
          <w:noProof/>
        </w:rPr>
        <w:drawing>
          <wp:inline distT="0" distB="0" distL="0" distR="0" wp14:anchorId="3FE4E46D" wp14:editId="4B1BFF51">
            <wp:extent cx="4906370" cy="1323567"/>
            <wp:effectExtent l="0" t="0" r="8890" b="0"/>
            <wp:docPr id="20" name="Picture 2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2291" cy="1325164"/>
                    </a:xfrm>
                    <a:prstGeom prst="rect">
                      <a:avLst/>
                    </a:prstGeom>
                    <a:noFill/>
                    <a:ln>
                      <a:noFill/>
                    </a:ln>
                  </pic:spPr>
                </pic:pic>
              </a:graphicData>
            </a:graphic>
          </wp:inline>
        </w:drawing>
      </w:r>
    </w:p>
    <w:p w14:paraId="1FED64BA" w14:textId="77777777" w:rsidR="009C59C9" w:rsidRDefault="009C59C9" w:rsidP="009C59C9">
      <w:pPr>
        <w:pStyle w:val="Heading4"/>
      </w:pPr>
      <w:r>
        <w:t>Source of Data</w:t>
      </w:r>
    </w:p>
    <w:p w14:paraId="713DF534" w14:textId="77777777" w:rsidR="009C59C9" w:rsidRDefault="009C59C9" w:rsidP="009C59C9">
      <w:r>
        <w:t>The data will be download from client’s environment/warehouse via secure ftp (SFTP) or internet (HTTPS) or database. If they are in cloud, then it will be downloaded from their storage buckets (Azure/GCP) and S3(AWS). The data will be in raw, and it is immutable/not changeable.</w:t>
      </w:r>
    </w:p>
    <w:p w14:paraId="70F4D096" w14:textId="77777777" w:rsidR="009C59C9" w:rsidRDefault="009C59C9" w:rsidP="009C59C9">
      <w:pPr>
        <w:pStyle w:val="Heading4"/>
      </w:pPr>
      <w:r w:rsidRPr="00897B8D">
        <w:t>Data Exploration and Visualization</w:t>
      </w:r>
    </w:p>
    <w:p w14:paraId="7AF2FEB4" w14:textId="77777777" w:rsidR="009C59C9" w:rsidRDefault="009C59C9" w:rsidP="009C59C9">
      <w:r>
        <w:t xml:space="preserve">Data exploration is the first step in data analysis stage used to explore and visualize data to open the hidden insights from data. It is used to understand the bigger picture and get to </w:t>
      </w:r>
      <w:r>
        <w:lastRenderedPageBreak/>
        <w:t>insights faster. Here checking the data distribution, finding correlation, finding the outliers, and missing values tasks are performed.</w:t>
      </w:r>
    </w:p>
    <w:p w14:paraId="5722351A" w14:textId="77777777" w:rsidR="009C59C9" w:rsidRDefault="009C59C9" w:rsidP="009C59C9">
      <w:pPr>
        <w:pStyle w:val="Heading5"/>
      </w:pPr>
      <w:r>
        <w:t>Data Model</w:t>
      </w:r>
    </w:p>
    <w:p w14:paraId="565C0E12" w14:textId="77777777" w:rsidR="009C59C9" w:rsidRDefault="009C59C9" w:rsidP="009C59C9">
      <w:pPr>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 xml:space="preserve">The capstone is that will improve the warehouse operations using machine learning through reinforcement learning. The model’s algorithms </w:t>
      </w:r>
      <w:proofErr w:type="gramStart"/>
      <w:r>
        <w:rPr>
          <w:rFonts w:ascii="Times New Roman" w:eastAsia="Times New Roman" w:hAnsi="Times New Roman" w:cs="Times New Roman"/>
          <w:kern w:val="0"/>
          <w:lang w:eastAsia="en-US"/>
        </w:rPr>
        <w:t>is</w:t>
      </w:r>
      <w:proofErr w:type="gramEnd"/>
      <w:r>
        <w:rPr>
          <w:rFonts w:ascii="Times New Roman" w:eastAsia="Times New Roman" w:hAnsi="Times New Roman" w:cs="Times New Roman"/>
          <w:kern w:val="0"/>
          <w:lang w:eastAsia="en-US"/>
        </w:rPr>
        <w:t xml:space="preserve"> Q-Function for learning which uses Bellman equation and its details are as follows</w:t>
      </w:r>
      <w:r w:rsidRPr="005769DD">
        <w:rPr>
          <w:rFonts w:ascii="Times New Roman" w:eastAsia="Times New Roman" w:hAnsi="Times New Roman" w:cs="Times New Roman"/>
          <w:noProof/>
          <w:kern w:val="0"/>
          <w:lang w:eastAsia="en-US"/>
        </w:rPr>
        <w:drawing>
          <wp:inline distT="0" distB="0" distL="0" distR="0" wp14:anchorId="0C1E987A" wp14:editId="0CCC2FD4">
            <wp:extent cx="5353797" cy="2248214"/>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a:stretch>
                      <a:fillRect/>
                    </a:stretch>
                  </pic:blipFill>
                  <pic:spPr>
                    <a:xfrm>
                      <a:off x="0" y="0"/>
                      <a:ext cx="5353797" cy="2248214"/>
                    </a:xfrm>
                    <a:prstGeom prst="rect">
                      <a:avLst/>
                    </a:prstGeom>
                  </pic:spPr>
                </pic:pic>
              </a:graphicData>
            </a:graphic>
          </wp:inline>
        </w:drawing>
      </w:r>
    </w:p>
    <w:p w14:paraId="2494AA66" w14:textId="77777777" w:rsidR="009C59C9" w:rsidRDefault="009C59C9" w:rsidP="009C59C9">
      <w:pPr>
        <w:ind w:firstLine="0"/>
        <w:rPr>
          <w:rFonts w:ascii="Times New Roman" w:eastAsia="Times New Roman" w:hAnsi="Times New Roman" w:cs="Times New Roman"/>
          <w:kern w:val="0"/>
          <w:lang w:eastAsia="en-US"/>
        </w:rPr>
      </w:pPr>
      <w:r>
        <w:rPr>
          <w:rFonts w:ascii="Times New Roman" w:eastAsia="Times New Roman" w:hAnsi="Times New Roman" w:cs="Times New Roman"/>
          <w:kern w:val="0"/>
          <w:lang w:eastAsia="en-US"/>
        </w:rPr>
        <w:t>For building the mode, first environment, agents, states, and rewards are defined then build the mode. Initially Q table has zeroes and there is an iterative process for updating the values. Once start exploring the environment, q-function provides the better approximations continuously updating q-value in the table (</w:t>
      </w:r>
      <w:proofErr w:type="spellStart"/>
      <w:r w:rsidRPr="002443CC">
        <w:rPr>
          <w:rFonts w:ascii="Times New Roman" w:eastAsia="Times New Roman" w:hAnsi="Times New Roman" w:cs="Times New Roman"/>
          <w:kern w:val="0"/>
          <w:lang w:eastAsia="en-US"/>
        </w:rPr>
        <w:t>Shyalika</w:t>
      </w:r>
      <w:proofErr w:type="spellEnd"/>
      <w:r>
        <w:rPr>
          <w:rFonts w:ascii="Times New Roman" w:eastAsia="Times New Roman" w:hAnsi="Times New Roman" w:cs="Times New Roman"/>
          <w:kern w:val="0"/>
          <w:lang w:eastAsia="en-US"/>
        </w:rPr>
        <w:t>, 2019).</w:t>
      </w:r>
    </w:p>
    <w:p w14:paraId="7659C712" w14:textId="77777777" w:rsidR="009C59C9" w:rsidRDefault="009C59C9" w:rsidP="009C59C9">
      <w:pPr>
        <w:pStyle w:val="Heading4"/>
      </w:pPr>
      <w:r w:rsidRPr="009148E5">
        <w:t>Development / Model Build</w:t>
      </w:r>
    </w:p>
    <w:p w14:paraId="6D36EA55" w14:textId="77777777" w:rsidR="009C59C9" w:rsidRDefault="009C59C9" w:rsidP="009C59C9">
      <w:r>
        <w:tab/>
        <w:t>The model uses reinforcement Q-learning algorithms for finding the shortest optimal path, so model creates environment, agent, states, rewards as well as updates the q-table and rewards matrix with multiple episodes until reaching the accuracy (Bhatt, 2019).</w:t>
      </w:r>
    </w:p>
    <w:p w14:paraId="6EC8B530" w14:textId="77777777" w:rsidR="009C59C9" w:rsidRDefault="009C59C9" w:rsidP="009C59C9">
      <w:pPr>
        <w:pStyle w:val="Heading4"/>
      </w:pPr>
      <w:r w:rsidRPr="001C711F">
        <w:t>Testing</w:t>
      </w:r>
    </w:p>
    <w:p w14:paraId="24DBEB73" w14:textId="77777777" w:rsidR="009C59C9" w:rsidRDefault="009C59C9" w:rsidP="009C59C9">
      <w:r>
        <w:t xml:space="preserve">This project is based on reinforcement learning algorithms, so there several evaluation / validation measures are done, and they are such as agent performance, cumulative rewards, </w:t>
      </w:r>
      <w:proofErr w:type="gramStart"/>
      <w:r>
        <w:t>steps</w:t>
      </w:r>
      <w:proofErr w:type="gramEnd"/>
      <w:r>
        <w:t xml:space="preserve"> </w:t>
      </w:r>
      <w:r>
        <w:lastRenderedPageBreak/>
        <w:t xml:space="preserve">and total time taken for shortest optimal path. Due to reinforcement learning algorithm, there is a need for testing the agent’s quality whether it is trained well or not. </w:t>
      </w:r>
    </w:p>
    <w:p w14:paraId="23E45BBE" w14:textId="77777777" w:rsidR="009C59C9" w:rsidRDefault="009C59C9" w:rsidP="009C59C9">
      <w:r>
        <w:t>Once trained the model, the model must be tested with testing sample. Then the result with actual is compared or theoretically best result as well as it should be proper tradeoff between bias and variance. The error rate and accuracy of the model should be within acceptable criteria.</w:t>
      </w:r>
    </w:p>
    <w:p w14:paraId="0AA04E03" w14:textId="77777777" w:rsidR="009C59C9" w:rsidRDefault="009C59C9" w:rsidP="009C59C9">
      <w:r>
        <w:t>Agent’s decision quality must be tested because agent plays a major role in this project / algorithm.</w:t>
      </w:r>
    </w:p>
    <w:p w14:paraId="42DD6F3A" w14:textId="77777777" w:rsidR="009C59C9" w:rsidRDefault="009C59C9" w:rsidP="009C59C9">
      <w:r>
        <w:t>The performance of the reinforcement learning algorithms can be plotted for cumulative rewards vs number of the steps.</w:t>
      </w:r>
    </w:p>
    <w:p w14:paraId="4400EF5E" w14:textId="77777777" w:rsidR="009C59C9" w:rsidRDefault="009C59C9" w:rsidP="009C59C9">
      <w:pPr>
        <w:jc w:val="center"/>
      </w:pPr>
      <w:r>
        <w:t>The performance graph between rewards vs steps</w:t>
      </w:r>
    </w:p>
    <w:p w14:paraId="72EBC72E" w14:textId="77777777" w:rsidR="009C59C9" w:rsidRDefault="009C59C9" w:rsidP="009C59C9">
      <w:pPr>
        <w:jc w:val="center"/>
      </w:pPr>
      <w:r w:rsidRPr="004F0D3A">
        <w:rPr>
          <w:noProof/>
          <w:lang w:eastAsia="en-US"/>
        </w:rPr>
        <w:drawing>
          <wp:inline distT="0" distB="0" distL="0" distR="0" wp14:anchorId="105391A4" wp14:editId="7106E7D6">
            <wp:extent cx="3753135" cy="1882097"/>
            <wp:effectExtent l="0" t="0" r="0" b="444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9"/>
                    <a:stretch>
                      <a:fillRect/>
                    </a:stretch>
                  </pic:blipFill>
                  <pic:spPr>
                    <a:xfrm>
                      <a:off x="0" y="0"/>
                      <a:ext cx="3769620" cy="1890364"/>
                    </a:xfrm>
                    <a:prstGeom prst="rect">
                      <a:avLst/>
                    </a:prstGeom>
                  </pic:spPr>
                </pic:pic>
              </a:graphicData>
            </a:graphic>
          </wp:inline>
        </w:drawing>
      </w:r>
    </w:p>
    <w:p w14:paraId="5A452E57" w14:textId="77777777" w:rsidR="009C59C9" w:rsidRDefault="009C59C9" w:rsidP="009C59C9">
      <w:r>
        <w:t>The following details must be tested / evaluated in reinforcement learning.</w:t>
      </w:r>
    </w:p>
    <w:p w14:paraId="2B0F988C" w14:textId="77777777" w:rsidR="009C59C9" w:rsidRPr="005E609A" w:rsidRDefault="009C59C9" w:rsidP="009C59C9">
      <w:pPr>
        <w:rPr>
          <w:i/>
          <w:iCs/>
        </w:rPr>
      </w:pPr>
      <w:r w:rsidRPr="005E609A">
        <w:rPr>
          <w:i/>
          <w:iCs/>
        </w:rPr>
        <w:t>The quality of the learned policy</w:t>
      </w:r>
    </w:p>
    <w:p w14:paraId="105BFDA4" w14:textId="77777777" w:rsidR="009C59C9" w:rsidRPr="005E609A" w:rsidRDefault="009C59C9" w:rsidP="009C59C9">
      <w:pPr>
        <w:rPr>
          <w:i/>
          <w:iCs/>
        </w:rPr>
      </w:pPr>
      <w:r w:rsidRPr="005E609A">
        <w:rPr>
          <w:i/>
          <w:iCs/>
        </w:rPr>
        <w:t>How much rewards are obtained if the agent follows the policy</w:t>
      </w:r>
    </w:p>
    <w:p w14:paraId="341E3AB2" w14:textId="77777777" w:rsidR="009C59C9" w:rsidRPr="005E609A" w:rsidRDefault="009C59C9" w:rsidP="009C59C9">
      <w:pPr>
        <w:rPr>
          <w:i/>
          <w:iCs/>
        </w:rPr>
      </w:pPr>
      <w:r w:rsidRPr="005E609A">
        <w:rPr>
          <w:i/>
          <w:iCs/>
        </w:rPr>
        <w:t>How much resources are used such as memory, CPU / GPU</w:t>
      </w:r>
    </w:p>
    <w:p w14:paraId="06BE8866" w14:textId="77777777" w:rsidR="009C59C9" w:rsidRPr="005E609A" w:rsidRDefault="009C59C9" w:rsidP="009C59C9">
      <w:pPr>
        <w:rPr>
          <w:i/>
          <w:iCs/>
        </w:rPr>
      </w:pPr>
      <w:r w:rsidRPr="005E609A">
        <w:rPr>
          <w:i/>
          <w:iCs/>
        </w:rPr>
        <w:t>Data / sample / experience needed to converge the certain level of performance</w:t>
      </w:r>
    </w:p>
    <w:p w14:paraId="56835A57" w14:textId="77777777" w:rsidR="009C59C9" w:rsidRDefault="009C59C9" w:rsidP="009C59C9">
      <w:pPr>
        <w:rPr>
          <w:i/>
          <w:iCs/>
        </w:rPr>
      </w:pPr>
      <w:r w:rsidRPr="005E609A">
        <w:rPr>
          <w:i/>
          <w:iCs/>
        </w:rPr>
        <w:t>Hyper parameter tuning such as learning rate and discount factors</w:t>
      </w:r>
    </w:p>
    <w:p w14:paraId="082D98AC" w14:textId="77777777" w:rsidR="009C59C9" w:rsidRDefault="009C59C9" w:rsidP="009C59C9">
      <w:pPr>
        <w:pStyle w:val="Heading5"/>
      </w:pPr>
      <w:r>
        <w:lastRenderedPageBreak/>
        <w:t>Complete Test Plan</w:t>
      </w:r>
    </w:p>
    <w:p w14:paraId="5846A286" w14:textId="77777777" w:rsidR="009C59C9" w:rsidRPr="00C445A0" w:rsidRDefault="009C59C9" w:rsidP="009C59C9">
      <w:pPr>
        <w:rPr>
          <w:i/>
          <w:iCs/>
        </w:rPr>
      </w:pPr>
      <w:r w:rsidRPr="00C445A0">
        <w:rPr>
          <w:i/>
          <w:iCs/>
        </w:rPr>
        <w:t>Test Plan</w:t>
      </w:r>
    </w:p>
    <w:p w14:paraId="28D5D6AF" w14:textId="77777777" w:rsidR="009C59C9" w:rsidRDefault="009C59C9" w:rsidP="009C59C9">
      <w:r w:rsidRPr="00AF635F">
        <w:t>It involves explicit checks for behaviors that model to follow.</w:t>
      </w:r>
      <w:r>
        <w:t xml:space="preserve"> In machine learning, there are two types of tests such as pre-train tests and post-train tests. It will have a plan for testing the overall business functionalities and it may have one or more test cases.</w:t>
      </w:r>
    </w:p>
    <w:p w14:paraId="2E99AF8C" w14:textId="77777777" w:rsidR="009C59C9" w:rsidRPr="00C445A0" w:rsidRDefault="009C59C9" w:rsidP="009C59C9">
      <w:pPr>
        <w:rPr>
          <w:i/>
          <w:iCs/>
        </w:rPr>
      </w:pPr>
      <w:r w:rsidRPr="00C445A0">
        <w:rPr>
          <w:i/>
          <w:iCs/>
        </w:rPr>
        <w:t>Pre-train tests</w:t>
      </w:r>
    </w:p>
    <w:p w14:paraId="58F05BA2" w14:textId="77777777" w:rsidR="009C59C9" w:rsidRPr="00F9680B" w:rsidRDefault="009C59C9" w:rsidP="009C59C9">
      <w:r>
        <w:t>This is performed early and catches the bugs before running the model and it does not train model. It checks whether any labels missing or not.</w:t>
      </w:r>
    </w:p>
    <w:p w14:paraId="17F84486" w14:textId="77777777" w:rsidR="009C59C9" w:rsidRPr="00C445A0" w:rsidRDefault="009C59C9" w:rsidP="009C59C9">
      <w:pPr>
        <w:rPr>
          <w:i/>
          <w:iCs/>
        </w:rPr>
      </w:pPr>
      <w:r w:rsidRPr="00C445A0">
        <w:rPr>
          <w:i/>
          <w:iCs/>
        </w:rPr>
        <w:t>Post-train tests</w:t>
      </w:r>
    </w:p>
    <w:p w14:paraId="2A698706" w14:textId="77777777" w:rsidR="009C59C9" w:rsidRDefault="009C59C9" w:rsidP="009C59C9">
      <w:r>
        <w:t>It is performed on a trained model and checks whether it performs correctly. Here the invariance tests, directional expectation tests and minimum functionality tests are performed.</w:t>
      </w:r>
    </w:p>
    <w:p w14:paraId="2D6DA974" w14:textId="77777777" w:rsidR="009C59C9" w:rsidRPr="00C445A0" w:rsidRDefault="009C59C9" w:rsidP="009C59C9">
      <w:pPr>
        <w:pStyle w:val="Heading5"/>
      </w:pPr>
      <w:r w:rsidRPr="00C445A0">
        <w:t>Test Cases</w:t>
      </w:r>
    </w:p>
    <w:p w14:paraId="630A8A6D" w14:textId="77777777" w:rsidR="009C59C9" w:rsidRPr="00C445A0" w:rsidRDefault="009C59C9" w:rsidP="009C59C9">
      <w:pPr>
        <w:rPr>
          <w:i/>
          <w:iCs/>
        </w:rPr>
      </w:pPr>
      <w:r w:rsidRPr="00C445A0">
        <w:rPr>
          <w:i/>
          <w:iCs/>
        </w:rPr>
        <w:t>Model / User Interface Validation – Invalid Picking Location</w:t>
      </w:r>
    </w:p>
    <w:p w14:paraId="266D55C9" w14:textId="77777777" w:rsidR="009C59C9" w:rsidRDefault="009C59C9" w:rsidP="009C59C9">
      <w:r>
        <w:t xml:space="preserve">If user enters invalid picking location, terminal / wall then model returns or </w:t>
      </w:r>
      <w:proofErr w:type="gramStart"/>
      <w:r>
        <w:t>says</w:t>
      </w:r>
      <w:proofErr w:type="gramEnd"/>
      <w:r>
        <w:t xml:space="preserve"> ‘</w:t>
      </w:r>
      <w:r w:rsidRPr="00DF52FA">
        <w:t>Picking Location ['27', '17'] is invalid</w:t>
      </w:r>
      <w:r>
        <w:t>’.  here 27,17 is invalid pick location.</w:t>
      </w:r>
    </w:p>
    <w:p w14:paraId="4B80BFDC" w14:textId="77777777" w:rsidR="009C59C9" w:rsidRDefault="009C59C9" w:rsidP="009C59C9">
      <w:r>
        <w:tab/>
      </w:r>
      <w:r>
        <w:tab/>
      </w:r>
      <w:r>
        <w:tab/>
      </w:r>
    </w:p>
    <w:p w14:paraId="254D2B79" w14:textId="77777777" w:rsidR="009C59C9" w:rsidRDefault="009C59C9" w:rsidP="009C59C9">
      <w:pPr>
        <w:jc w:val="center"/>
      </w:pPr>
      <w:r w:rsidRPr="00E664A1">
        <w:rPr>
          <w:noProof/>
        </w:rPr>
        <w:drawing>
          <wp:inline distT="0" distB="0" distL="0" distR="0" wp14:anchorId="30F903D7" wp14:editId="5C1515C3">
            <wp:extent cx="3810532" cy="2295845"/>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8"/>
                    <a:stretch>
                      <a:fillRect/>
                    </a:stretch>
                  </pic:blipFill>
                  <pic:spPr>
                    <a:xfrm>
                      <a:off x="0" y="0"/>
                      <a:ext cx="3810532" cy="2295845"/>
                    </a:xfrm>
                    <a:prstGeom prst="rect">
                      <a:avLst/>
                    </a:prstGeom>
                  </pic:spPr>
                </pic:pic>
              </a:graphicData>
            </a:graphic>
          </wp:inline>
        </w:drawing>
      </w:r>
    </w:p>
    <w:p w14:paraId="1C897E8D" w14:textId="77777777" w:rsidR="009C59C9" w:rsidRPr="00C445A0" w:rsidRDefault="009C59C9" w:rsidP="009C59C9">
      <w:pPr>
        <w:rPr>
          <w:i/>
          <w:iCs/>
        </w:rPr>
      </w:pPr>
      <w:r w:rsidRPr="00C445A0">
        <w:rPr>
          <w:i/>
          <w:iCs/>
        </w:rPr>
        <w:lastRenderedPageBreak/>
        <w:t>Model / User Interface Validation – Valid Picking Location</w:t>
      </w:r>
    </w:p>
    <w:p w14:paraId="61C8A689" w14:textId="77777777" w:rsidR="009C59C9" w:rsidRDefault="009C59C9" w:rsidP="009C59C9">
      <w:r>
        <w:t>If user enters invalid picking location such as example 25.6 then model returns the result, and it shows it in text box as well as in picture / graph.</w:t>
      </w:r>
    </w:p>
    <w:p w14:paraId="69A9C243" w14:textId="77777777" w:rsidR="009C59C9" w:rsidRPr="008D74C3" w:rsidRDefault="009C59C9" w:rsidP="009C59C9"/>
    <w:p w14:paraId="308E8525" w14:textId="77777777" w:rsidR="009C59C9" w:rsidRDefault="009C59C9" w:rsidP="009C59C9">
      <w:r w:rsidRPr="008D74C3">
        <w:rPr>
          <w:noProof/>
        </w:rPr>
        <w:drawing>
          <wp:inline distT="0" distB="0" distL="0" distR="0" wp14:anchorId="2FF0BEB2" wp14:editId="41D078DF">
            <wp:extent cx="5943600" cy="3379470"/>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943600" cy="3379470"/>
                    </a:xfrm>
                    <a:prstGeom prst="rect">
                      <a:avLst/>
                    </a:prstGeom>
                  </pic:spPr>
                </pic:pic>
              </a:graphicData>
            </a:graphic>
          </wp:inline>
        </w:drawing>
      </w:r>
    </w:p>
    <w:p w14:paraId="66969922" w14:textId="77777777" w:rsidR="009C59C9" w:rsidRDefault="009C59C9" w:rsidP="009C59C9">
      <w:r>
        <w:t>If user clicks ‘Show Shortest Path’ button without input values, then it shows ‘please fill out this field’</w:t>
      </w:r>
    </w:p>
    <w:p w14:paraId="3A7D8C23" w14:textId="77777777" w:rsidR="009C59C9" w:rsidRPr="000946ED" w:rsidRDefault="009C59C9" w:rsidP="009C59C9">
      <w:pPr>
        <w:jc w:val="center"/>
      </w:pPr>
      <w:r>
        <w:rPr>
          <w:noProof/>
        </w:rPr>
        <w:drawing>
          <wp:inline distT="0" distB="0" distL="0" distR="0" wp14:anchorId="75B9E46A" wp14:editId="777CBBCD">
            <wp:extent cx="5936615" cy="1835785"/>
            <wp:effectExtent l="0" t="0" r="6985"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1835785"/>
                    </a:xfrm>
                    <a:prstGeom prst="rect">
                      <a:avLst/>
                    </a:prstGeom>
                    <a:noFill/>
                    <a:ln>
                      <a:noFill/>
                    </a:ln>
                  </pic:spPr>
                </pic:pic>
              </a:graphicData>
            </a:graphic>
          </wp:inline>
        </w:drawing>
      </w:r>
    </w:p>
    <w:p w14:paraId="7D75EBEF" w14:textId="77777777" w:rsidR="009C59C9" w:rsidRDefault="009C59C9" w:rsidP="009C59C9"/>
    <w:p w14:paraId="2FE92C22" w14:textId="77777777" w:rsidR="009C59C9" w:rsidRDefault="009C59C9" w:rsidP="009C59C9">
      <w:pPr>
        <w:pStyle w:val="Heading4"/>
      </w:pPr>
      <w:r>
        <w:lastRenderedPageBreak/>
        <w:t>Deployment and Performance Monitoring</w:t>
      </w:r>
    </w:p>
    <w:p w14:paraId="1F4ED504" w14:textId="77777777" w:rsidR="009C59C9" w:rsidRDefault="009C59C9" w:rsidP="009C59C9">
      <w:r>
        <w:t xml:space="preserve">For deployment environment, Heroku or google could be used and the </w:t>
      </w:r>
      <w:proofErr w:type="spellStart"/>
      <w:r>
        <w:t>api</w:t>
      </w:r>
      <w:proofErr w:type="spellEnd"/>
      <w:r>
        <w:t xml:space="preserve"> interface will be created and it will be acting as user interface where users can enter the input for prediction. </w:t>
      </w:r>
    </w:p>
    <w:p w14:paraId="2E4ECAED" w14:textId="77777777" w:rsidR="009C59C9" w:rsidRDefault="009C59C9" w:rsidP="009C59C9">
      <w:r>
        <w:t>Here the trained model will be converted into binary (pickle) and deployed into another environment. The pickle file will be loaded back to trained model and prediction will happen from trained model. The model will be hosted in google cloud provider (GCP).</w:t>
      </w:r>
    </w:p>
    <w:p w14:paraId="1FCBC316" w14:textId="77777777" w:rsidR="009C59C9" w:rsidRDefault="009C59C9" w:rsidP="009C59C9">
      <w:pPr>
        <w:pStyle w:val="Heading4"/>
      </w:pPr>
      <w:r>
        <w:t>Reports</w:t>
      </w:r>
    </w:p>
    <w:p w14:paraId="6707E66D" w14:textId="77777777" w:rsidR="009C59C9" w:rsidRDefault="009C59C9" w:rsidP="009C59C9">
      <w:r>
        <w:t>This capstone project has few reports such as Q-values, and rewards matrix. The power BI / Tableau can be used for showing the results in graphically.</w:t>
      </w:r>
    </w:p>
    <w:p w14:paraId="351FCFB8" w14:textId="77777777" w:rsidR="009C59C9" w:rsidRDefault="009C59C9" w:rsidP="009C59C9">
      <w:pPr>
        <w:pStyle w:val="Heading5"/>
      </w:pPr>
      <w:r>
        <w:t>Q-Values</w:t>
      </w:r>
    </w:p>
    <w:p w14:paraId="2070A3CE" w14:textId="77777777" w:rsidR="009C59C9" w:rsidRPr="00E85D3A" w:rsidRDefault="009C59C9" w:rsidP="009C59C9">
      <w:r>
        <w:t>It is initialized with zero at the beginning and once model started training, it keeps updating the q-values and final report is shown as below.</w:t>
      </w:r>
    </w:p>
    <w:p w14:paraId="1C48E723" w14:textId="77777777" w:rsidR="009C59C9" w:rsidRPr="00E85D3A" w:rsidRDefault="009C59C9" w:rsidP="009C59C9">
      <w:pPr>
        <w:jc w:val="center"/>
      </w:pPr>
      <w:r w:rsidRPr="00E85D3A">
        <w:rPr>
          <w:noProof/>
        </w:rPr>
        <w:lastRenderedPageBreak/>
        <w:drawing>
          <wp:inline distT="0" distB="0" distL="0" distR="0" wp14:anchorId="073DAD13" wp14:editId="64256048">
            <wp:extent cx="5943600" cy="487743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stretch>
                      <a:fillRect/>
                    </a:stretch>
                  </pic:blipFill>
                  <pic:spPr>
                    <a:xfrm>
                      <a:off x="0" y="0"/>
                      <a:ext cx="5943600" cy="4877435"/>
                    </a:xfrm>
                    <a:prstGeom prst="rect">
                      <a:avLst/>
                    </a:prstGeom>
                  </pic:spPr>
                </pic:pic>
              </a:graphicData>
            </a:graphic>
          </wp:inline>
        </w:drawing>
      </w:r>
    </w:p>
    <w:p w14:paraId="33D7E044" w14:textId="77777777" w:rsidR="009C59C9" w:rsidRDefault="009C59C9" w:rsidP="009C59C9">
      <w:pPr>
        <w:pStyle w:val="Heading5"/>
      </w:pPr>
      <w:r>
        <w:t>Rewards Matrix</w:t>
      </w:r>
    </w:p>
    <w:p w14:paraId="7BC34D2B" w14:textId="77777777" w:rsidR="009C59C9" w:rsidRDefault="009C59C9" w:rsidP="009C59C9">
      <w:r>
        <w:t>The walls and rack are called terminal states which has high negative rewards as -50 and aisle has -5 and packing area / goal which has positive reward 50. These details are shown below.</w:t>
      </w:r>
    </w:p>
    <w:p w14:paraId="0E745ADE" w14:textId="77777777" w:rsidR="009C59C9" w:rsidRPr="009E61F8" w:rsidRDefault="009C59C9" w:rsidP="009C59C9"/>
    <w:p w14:paraId="20CEAE06" w14:textId="77777777" w:rsidR="009C59C9" w:rsidRDefault="009C59C9" w:rsidP="009C59C9"/>
    <w:p w14:paraId="33F6D893" w14:textId="77777777" w:rsidR="009C59C9" w:rsidRDefault="009C59C9" w:rsidP="009C59C9">
      <w:r w:rsidRPr="009E61F8">
        <w:rPr>
          <w:noProof/>
        </w:rPr>
        <w:lastRenderedPageBreak/>
        <w:drawing>
          <wp:inline distT="0" distB="0" distL="0" distR="0" wp14:anchorId="08EB94B5" wp14:editId="50B4A278">
            <wp:extent cx="5458587" cy="7459116"/>
            <wp:effectExtent l="0" t="0" r="8890" b="889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14"/>
                    <a:stretch>
                      <a:fillRect/>
                    </a:stretch>
                  </pic:blipFill>
                  <pic:spPr>
                    <a:xfrm>
                      <a:off x="0" y="0"/>
                      <a:ext cx="5458587" cy="7459116"/>
                    </a:xfrm>
                    <a:prstGeom prst="rect">
                      <a:avLst/>
                    </a:prstGeom>
                  </pic:spPr>
                </pic:pic>
              </a:graphicData>
            </a:graphic>
          </wp:inline>
        </w:drawing>
      </w:r>
    </w:p>
    <w:p w14:paraId="1FDF4251" w14:textId="77777777" w:rsidR="009C59C9" w:rsidRDefault="009C59C9" w:rsidP="009C59C9"/>
    <w:p w14:paraId="52FFD8C5" w14:textId="77777777" w:rsidR="009C59C9" w:rsidRDefault="009C59C9" w:rsidP="009C59C9">
      <w:pPr>
        <w:jc w:val="center"/>
      </w:pPr>
      <w:r w:rsidRPr="0091588C">
        <w:rPr>
          <w:noProof/>
        </w:rPr>
        <w:lastRenderedPageBreak/>
        <w:drawing>
          <wp:inline distT="0" distB="0" distL="0" distR="0" wp14:anchorId="3CC9B0B5" wp14:editId="208CE4CD">
            <wp:extent cx="5943600" cy="4571365"/>
            <wp:effectExtent l="0" t="0" r="0" b="635"/>
            <wp:docPr id="43" name="Picture 4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lendar&#10;&#10;Description automatically generated"/>
                    <pic:cNvPicPr/>
                  </pic:nvPicPr>
                  <pic:blipFill>
                    <a:blip r:embed="rId31"/>
                    <a:stretch>
                      <a:fillRect/>
                    </a:stretch>
                  </pic:blipFill>
                  <pic:spPr>
                    <a:xfrm>
                      <a:off x="0" y="0"/>
                      <a:ext cx="5943600" cy="4571365"/>
                    </a:xfrm>
                    <a:prstGeom prst="rect">
                      <a:avLst/>
                    </a:prstGeom>
                  </pic:spPr>
                </pic:pic>
              </a:graphicData>
            </a:graphic>
          </wp:inline>
        </w:drawing>
      </w:r>
    </w:p>
    <w:p w14:paraId="3C2BD203" w14:textId="77777777" w:rsidR="009C59C9" w:rsidRDefault="009C59C9" w:rsidP="009C59C9">
      <w:r>
        <w:t>The green square is storage or packing area where from the items are shipped, and it has reward 50. The light black is wall, and it has reward as -50. The light blue is rack which also has reward -50. The white square is -5 which is aisle or walkway where workers or robots walks to pick the order. If the agent hits wall or rack, then it gets high punishment as -50 reward.  The agent is always trying to maximize the cumulative rewards to reach the goal.</w:t>
      </w:r>
    </w:p>
    <w:p w14:paraId="78248BC3" w14:textId="77777777" w:rsidR="009C59C9" w:rsidRDefault="009C59C9" w:rsidP="009C59C9">
      <w:pPr>
        <w:pStyle w:val="Heading5"/>
      </w:pPr>
      <w:r>
        <w:t>Performance Plot</w:t>
      </w:r>
    </w:p>
    <w:p w14:paraId="2D12AD67" w14:textId="77777777" w:rsidR="009C59C9" w:rsidRDefault="009C59C9" w:rsidP="009C59C9">
      <w:r>
        <w:t>The performance graph / plot between cumulative rewards vs steps.</w:t>
      </w:r>
    </w:p>
    <w:p w14:paraId="4093221C" w14:textId="77777777" w:rsidR="009C59C9" w:rsidRDefault="009C59C9" w:rsidP="009C59C9">
      <w:r w:rsidRPr="00AC2D12">
        <w:rPr>
          <w:noProof/>
        </w:rPr>
        <w:drawing>
          <wp:inline distT="0" distB="0" distL="0" distR="0" wp14:anchorId="5832462B" wp14:editId="1BBAB438">
            <wp:extent cx="5220429" cy="581106"/>
            <wp:effectExtent l="0" t="0" r="0" b="952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32"/>
                    <a:stretch>
                      <a:fillRect/>
                    </a:stretch>
                  </pic:blipFill>
                  <pic:spPr>
                    <a:xfrm>
                      <a:off x="0" y="0"/>
                      <a:ext cx="5220429" cy="581106"/>
                    </a:xfrm>
                    <a:prstGeom prst="rect">
                      <a:avLst/>
                    </a:prstGeom>
                  </pic:spPr>
                </pic:pic>
              </a:graphicData>
            </a:graphic>
          </wp:inline>
        </w:drawing>
      </w:r>
    </w:p>
    <w:p w14:paraId="67904FE8" w14:textId="77777777" w:rsidR="009C59C9" w:rsidRDefault="009C59C9" w:rsidP="009C59C9">
      <w:pPr>
        <w:jc w:val="center"/>
      </w:pPr>
      <w:r>
        <w:t>Algorithm Performance Plot</w:t>
      </w:r>
    </w:p>
    <w:p w14:paraId="265658EA" w14:textId="77777777" w:rsidR="009C59C9" w:rsidRDefault="009C59C9" w:rsidP="009C59C9">
      <w:r w:rsidRPr="00966461">
        <w:rPr>
          <w:noProof/>
        </w:rPr>
        <w:lastRenderedPageBreak/>
        <w:drawing>
          <wp:inline distT="0" distB="0" distL="0" distR="0" wp14:anchorId="64A07E97" wp14:editId="7C25542C">
            <wp:extent cx="4401164" cy="6182588"/>
            <wp:effectExtent l="0" t="0" r="0" b="889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3"/>
                    <a:stretch>
                      <a:fillRect/>
                    </a:stretch>
                  </pic:blipFill>
                  <pic:spPr>
                    <a:xfrm>
                      <a:off x="0" y="0"/>
                      <a:ext cx="4401164" cy="6182588"/>
                    </a:xfrm>
                    <a:prstGeom prst="rect">
                      <a:avLst/>
                    </a:prstGeom>
                  </pic:spPr>
                </pic:pic>
              </a:graphicData>
            </a:graphic>
          </wp:inline>
        </w:drawing>
      </w:r>
    </w:p>
    <w:p w14:paraId="599DD67C" w14:textId="77777777" w:rsidR="009C59C9" w:rsidRPr="009E61F8" w:rsidRDefault="009C59C9" w:rsidP="009C59C9">
      <w:r>
        <w:t>Once episodes are increased, the rewards are also increased which means that agent is learned well. At the beginning, agent exploring then later, it does exploitation.</w:t>
      </w:r>
    </w:p>
    <w:p w14:paraId="173A25D8" w14:textId="77777777" w:rsidR="009C59C9" w:rsidRDefault="009C59C9" w:rsidP="009C59C9">
      <w:pPr>
        <w:pStyle w:val="Heading3"/>
      </w:pPr>
      <w:bookmarkStart w:id="49" w:name="_Toc77802088"/>
      <w:bookmarkStart w:id="50" w:name="_Toc80203376"/>
      <w:r>
        <w:t>Security</w:t>
      </w:r>
      <w:bookmarkEnd w:id="49"/>
      <w:bookmarkEnd w:id="50"/>
    </w:p>
    <w:p w14:paraId="2CCA9E4B" w14:textId="77777777" w:rsidR="009C59C9" w:rsidRDefault="009C59C9" w:rsidP="009C59C9">
      <w:r>
        <w:t xml:space="preserve">The security consideration is taken care across all the stages of data pipeline. The network and data are secured on transit as well in rest. The user interface will have SSL for https </w:t>
      </w:r>
      <w:r>
        <w:lastRenderedPageBreak/>
        <w:t>URL / network and code and data are in cloud platform which means there are secure in transit as well as at rest. For https, certificates will be used which encrypts network so no one can decrypt without private key / certificates. For data, encryption and digital signatures will be used. If there is regulations or compliance, then it will be followed and only the authorized person will be allowed to access the data.</w:t>
      </w:r>
    </w:p>
    <w:p w14:paraId="74278061" w14:textId="77777777" w:rsidR="009C59C9" w:rsidRDefault="009C59C9" w:rsidP="009C59C9">
      <w:pPr>
        <w:pStyle w:val="Heading4"/>
      </w:pPr>
      <w:r>
        <w:t>Governance</w:t>
      </w:r>
    </w:p>
    <w:p w14:paraId="2A7500FA" w14:textId="77777777" w:rsidR="009C59C9" w:rsidRPr="00C943A3" w:rsidRDefault="009C59C9" w:rsidP="009C59C9">
      <w:r>
        <w:t>The model is not dealing with any compliance data, so it won’t be any compliance or regulation or policy or rules as well as no data governance.</w:t>
      </w:r>
    </w:p>
    <w:p w14:paraId="65B3347C" w14:textId="77777777" w:rsidR="009C59C9" w:rsidRDefault="009C59C9" w:rsidP="009C59C9">
      <w:pPr>
        <w:pStyle w:val="Heading4"/>
      </w:pPr>
      <w:r>
        <w:t>Risk</w:t>
      </w:r>
    </w:p>
    <w:p w14:paraId="26F165B2" w14:textId="77777777" w:rsidR="009C59C9" w:rsidRDefault="009C59C9" w:rsidP="009C59C9">
      <w:r>
        <w:t xml:space="preserve">There are a few risks for this project and first major risk is that getting the warehouse layout data which is needed to create states in environment for reinforcement model. Normally warehouse keeps the transactional data such as locations, products/SKUs but not layout structure but it is especially important data for RL. To mitigate this, the same data from more than one warehouse but </w:t>
      </w:r>
      <w:proofErr w:type="gramStart"/>
      <w:r>
        <w:t>if  there</w:t>
      </w:r>
      <w:proofErr w:type="gramEnd"/>
      <w:r>
        <w:t xml:space="preserve"> is no data then data is created or simulated based on CAD floor layout drawing based on warehouse structure.</w:t>
      </w:r>
    </w:p>
    <w:p w14:paraId="15D71FAE" w14:textId="77777777" w:rsidR="009C59C9" w:rsidRPr="007B5B86" w:rsidRDefault="009C59C9" w:rsidP="009C59C9">
      <w:r>
        <w:t xml:space="preserve">The second risk is that if warehouse data is exceptionally large then the GPU / high end machine is needed to train, and the model will be Deep RL (DQN) instead of RL Q-learning which will take few days to train the model. </w:t>
      </w:r>
    </w:p>
    <w:p w14:paraId="78E70AA8" w14:textId="77777777" w:rsidR="009C59C9" w:rsidRDefault="009C59C9" w:rsidP="009C59C9">
      <w:pPr>
        <w:pStyle w:val="Heading4"/>
      </w:pPr>
      <w:r>
        <w:t>Quality Control</w:t>
      </w:r>
    </w:p>
    <w:p w14:paraId="5290D4ED" w14:textId="77777777" w:rsidR="009C59C9" w:rsidRDefault="009C59C9" w:rsidP="009C59C9">
      <w:r>
        <w:t>The data quality will be tested at preprocessing stage as well as it will be tested after trained the model.</w:t>
      </w:r>
    </w:p>
    <w:p w14:paraId="194578B8" w14:textId="77777777" w:rsidR="009C59C9" w:rsidRDefault="009C59C9" w:rsidP="009C59C9">
      <w:pPr>
        <w:pStyle w:val="Heading5"/>
      </w:pPr>
      <w:r>
        <w:lastRenderedPageBreak/>
        <w:t>Data Quality</w:t>
      </w:r>
    </w:p>
    <w:p w14:paraId="1934DE8C" w14:textId="77777777" w:rsidR="009C59C9" w:rsidRPr="000D3AD6" w:rsidRDefault="009C59C9" w:rsidP="009C59C9">
      <w:r>
        <w:t>The data quality is especially important one in data science otherwise model may be bias and variance. If the quality of data needs the improvement, then data must be relevancy, value-added, believability, accessibility, reputation of the data, accuracy, and timeliness (</w:t>
      </w:r>
      <w:r w:rsidRPr="00F04A82">
        <w:t>Hazen</w:t>
      </w:r>
      <w:r w:rsidRPr="00E069C2">
        <w:t>, 2014)</w:t>
      </w:r>
      <w:r>
        <w:t>. For maintaining the quality of data, it needs to be collected the data consistently, and completeness.</w:t>
      </w:r>
    </w:p>
    <w:p w14:paraId="1C4A6113" w14:textId="6A88824B" w:rsidR="009C59C9" w:rsidRDefault="002F5420" w:rsidP="009C59C9">
      <w:pPr>
        <w:pStyle w:val="Heading3"/>
      </w:pPr>
      <w:bookmarkStart w:id="51" w:name="_Toc77802089"/>
      <w:bookmarkStart w:id="52" w:name="_Toc80203377"/>
      <w:r>
        <w:t xml:space="preserve">Completion OR </w:t>
      </w:r>
      <w:r w:rsidR="009C59C9">
        <w:t>Application Functionality and Execution</w:t>
      </w:r>
      <w:bookmarkEnd w:id="51"/>
      <w:bookmarkEnd w:id="52"/>
    </w:p>
    <w:p w14:paraId="6C7AE2ED" w14:textId="77777777" w:rsidR="009C59C9" w:rsidRPr="002C2C50" w:rsidRDefault="009C59C9" w:rsidP="009C59C9">
      <w:pPr>
        <w:pStyle w:val="Heading4"/>
      </w:pPr>
      <w:r>
        <w:t>Application Functionality</w:t>
      </w:r>
    </w:p>
    <w:p w14:paraId="416093CF" w14:textId="77777777" w:rsidR="009C59C9" w:rsidRDefault="009C59C9" w:rsidP="009C59C9">
      <w:r>
        <w:t>This capstone project has an UI which is created by index.html page. It has textbox control and submit button. Once user enters the pick location in textbox and click the submit then the values are passed into trained model and gets the back the shortest optimal path details. The return value is shown in two format such as text and graph.</w:t>
      </w:r>
    </w:p>
    <w:p w14:paraId="311353D4" w14:textId="77777777" w:rsidR="009C59C9" w:rsidRPr="00260A55" w:rsidRDefault="009C59C9" w:rsidP="009C59C9">
      <w:r>
        <w:t>The following section describes the application execution details. The main project functionality is written in wms.py python file and its details are as follows</w:t>
      </w:r>
    </w:p>
    <w:p w14:paraId="4D83A782" w14:textId="77777777" w:rsidR="009C59C9" w:rsidRPr="00354A51" w:rsidRDefault="009C59C9" w:rsidP="009C59C9">
      <w:pPr>
        <w:pStyle w:val="Heading4"/>
      </w:pPr>
      <w:r>
        <w:t>Code - wms.py</w:t>
      </w:r>
    </w:p>
    <w:p w14:paraId="4EBE089B" w14:textId="77777777" w:rsidR="009C59C9" w:rsidRDefault="009C59C9" w:rsidP="009C59C9">
      <w:pPr>
        <w:pStyle w:val="Heading5"/>
      </w:pPr>
      <w:r>
        <w:t>Libraries</w:t>
      </w:r>
    </w:p>
    <w:p w14:paraId="6B5D0F1A" w14:textId="77777777" w:rsidR="009C59C9" w:rsidRPr="00260A55" w:rsidRDefault="009C59C9" w:rsidP="009C59C9">
      <w:r>
        <w:t>The below code block has the all the necessary libraries for this project</w:t>
      </w:r>
    </w:p>
    <w:p w14:paraId="6C194EC1" w14:textId="77777777" w:rsidR="009C59C9" w:rsidRPr="00425D12" w:rsidRDefault="009C59C9" w:rsidP="009C59C9">
      <w:pPr>
        <w:jc w:val="center"/>
      </w:pPr>
      <w:r w:rsidRPr="00425D12">
        <w:rPr>
          <w:noProof/>
        </w:rPr>
        <w:drawing>
          <wp:inline distT="0" distB="0" distL="0" distR="0" wp14:anchorId="3F1B1CB6" wp14:editId="0E294E5B">
            <wp:extent cx="5943600" cy="14370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4"/>
                    <a:stretch>
                      <a:fillRect/>
                    </a:stretch>
                  </pic:blipFill>
                  <pic:spPr>
                    <a:xfrm>
                      <a:off x="0" y="0"/>
                      <a:ext cx="5943600" cy="1437005"/>
                    </a:xfrm>
                    <a:prstGeom prst="rect">
                      <a:avLst/>
                    </a:prstGeom>
                  </pic:spPr>
                </pic:pic>
              </a:graphicData>
            </a:graphic>
          </wp:inline>
        </w:drawing>
      </w:r>
    </w:p>
    <w:p w14:paraId="21EF3B20" w14:textId="77777777" w:rsidR="009C59C9" w:rsidRDefault="009C59C9" w:rsidP="009C59C9">
      <w:pPr>
        <w:pStyle w:val="Heading5"/>
      </w:pPr>
      <w:r>
        <w:lastRenderedPageBreak/>
        <w:t xml:space="preserve">Read Data </w:t>
      </w:r>
      <w:proofErr w:type="gramStart"/>
      <w:r>
        <w:t>From</w:t>
      </w:r>
      <w:proofErr w:type="gramEnd"/>
      <w:r>
        <w:t xml:space="preserve"> File</w:t>
      </w:r>
    </w:p>
    <w:p w14:paraId="71BBFB96" w14:textId="77777777" w:rsidR="009C59C9" w:rsidRPr="00425D12" w:rsidRDefault="009C59C9" w:rsidP="009C59C9">
      <w:pPr>
        <w:jc w:val="center"/>
      </w:pPr>
      <w:r w:rsidRPr="005C51D6">
        <w:rPr>
          <w:noProof/>
        </w:rPr>
        <w:drawing>
          <wp:inline distT="0" distB="0" distL="0" distR="0" wp14:anchorId="61AFC389" wp14:editId="2EED4DBD">
            <wp:extent cx="5943600" cy="1708785"/>
            <wp:effectExtent l="0" t="0" r="0" b="5715"/>
            <wp:docPr id="31" name="Picture 3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alendar&#10;&#10;Description automatically generated"/>
                    <pic:cNvPicPr/>
                  </pic:nvPicPr>
                  <pic:blipFill>
                    <a:blip r:embed="rId35"/>
                    <a:stretch>
                      <a:fillRect/>
                    </a:stretch>
                  </pic:blipFill>
                  <pic:spPr>
                    <a:xfrm>
                      <a:off x="0" y="0"/>
                      <a:ext cx="5943600" cy="1708785"/>
                    </a:xfrm>
                    <a:prstGeom prst="rect">
                      <a:avLst/>
                    </a:prstGeom>
                  </pic:spPr>
                </pic:pic>
              </a:graphicData>
            </a:graphic>
          </wp:inline>
        </w:drawing>
      </w:r>
    </w:p>
    <w:p w14:paraId="53AF95D6" w14:textId="77777777" w:rsidR="009C59C9" w:rsidRDefault="009C59C9" w:rsidP="009C59C9">
      <w:r>
        <w:t>Data is loaded from csv file, and it is used for creating reinforcement Q-learning states.</w:t>
      </w:r>
    </w:p>
    <w:p w14:paraId="121425C3" w14:textId="77777777" w:rsidR="009C59C9" w:rsidRPr="00733F03" w:rsidRDefault="009C59C9" w:rsidP="009C59C9">
      <w:pPr>
        <w:pStyle w:val="Heading5"/>
      </w:pPr>
      <w:r w:rsidRPr="00733F03">
        <w:t>Data size</w:t>
      </w:r>
    </w:p>
    <w:p w14:paraId="29F95659" w14:textId="77777777" w:rsidR="009C59C9" w:rsidRDefault="009C59C9" w:rsidP="009C59C9">
      <w:r>
        <w:t>RL state has 30 rows and 30 columns.</w:t>
      </w:r>
    </w:p>
    <w:p w14:paraId="5D726A20" w14:textId="77777777" w:rsidR="009C59C9" w:rsidRDefault="009C59C9" w:rsidP="009C59C9">
      <w:r w:rsidRPr="00733F03">
        <w:rPr>
          <w:noProof/>
        </w:rPr>
        <w:drawing>
          <wp:inline distT="0" distB="0" distL="0" distR="0" wp14:anchorId="60CC25DF" wp14:editId="12D5D087">
            <wp:extent cx="2981741" cy="800212"/>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6"/>
                    <a:stretch>
                      <a:fillRect/>
                    </a:stretch>
                  </pic:blipFill>
                  <pic:spPr>
                    <a:xfrm>
                      <a:off x="0" y="0"/>
                      <a:ext cx="2981741" cy="800212"/>
                    </a:xfrm>
                    <a:prstGeom prst="rect">
                      <a:avLst/>
                    </a:prstGeom>
                  </pic:spPr>
                </pic:pic>
              </a:graphicData>
            </a:graphic>
          </wp:inline>
        </w:drawing>
      </w:r>
    </w:p>
    <w:p w14:paraId="095E26A5" w14:textId="77777777" w:rsidR="009C59C9" w:rsidRDefault="009C59C9" w:rsidP="009C59C9"/>
    <w:p w14:paraId="7BFD3352" w14:textId="77777777" w:rsidR="009C59C9" w:rsidRDefault="009C59C9" w:rsidP="009C59C9">
      <w:pPr>
        <w:pStyle w:val="Heading5"/>
      </w:pPr>
      <w:r>
        <w:lastRenderedPageBreak/>
        <w:t>Data Cleaning</w:t>
      </w:r>
    </w:p>
    <w:p w14:paraId="3BA6D783" w14:textId="77777777" w:rsidR="009C59C9" w:rsidRDefault="009C59C9" w:rsidP="009C59C9">
      <w:pPr>
        <w:jc w:val="center"/>
      </w:pPr>
      <w:r w:rsidRPr="00902756">
        <w:rPr>
          <w:noProof/>
        </w:rPr>
        <w:drawing>
          <wp:inline distT="0" distB="0" distL="0" distR="0" wp14:anchorId="2FAD8FD4" wp14:editId="3073881E">
            <wp:extent cx="5119352" cy="4906593"/>
            <wp:effectExtent l="0" t="0" r="5715" b="889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7"/>
                    <a:stretch>
                      <a:fillRect/>
                    </a:stretch>
                  </pic:blipFill>
                  <pic:spPr>
                    <a:xfrm>
                      <a:off x="0" y="0"/>
                      <a:ext cx="5127020" cy="4913942"/>
                    </a:xfrm>
                    <a:prstGeom prst="rect">
                      <a:avLst/>
                    </a:prstGeom>
                  </pic:spPr>
                </pic:pic>
              </a:graphicData>
            </a:graphic>
          </wp:inline>
        </w:drawing>
      </w:r>
    </w:p>
    <w:p w14:paraId="0AA686D9" w14:textId="77777777" w:rsidR="009C59C9" w:rsidRPr="00590A0A" w:rsidRDefault="009C59C9" w:rsidP="009C59C9">
      <w:r>
        <w:t>All the missing and null values are checked and corrected.</w:t>
      </w:r>
    </w:p>
    <w:p w14:paraId="318FE689" w14:textId="77777777" w:rsidR="009C59C9" w:rsidRDefault="009C59C9" w:rsidP="009C59C9">
      <w:pPr>
        <w:pStyle w:val="Heading5"/>
      </w:pPr>
      <w:r>
        <w:lastRenderedPageBreak/>
        <w:t>Data Exploration</w:t>
      </w:r>
    </w:p>
    <w:p w14:paraId="788BD5FB" w14:textId="77777777" w:rsidR="009C59C9" w:rsidRDefault="009C59C9" w:rsidP="009C59C9">
      <w:pPr>
        <w:jc w:val="center"/>
      </w:pPr>
      <w:r w:rsidRPr="00902756">
        <w:rPr>
          <w:noProof/>
        </w:rPr>
        <w:drawing>
          <wp:inline distT="0" distB="0" distL="0" distR="0" wp14:anchorId="5B39A10B" wp14:editId="4CE3FB09">
            <wp:extent cx="5731330" cy="2374710"/>
            <wp:effectExtent l="0" t="0" r="3175" b="6985"/>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pic:nvPicPr>
                  <pic:blipFill>
                    <a:blip r:embed="rId38"/>
                    <a:stretch>
                      <a:fillRect/>
                    </a:stretch>
                  </pic:blipFill>
                  <pic:spPr>
                    <a:xfrm>
                      <a:off x="0" y="0"/>
                      <a:ext cx="5731330" cy="2374710"/>
                    </a:xfrm>
                    <a:prstGeom prst="rect">
                      <a:avLst/>
                    </a:prstGeom>
                  </pic:spPr>
                </pic:pic>
              </a:graphicData>
            </a:graphic>
          </wp:inline>
        </w:drawing>
      </w:r>
    </w:p>
    <w:p w14:paraId="279CF193" w14:textId="77777777" w:rsidR="009C59C9" w:rsidRPr="00275C68" w:rsidRDefault="009C59C9" w:rsidP="009C59C9">
      <w:pPr>
        <w:rPr>
          <w:rFonts w:asciiTheme="majorHAnsi" w:eastAsiaTheme="majorEastAsia" w:hAnsiTheme="majorHAnsi" w:cstheme="majorBidi"/>
          <w:i/>
          <w:iCs/>
        </w:rPr>
      </w:pPr>
      <w:r w:rsidRPr="00275C68">
        <w:rPr>
          <w:rFonts w:asciiTheme="majorHAnsi" w:eastAsiaTheme="majorEastAsia" w:hAnsiTheme="majorHAnsi" w:cstheme="majorBidi"/>
          <w:i/>
          <w:iCs/>
        </w:rPr>
        <w:t>Correlation</w:t>
      </w:r>
    </w:p>
    <w:p w14:paraId="4AEC63C0" w14:textId="77777777" w:rsidR="009C59C9" w:rsidRDefault="009C59C9" w:rsidP="009C59C9">
      <w:pPr>
        <w:pStyle w:val="ListParagraph"/>
      </w:pPr>
      <w:r>
        <w:t xml:space="preserve">It is not supervised or unsupervised learning algorithm so there is no need to check the correlation covariance between variables which means that there </w:t>
      </w:r>
      <w:proofErr w:type="gramStart"/>
      <w:r>
        <w:t>is</w:t>
      </w:r>
      <w:proofErr w:type="gramEnd"/>
      <w:r>
        <w:t xml:space="preserve"> no dependent variables so there is no need of checking correlation.</w:t>
      </w:r>
    </w:p>
    <w:p w14:paraId="69BBA44C" w14:textId="77777777" w:rsidR="009C59C9" w:rsidRPr="00275C68" w:rsidRDefault="009C59C9" w:rsidP="009C59C9">
      <w:pPr>
        <w:rPr>
          <w:rFonts w:asciiTheme="majorHAnsi" w:eastAsiaTheme="majorEastAsia" w:hAnsiTheme="majorHAnsi" w:cstheme="majorBidi"/>
          <w:i/>
          <w:iCs/>
        </w:rPr>
      </w:pPr>
      <w:r w:rsidRPr="00275C68">
        <w:rPr>
          <w:rFonts w:asciiTheme="majorHAnsi" w:eastAsiaTheme="majorEastAsia" w:hAnsiTheme="majorHAnsi" w:cstheme="majorBidi"/>
          <w:i/>
          <w:iCs/>
        </w:rPr>
        <w:t>Outliers or anomaly detection</w:t>
      </w:r>
    </w:p>
    <w:p w14:paraId="5E9AF8DC" w14:textId="77777777" w:rsidR="009C59C9" w:rsidRDefault="009C59C9" w:rsidP="009C59C9">
      <w:pPr>
        <w:pStyle w:val="ListParagraph"/>
      </w:pPr>
      <w:r>
        <w:t xml:space="preserve">The RL states are captured from warehouse floor layout, so model </w:t>
      </w:r>
      <w:proofErr w:type="gramStart"/>
      <w:r>
        <w:t>has to</w:t>
      </w:r>
      <w:proofErr w:type="gramEnd"/>
      <w:r>
        <w:t xml:space="preserve"> check whether the any anomaly or outliers are present or not. It can be done it by box plot.</w:t>
      </w:r>
    </w:p>
    <w:p w14:paraId="7A49F66C" w14:textId="77777777" w:rsidR="009C59C9" w:rsidRDefault="009C59C9" w:rsidP="009C59C9">
      <w:pPr>
        <w:pStyle w:val="ListParagraph"/>
        <w:jc w:val="center"/>
      </w:pPr>
      <w:r>
        <w:t>Box Plot</w:t>
      </w:r>
    </w:p>
    <w:p w14:paraId="027F79A9" w14:textId="77777777" w:rsidR="009C59C9" w:rsidRDefault="009C59C9" w:rsidP="009C59C9">
      <w:r w:rsidRPr="00F52725">
        <w:rPr>
          <w:noProof/>
        </w:rPr>
        <w:drawing>
          <wp:inline distT="0" distB="0" distL="0" distR="0" wp14:anchorId="61227284" wp14:editId="01902187">
            <wp:extent cx="5060863" cy="2466304"/>
            <wp:effectExtent l="0" t="0" r="6985" b="0"/>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39"/>
                    <a:stretch>
                      <a:fillRect/>
                    </a:stretch>
                  </pic:blipFill>
                  <pic:spPr>
                    <a:xfrm>
                      <a:off x="0" y="0"/>
                      <a:ext cx="5068722" cy="2470134"/>
                    </a:xfrm>
                    <a:prstGeom prst="rect">
                      <a:avLst/>
                    </a:prstGeom>
                  </pic:spPr>
                </pic:pic>
              </a:graphicData>
            </a:graphic>
          </wp:inline>
        </w:drawing>
      </w:r>
    </w:p>
    <w:p w14:paraId="6F6AF593" w14:textId="77777777" w:rsidR="009C59C9" w:rsidRDefault="009C59C9" w:rsidP="009C59C9">
      <w:r>
        <w:lastRenderedPageBreak/>
        <w:t>There is no outlier. Column / variable 14 is packing, or final location and it has positive rewards as +50 that is why it shows as an outlier, but it is not really an outlier. There are no outliers or anomaly in the data.</w:t>
      </w:r>
    </w:p>
    <w:p w14:paraId="755BF68C" w14:textId="77777777" w:rsidR="009C59C9" w:rsidRDefault="009C59C9" w:rsidP="009C59C9">
      <w:pPr>
        <w:pStyle w:val="Heading5"/>
        <w:rPr>
          <w:b/>
          <w:bCs/>
          <w:noProof/>
        </w:rPr>
      </w:pPr>
      <w:r w:rsidRPr="009F036D">
        <w:t>Data Preprocessing</w:t>
      </w:r>
    </w:p>
    <w:p w14:paraId="640E4A39" w14:textId="77777777" w:rsidR="009C59C9" w:rsidRDefault="009C59C9" w:rsidP="009C59C9">
      <w:pPr>
        <w:jc w:val="center"/>
      </w:pPr>
      <w:r w:rsidRPr="00902756">
        <w:rPr>
          <w:noProof/>
        </w:rPr>
        <w:drawing>
          <wp:inline distT="0" distB="0" distL="0" distR="0" wp14:anchorId="1162D6EB" wp14:editId="17DBA28F">
            <wp:extent cx="5943600" cy="2150745"/>
            <wp:effectExtent l="0" t="0" r="0" b="190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2150745"/>
                    </a:xfrm>
                    <a:prstGeom prst="rect">
                      <a:avLst/>
                    </a:prstGeom>
                  </pic:spPr>
                </pic:pic>
              </a:graphicData>
            </a:graphic>
          </wp:inline>
        </w:drawing>
      </w:r>
    </w:p>
    <w:p w14:paraId="1342662B" w14:textId="77777777" w:rsidR="009C59C9" w:rsidRDefault="009C59C9" w:rsidP="009C59C9">
      <w:r>
        <w:t>RL needs the environment, states, actions, and rewards and these data are created in preprocessing stage.</w:t>
      </w:r>
    </w:p>
    <w:p w14:paraId="755643F4" w14:textId="77777777" w:rsidR="009C59C9" w:rsidRPr="00902756" w:rsidRDefault="009C59C9" w:rsidP="009C59C9"/>
    <w:p w14:paraId="0979DAA9" w14:textId="77777777" w:rsidR="009C59C9" w:rsidRPr="00584ABA" w:rsidRDefault="009C59C9" w:rsidP="009C59C9">
      <w:pPr>
        <w:pStyle w:val="Heading5"/>
      </w:pPr>
      <w:r w:rsidRPr="00584ABA">
        <w:lastRenderedPageBreak/>
        <w:t>Build Model</w:t>
      </w:r>
    </w:p>
    <w:p w14:paraId="22C631FB" w14:textId="77777777" w:rsidR="009C59C9" w:rsidRDefault="009C59C9" w:rsidP="009C59C9">
      <w:pPr>
        <w:rPr>
          <w:rFonts w:asciiTheme="majorHAnsi" w:eastAsiaTheme="majorEastAsia" w:hAnsiTheme="majorHAnsi" w:cstheme="majorBidi"/>
          <w:b/>
          <w:bCs/>
        </w:rPr>
      </w:pPr>
      <w:r w:rsidRPr="00902756">
        <w:rPr>
          <w:rFonts w:asciiTheme="majorHAnsi" w:eastAsiaTheme="majorEastAsia" w:hAnsiTheme="majorHAnsi" w:cstheme="majorBidi"/>
          <w:b/>
          <w:bCs/>
          <w:noProof/>
        </w:rPr>
        <w:drawing>
          <wp:inline distT="0" distB="0" distL="0" distR="0" wp14:anchorId="5FF7F4DE" wp14:editId="4679D196">
            <wp:extent cx="5943600" cy="5613400"/>
            <wp:effectExtent l="0" t="0" r="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1"/>
                    <a:stretch>
                      <a:fillRect/>
                    </a:stretch>
                  </pic:blipFill>
                  <pic:spPr>
                    <a:xfrm>
                      <a:off x="0" y="0"/>
                      <a:ext cx="5943600" cy="5613400"/>
                    </a:xfrm>
                    <a:prstGeom prst="rect">
                      <a:avLst/>
                    </a:prstGeom>
                  </pic:spPr>
                </pic:pic>
              </a:graphicData>
            </a:graphic>
          </wp:inline>
        </w:drawing>
      </w:r>
    </w:p>
    <w:p w14:paraId="28782095" w14:textId="77777777" w:rsidR="009C59C9" w:rsidRDefault="009C59C9" w:rsidP="009C59C9">
      <w:r w:rsidRPr="00212491">
        <w:t xml:space="preserve">The model has few helper functions </w:t>
      </w:r>
      <w:r>
        <w:t xml:space="preserve">such as </w:t>
      </w:r>
      <w:proofErr w:type="spellStart"/>
      <w:r>
        <w:t>findNextAction</w:t>
      </w:r>
      <w:proofErr w:type="spellEnd"/>
      <w:r>
        <w:t xml:space="preserve">, </w:t>
      </w:r>
      <w:proofErr w:type="spellStart"/>
      <w:r>
        <w:t>findNextLocation</w:t>
      </w:r>
      <w:proofErr w:type="spellEnd"/>
      <w:r>
        <w:t xml:space="preserve">, </w:t>
      </w:r>
      <w:proofErr w:type="spellStart"/>
      <w:r>
        <w:t>findStartLocation</w:t>
      </w:r>
      <w:proofErr w:type="spellEnd"/>
      <w:r>
        <w:t xml:space="preserve">, </w:t>
      </w:r>
      <w:proofErr w:type="spellStart"/>
      <w:r>
        <w:t>isTerminalorWall</w:t>
      </w:r>
      <w:proofErr w:type="spellEnd"/>
      <w:r>
        <w:t xml:space="preserve"> and predict function as ‘</w:t>
      </w:r>
      <w:proofErr w:type="spellStart"/>
      <w:r>
        <w:t>findShortestPath</w:t>
      </w:r>
      <w:proofErr w:type="spellEnd"/>
      <w:r>
        <w:t>’</w:t>
      </w:r>
    </w:p>
    <w:p w14:paraId="2386C906" w14:textId="77777777" w:rsidR="009C59C9" w:rsidRDefault="009C59C9" w:rsidP="009C59C9">
      <w:pPr>
        <w:pStyle w:val="Heading5"/>
      </w:pPr>
      <w:r w:rsidRPr="00E749FA">
        <w:t>Training the model</w:t>
      </w:r>
    </w:p>
    <w:p w14:paraId="04DABD4E" w14:textId="77777777" w:rsidR="009C59C9" w:rsidRPr="00E749FA" w:rsidRDefault="009C59C9" w:rsidP="009C59C9">
      <w:r w:rsidRPr="00E749FA">
        <w:t xml:space="preserve">The model is trained </w:t>
      </w:r>
      <w:r>
        <w:t>5</w:t>
      </w:r>
      <w:r w:rsidRPr="00E749FA">
        <w:t>000 times / episodes</w:t>
      </w:r>
      <w:r>
        <w:t xml:space="preserve"> with discount factor = 0.9, learning rate =0.9 and epsilon = 0.8</w:t>
      </w:r>
    </w:p>
    <w:p w14:paraId="569D0FCF" w14:textId="77777777" w:rsidR="009C59C9" w:rsidRPr="00E749FA" w:rsidRDefault="009C59C9" w:rsidP="009C59C9">
      <w:pPr>
        <w:jc w:val="center"/>
        <w:rPr>
          <w:rFonts w:asciiTheme="majorHAnsi" w:eastAsiaTheme="majorEastAsia" w:hAnsiTheme="majorHAnsi" w:cstheme="majorBidi"/>
          <w:b/>
          <w:bCs/>
          <w:i/>
          <w:iCs/>
        </w:rPr>
      </w:pPr>
      <w:r w:rsidRPr="00E749FA">
        <w:rPr>
          <w:rFonts w:asciiTheme="majorHAnsi" w:eastAsiaTheme="majorEastAsia" w:hAnsiTheme="majorHAnsi" w:cstheme="majorBidi"/>
          <w:b/>
          <w:bCs/>
          <w:i/>
          <w:iCs/>
          <w:noProof/>
        </w:rPr>
        <w:lastRenderedPageBreak/>
        <w:drawing>
          <wp:inline distT="0" distB="0" distL="0" distR="0" wp14:anchorId="4A6A3D0F" wp14:editId="68B552EC">
            <wp:extent cx="5943600" cy="2504440"/>
            <wp:effectExtent l="0" t="0" r="0" b="0"/>
            <wp:docPr id="45" name="Picture 4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application&#10;&#10;Description automatically generated"/>
                    <pic:cNvPicPr/>
                  </pic:nvPicPr>
                  <pic:blipFill>
                    <a:blip r:embed="rId42"/>
                    <a:stretch>
                      <a:fillRect/>
                    </a:stretch>
                  </pic:blipFill>
                  <pic:spPr>
                    <a:xfrm>
                      <a:off x="0" y="0"/>
                      <a:ext cx="5943600" cy="2504440"/>
                    </a:xfrm>
                    <a:prstGeom prst="rect">
                      <a:avLst/>
                    </a:prstGeom>
                  </pic:spPr>
                </pic:pic>
              </a:graphicData>
            </a:graphic>
          </wp:inline>
        </w:drawing>
      </w:r>
    </w:p>
    <w:p w14:paraId="6274540F" w14:textId="77777777" w:rsidR="009C59C9" w:rsidRDefault="009C59C9" w:rsidP="009C59C9">
      <w:pPr>
        <w:pStyle w:val="Heading5"/>
      </w:pPr>
      <w:r w:rsidRPr="00902756">
        <w:t>Evaluation and Validation</w:t>
      </w:r>
    </w:p>
    <w:p w14:paraId="23C9B7D1" w14:textId="77777777" w:rsidR="009C59C9" w:rsidRDefault="009C59C9" w:rsidP="009C59C9">
      <w:r>
        <w:t>Once model is trained then the validation will be done. It is not supervised / unsupervised learning so there is no need for data split for model and test. The few picking locations will be fed into trained model and output will be returned which will be shown in text control and graph as below.</w:t>
      </w:r>
    </w:p>
    <w:p w14:paraId="0C9D83C7" w14:textId="77777777" w:rsidR="009C59C9" w:rsidRDefault="009C59C9" w:rsidP="009C59C9">
      <w:pPr>
        <w:jc w:val="center"/>
      </w:pPr>
      <w:r w:rsidRPr="009D4E94">
        <w:rPr>
          <w:noProof/>
        </w:rPr>
        <w:lastRenderedPageBreak/>
        <w:drawing>
          <wp:inline distT="0" distB="0" distL="0" distR="0" wp14:anchorId="0F3B05D9" wp14:editId="665C0EB3">
            <wp:extent cx="5943600" cy="602424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3"/>
                    <a:stretch>
                      <a:fillRect/>
                    </a:stretch>
                  </pic:blipFill>
                  <pic:spPr>
                    <a:xfrm>
                      <a:off x="0" y="0"/>
                      <a:ext cx="5943600" cy="6024245"/>
                    </a:xfrm>
                    <a:prstGeom prst="rect">
                      <a:avLst/>
                    </a:prstGeom>
                  </pic:spPr>
                </pic:pic>
              </a:graphicData>
            </a:graphic>
          </wp:inline>
        </w:drawing>
      </w:r>
    </w:p>
    <w:p w14:paraId="11D51B46" w14:textId="77777777" w:rsidR="009C59C9" w:rsidRDefault="009C59C9" w:rsidP="009C59C9">
      <w:pPr>
        <w:pStyle w:val="Heading4"/>
      </w:pPr>
      <w:r>
        <w:t>Deployment Packages, Hardware and Software Technologies</w:t>
      </w:r>
    </w:p>
    <w:p w14:paraId="378405D3" w14:textId="77777777" w:rsidR="009C59C9" w:rsidRDefault="009C59C9" w:rsidP="009C59C9">
      <w:r>
        <w:t>The packages will have the following files.</w:t>
      </w:r>
    </w:p>
    <w:p w14:paraId="5EE04EBC" w14:textId="77777777" w:rsidR="009C59C9" w:rsidRDefault="009C59C9" w:rsidP="009C59C9">
      <w:pPr>
        <w:pStyle w:val="Heading4"/>
      </w:pPr>
      <w:r>
        <w:t xml:space="preserve">UI - Index.html </w:t>
      </w:r>
      <w:r w:rsidRPr="003F7BEA">
        <w:rPr>
          <w:rFonts w:asciiTheme="minorHAnsi" w:eastAsiaTheme="minorEastAsia" w:hAnsiTheme="minorHAnsi" w:cstheme="minorBidi"/>
          <w:b w:val="0"/>
          <w:bCs w:val="0"/>
          <w:i w:val="0"/>
          <w:iCs w:val="0"/>
        </w:rPr>
        <w:t>which is user interface UI</w:t>
      </w:r>
      <w:r>
        <w:rPr>
          <w:rFonts w:asciiTheme="minorHAnsi" w:eastAsiaTheme="minorEastAsia" w:hAnsiTheme="minorHAnsi" w:cstheme="minorBidi"/>
          <w:b w:val="0"/>
          <w:bCs w:val="0"/>
          <w:i w:val="0"/>
          <w:iCs w:val="0"/>
        </w:rPr>
        <w:t xml:space="preserve"> where user enters the input for model to predict.</w:t>
      </w:r>
    </w:p>
    <w:p w14:paraId="5E396F64" w14:textId="77777777" w:rsidR="009C59C9" w:rsidRDefault="009C59C9" w:rsidP="009C59C9">
      <w:r w:rsidRPr="00A15F01">
        <w:rPr>
          <w:rStyle w:val="Heading4Char"/>
        </w:rPr>
        <w:t>App.py and main.py</w:t>
      </w:r>
      <w:r>
        <w:t xml:space="preserve"> for google cloud and it is an entry point / method.</w:t>
      </w:r>
    </w:p>
    <w:p w14:paraId="5C733B26" w14:textId="77777777" w:rsidR="009C59C9" w:rsidRDefault="009C59C9" w:rsidP="009C59C9">
      <w:proofErr w:type="spellStart"/>
      <w:r w:rsidRPr="00CD2BAF">
        <w:rPr>
          <w:rStyle w:val="Heading4Char"/>
        </w:rPr>
        <w:lastRenderedPageBreak/>
        <w:t>App.yaml</w:t>
      </w:r>
      <w:proofErr w:type="spellEnd"/>
      <w:r>
        <w:t xml:space="preserve"> for google cloud deployment. It has entry as ‘</w:t>
      </w:r>
      <w:r w:rsidRPr="00DA425B">
        <w:t>runtime: python38</w:t>
      </w:r>
      <w:r>
        <w:t xml:space="preserve">’ which says that google cloud </w:t>
      </w:r>
      <w:proofErr w:type="gramStart"/>
      <w:r>
        <w:t>has to</w:t>
      </w:r>
      <w:proofErr w:type="gramEnd"/>
      <w:r>
        <w:t xml:space="preserve"> use python 3.8 environment for this project.</w:t>
      </w:r>
    </w:p>
    <w:p w14:paraId="4BB10941" w14:textId="77777777" w:rsidR="009C59C9" w:rsidRDefault="009C59C9" w:rsidP="009C59C9">
      <w:proofErr w:type="spellStart"/>
      <w:r w:rsidRPr="00CD2BAF">
        <w:rPr>
          <w:rStyle w:val="Heading4Char"/>
        </w:rPr>
        <w:t>Rlwms.</w:t>
      </w:r>
      <w:r>
        <w:rPr>
          <w:rStyle w:val="Heading4Char"/>
        </w:rPr>
        <w:t>pkl</w:t>
      </w:r>
      <w:proofErr w:type="spellEnd"/>
      <w:r>
        <w:t xml:space="preserve"> which will have the trained model in binary format</w:t>
      </w:r>
    </w:p>
    <w:p w14:paraId="61BCE465" w14:textId="77777777" w:rsidR="009C59C9" w:rsidRDefault="009C59C9" w:rsidP="009C59C9">
      <w:pPr>
        <w:pStyle w:val="Heading4"/>
      </w:pPr>
      <w:r>
        <w:t>Requirements.txt</w:t>
      </w:r>
    </w:p>
    <w:p w14:paraId="2692D21B" w14:textId="77777777" w:rsidR="009C59C9" w:rsidRDefault="009C59C9" w:rsidP="009C59C9">
      <w:r>
        <w:t>It can be created using pip freeze python command and these packages must be installed prior to deploy the model.</w:t>
      </w:r>
    </w:p>
    <w:p w14:paraId="6993205C" w14:textId="77777777" w:rsidR="009C59C9" w:rsidRDefault="009C59C9" w:rsidP="009C59C9">
      <w:pPr>
        <w:jc w:val="center"/>
      </w:pPr>
      <w:r>
        <w:t>python command for creating requirements.txt</w:t>
      </w:r>
    </w:p>
    <w:p w14:paraId="4C4D5F5C" w14:textId="77777777" w:rsidR="009C59C9" w:rsidRDefault="009C59C9" w:rsidP="009C59C9">
      <w:r w:rsidRPr="00CF70B7">
        <w:rPr>
          <w:noProof/>
        </w:rPr>
        <w:drawing>
          <wp:inline distT="0" distB="0" distL="0" distR="0" wp14:anchorId="74ACE40F" wp14:editId="27B5F708">
            <wp:extent cx="5315803" cy="2032045"/>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4"/>
                    <a:stretch>
                      <a:fillRect/>
                    </a:stretch>
                  </pic:blipFill>
                  <pic:spPr>
                    <a:xfrm>
                      <a:off x="0" y="0"/>
                      <a:ext cx="5322326" cy="2034539"/>
                    </a:xfrm>
                    <a:prstGeom prst="rect">
                      <a:avLst/>
                    </a:prstGeom>
                  </pic:spPr>
                </pic:pic>
              </a:graphicData>
            </a:graphic>
          </wp:inline>
        </w:drawing>
      </w:r>
    </w:p>
    <w:p w14:paraId="4F502284" w14:textId="77777777" w:rsidR="009C59C9" w:rsidRDefault="009C59C9" w:rsidP="009C59C9">
      <w:r>
        <w:t>Requirements.txt file’s content is shown below</w:t>
      </w:r>
    </w:p>
    <w:p w14:paraId="5048F07A" w14:textId="77777777" w:rsidR="009C59C9" w:rsidRDefault="009C59C9" w:rsidP="009C59C9">
      <w:proofErr w:type="spellStart"/>
      <w:r>
        <w:t>dataframe</w:t>
      </w:r>
      <w:proofErr w:type="spellEnd"/>
      <w:r>
        <w:t>-image==0.1.1</w:t>
      </w:r>
    </w:p>
    <w:p w14:paraId="193E5FF3" w14:textId="77777777" w:rsidR="009C59C9" w:rsidRDefault="009C59C9" w:rsidP="009C59C9">
      <w:r>
        <w:t>Flask==1.1.2</w:t>
      </w:r>
    </w:p>
    <w:p w14:paraId="08F3A8C6" w14:textId="77777777" w:rsidR="009C59C9" w:rsidRDefault="009C59C9" w:rsidP="009C59C9">
      <w:proofErr w:type="spellStart"/>
      <w:r>
        <w:t>gunicorn</w:t>
      </w:r>
      <w:proofErr w:type="spellEnd"/>
      <w:r>
        <w:t>==19.9.0</w:t>
      </w:r>
    </w:p>
    <w:p w14:paraId="069E6FF3" w14:textId="77777777" w:rsidR="009C59C9" w:rsidRDefault="009C59C9" w:rsidP="009C59C9">
      <w:proofErr w:type="spellStart"/>
      <w:r>
        <w:t>numpy</w:t>
      </w:r>
      <w:proofErr w:type="spellEnd"/>
      <w:r>
        <w:t>&gt;=1.9.2</w:t>
      </w:r>
    </w:p>
    <w:p w14:paraId="073983B7" w14:textId="77777777" w:rsidR="009C59C9" w:rsidRDefault="009C59C9" w:rsidP="009C59C9">
      <w:proofErr w:type="spellStart"/>
      <w:r>
        <w:t>imagesize</w:t>
      </w:r>
      <w:proofErr w:type="spellEnd"/>
      <w:r>
        <w:t>==1.2.0</w:t>
      </w:r>
    </w:p>
    <w:p w14:paraId="447EAD11" w14:textId="77777777" w:rsidR="009C59C9" w:rsidRDefault="009C59C9" w:rsidP="009C59C9">
      <w:proofErr w:type="spellStart"/>
      <w:r>
        <w:t>imgkit</w:t>
      </w:r>
      <w:proofErr w:type="spellEnd"/>
      <w:r>
        <w:t>==1.2.2</w:t>
      </w:r>
    </w:p>
    <w:p w14:paraId="4AC237BF" w14:textId="77777777" w:rsidR="009C59C9" w:rsidRDefault="009C59C9" w:rsidP="009C59C9">
      <w:r>
        <w:t>Jinja2==2.11.2</w:t>
      </w:r>
    </w:p>
    <w:p w14:paraId="17E17AAC" w14:textId="77777777" w:rsidR="009C59C9" w:rsidRDefault="009C59C9" w:rsidP="009C59C9">
      <w:proofErr w:type="spellStart"/>
      <w:r>
        <w:t>joblib</w:t>
      </w:r>
      <w:proofErr w:type="spellEnd"/>
      <w:r>
        <w:t>==1.0.1</w:t>
      </w:r>
    </w:p>
    <w:p w14:paraId="402BDB9F" w14:textId="77777777" w:rsidR="009C59C9" w:rsidRDefault="009C59C9" w:rsidP="009C59C9">
      <w:r>
        <w:t>json5==0.9.5</w:t>
      </w:r>
    </w:p>
    <w:p w14:paraId="6D953302" w14:textId="77777777" w:rsidR="009C59C9" w:rsidRDefault="009C59C9" w:rsidP="009C59C9">
      <w:r>
        <w:lastRenderedPageBreak/>
        <w:t>matplotlib&gt;=1.4.3</w:t>
      </w:r>
    </w:p>
    <w:p w14:paraId="0FD2C22D" w14:textId="77777777" w:rsidR="009C59C9" w:rsidRDefault="009C59C9" w:rsidP="009C59C9">
      <w:r>
        <w:t>pandas&gt;=0.19</w:t>
      </w:r>
    </w:p>
    <w:p w14:paraId="236FE1EF" w14:textId="77777777" w:rsidR="009C59C9" w:rsidRDefault="009C59C9" w:rsidP="009C59C9">
      <w:proofErr w:type="spellStart"/>
      <w:r>
        <w:t>Werkzeug</w:t>
      </w:r>
      <w:proofErr w:type="spellEnd"/>
      <w:r>
        <w:t>==0.15.1</w:t>
      </w:r>
    </w:p>
    <w:p w14:paraId="163B6066" w14:textId="77777777" w:rsidR="009C59C9" w:rsidRDefault="009C59C9" w:rsidP="009C59C9">
      <w:r>
        <w:t>requests==2.24.0</w:t>
      </w:r>
    </w:p>
    <w:p w14:paraId="7EEDE2F9" w14:textId="77777777" w:rsidR="009C59C9" w:rsidRDefault="009C59C9" w:rsidP="009C59C9">
      <w:pPr>
        <w:pStyle w:val="Heading4"/>
      </w:pPr>
      <w:r>
        <w:t>Packing for deployment</w:t>
      </w:r>
    </w:p>
    <w:p w14:paraId="072953F6" w14:textId="77777777" w:rsidR="009C59C9" w:rsidRPr="00D34EEC" w:rsidRDefault="009C59C9" w:rsidP="009C59C9">
      <w:pPr>
        <w:pStyle w:val="Heading4"/>
        <w:rPr>
          <w:b w:val="0"/>
          <w:bCs w:val="0"/>
        </w:rPr>
      </w:pPr>
      <w:r w:rsidRPr="00D34EEC">
        <w:rPr>
          <w:b w:val="0"/>
          <w:bCs w:val="0"/>
        </w:rPr>
        <w:t>Creating pickle file</w:t>
      </w:r>
    </w:p>
    <w:p w14:paraId="5786AE40" w14:textId="77777777" w:rsidR="009C59C9" w:rsidRDefault="009C59C9" w:rsidP="009C59C9">
      <w:pPr>
        <w:jc w:val="center"/>
      </w:pPr>
      <w:r w:rsidRPr="00AB1892">
        <w:rPr>
          <w:noProof/>
        </w:rPr>
        <w:drawing>
          <wp:inline distT="0" distB="0" distL="0" distR="0" wp14:anchorId="0AD2B0D2" wp14:editId="4FD623A2">
            <wp:extent cx="5943600" cy="1038225"/>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stretch>
                      <a:fillRect/>
                    </a:stretch>
                  </pic:blipFill>
                  <pic:spPr>
                    <a:xfrm>
                      <a:off x="0" y="0"/>
                      <a:ext cx="5943600" cy="1038225"/>
                    </a:xfrm>
                    <a:prstGeom prst="rect">
                      <a:avLst/>
                    </a:prstGeom>
                  </pic:spPr>
                </pic:pic>
              </a:graphicData>
            </a:graphic>
          </wp:inline>
        </w:drawing>
      </w:r>
    </w:p>
    <w:p w14:paraId="64D7BBB1" w14:textId="77777777" w:rsidR="009C59C9" w:rsidRPr="00902756" w:rsidRDefault="009C59C9" w:rsidP="009C59C9">
      <w:r>
        <w:t>The pickle library is used for creating binary object from trained model</w:t>
      </w:r>
    </w:p>
    <w:p w14:paraId="43486B76" w14:textId="77777777" w:rsidR="009C59C9" w:rsidRDefault="009C59C9" w:rsidP="009C59C9">
      <w:pPr>
        <w:pStyle w:val="Heading5"/>
      </w:pPr>
      <w:r>
        <w:t>Validating the deployment package</w:t>
      </w:r>
    </w:p>
    <w:p w14:paraId="4C4F78DD" w14:textId="77777777" w:rsidR="009C59C9" w:rsidRPr="00A07CC3" w:rsidRDefault="009C59C9" w:rsidP="009C59C9">
      <w:r>
        <w:t xml:space="preserve">It loads </w:t>
      </w:r>
      <w:proofErr w:type="spellStart"/>
      <w:r>
        <w:t>rlwms.pkl</w:t>
      </w:r>
      <w:proofErr w:type="spellEnd"/>
      <w:r>
        <w:t xml:space="preserve"> pickle file into memory and calls </w:t>
      </w:r>
      <w:proofErr w:type="spellStart"/>
      <w:r>
        <w:t>findShortestPath</w:t>
      </w:r>
      <w:proofErr w:type="spellEnd"/>
      <w:r>
        <w:t xml:space="preserve"> method with real time inputs. For example, the following output is returned from model for input picking location (25, 17)</w:t>
      </w:r>
    </w:p>
    <w:p w14:paraId="1FDC9ED0" w14:textId="77777777" w:rsidR="009C59C9" w:rsidRDefault="009C59C9" w:rsidP="009C59C9">
      <w:pPr>
        <w:jc w:val="center"/>
      </w:pPr>
      <w:r w:rsidRPr="00A07CC3">
        <w:rPr>
          <w:noProof/>
        </w:rPr>
        <w:lastRenderedPageBreak/>
        <w:drawing>
          <wp:inline distT="0" distB="0" distL="0" distR="0" wp14:anchorId="6521D24B" wp14:editId="5D8D7C48">
            <wp:extent cx="5943600" cy="533400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6"/>
                    <a:stretch>
                      <a:fillRect/>
                    </a:stretch>
                  </pic:blipFill>
                  <pic:spPr>
                    <a:xfrm>
                      <a:off x="0" y="0"/>
                      <a:ext cx="5943600" cy="5334000"/>
                    </a:xfrm>
                    <a:prstGeom prst="rect">
                      <a:avLst/>
                    </a:prstGeom>
                  </pic:spPr>
                </pic:pic>
              </a:graphicData>
            </a:graphic>
          </wp:inline>
        </w:drawing>
      </w:r>
    </w:p>
    <w:p w14:paraId="6DC553F2" w14:textId="77777777" w:rsidR="009C59C9" w:rsidRPr="00AB1892" w:rsidRDefault="009C59C9" w:rsidP="009C59C9">
      <w:pPr>
        <w:jc w:val="center"/>
      </w:pPr>
      <w:r w:rsidRPr="00A07CC3">
        <w:rPr>
          <w:noProof/>
        </w:rPr>
        <w:lastRenderedPageBreak/>
        <w:drawing>
          <wp:inline distT="0" distB="0" distL="0" distR="0" wp14:anchorId="17E5CBB9" wp14:editId="65C52B75">
            <wp:extent cx="5943600" cy="4822825"/>
            <wp:effectExtent l="0" t="0" r="0" b="0"/>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able&#10;&#10;Description automatically generated"/>
                    <pic:cNvPicPr/>
                  </pic:nvPicPr>
                  <pic:blipFill>
                    <a:blip r:embed="rId47"/>
                    <a:stretch>
                      <a:fillRect/>
                    </a:stretch>
                  </pic:blipFill>
                  <pic:spPr>
                    <a:xfrm>
                      <a:off x="0" y="0"/>
                      <a:ext cx="5943600" cy="4822825"/>
                    </a:xfrm>
                    <a:prstGeom prst="rect">
                      <a:avLst/>
                    </a:prstGeom>
                  </pic:spPr>
                </pic:pic>
              </a:graphicData>
            </a:graphic>
          </wp:inline>
        </w:drawing>
      </w:r>
    </w:p>
    <w:p w14:paraId="46326892" w14:textId="77777777" w:rsidR="009C59C9" w:rsidRDefault="009C59C9" w:rsidP="009C59C9">
      <w:pPr>
        <w:pStyle w:val="Heading4"/>
      </w:pPr>
      <w:r>
        <w:t>Validating Index.html</w:t>
      </w:r>
    </w:p>
    <w:p w14:paraId="16E2740C" w14:textId="77777777" w:rsidR="009C59C9" w:rsidRPr="00845C7A" w:rsidRDefault="009C59C9" w:rsidP="009C59C9">
      <w:pPr>
        <w:pStyle w:val="Heading5"/>
      </w:pPr>
      <w:r>
        <w:t>Input</w:t>
      </w:r>
    </w:p>
    <w:p w14:paraId="088A9D05" w14:textId="77777777" w:rsidR="009C59C9" w:rsidRDefault="009C59C9" w:rsidP="009C59C9">
      <w:pPr>
        <w:jc w:val="center"/>
      </w:pPr>
      <w:r w:rsidRPr="00C45015">
        <w:rPr>
          <w:noProof/>
        </w:rPr>
        <w:drawing>
          <wp:inline distT="0" distB="0" distL="0" distR="0" wp14:anchorId="58210AA2" wp14:editId="06A1CE9C">
            <wp:extent cx="4553585" cy="1857634"/>
            <wp:effectExtent l="0" t="0" r="0" b="952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48"/>
                    <a:stretch>
                      <a:fillRect/>
                    </a:stretch>
                  </pic:blipFill>
                  <pic:spPr>
                    <a:xfrm>
                      <a:off x="0" y="0"/>
                      <a:ext cx="4553585" cy="1857634"/>
                    </a:xfrm>
                    <a:prstGeom prst="rect">
                      <a:avLst/>
                    </a:prstGeom>
                  </pic:spPr>
                </pic:pic>
              </a:graphicData>
            </a:graphic>
          </wp:inline>
        </w:drawing>
      </w:r>
    </w:p>
    <w:p w14:paraId="48B6862F" w14:textId="77777777" w:rsidR="009C59C9" w:rsidRDefault="009C59C9" w:rsidP="009C59C9">
      <w:pPr>
        <w:jc w:val="center"/>
      </w:pPr>
    </w:p>
    <w:p w14:paraId="1D4689D9" w14:textId="77777777" w:rsidR="009C59C9" w:rsidRDefault="009C59C9" w:rsidP="009C59C9">
      <w:pPr>
        <w:pStyle w:val="Heading5"/>
      </w:pPr>
      <w:r>
        <w:lastRenderedPageBreak/>
        <w:t>Output</w:t>
      </w:r>
    </w:p>
    <w:p w14:paraId="36231C54" w14:textId="77777777" w:rsidR="009C59C9" w:rsidRPr="00C162F9" w:rsidRDefault="009C59C9" w:rsidP="009C59C9">
      <w:r>
        <w:t>The following output is for picking location (19,5)</w:t>
      </w:r>
    </w:p>
    <w:p w14:paraId="7C029BD4" w14:textId="77777777" w:rsidR="009C59C9" w:rsidRDefault="009C59C9" w:rsidP="009C59C9">
      <w:r w:rsidRPr="00C162F9">
        <w:rPr>
          <w:noProof/>
        </w:rPr>
        <w:drawing>
          <wp:inline distT="0" distB="0" distL="0" distR="0" wp14:anchorId="087FDD6A" wp14:editId="2C5DDB77">
            <wp:extent cx="5943600" cy="390461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9"/>
                    <a:stretch>
                      <a:fillRect/>
                    </a:stretch>
                  </pic:blipFill>
                  <pic:spPr>
                    <a:xfrm>
                      <a:off x="0" y="0"/>
                      <a:ext cx="5943600" cy="3904615"/>
                    </a:xfrm>
                    <a:prstGeom prst="rect">
                      <a:avLst/>
                    </a:prstGeom>
                  </pic:spPr>
                </pic:pic>
              </a:graphicData>
            </a:graphic>
          </wp:inline>
        </w:drawing>
      </w:r>
    </w:p>
    <w:p w14:paraId="0B2101A4" w14:textId="77777777" w:rsidR="009C59C9" w:rsidRDefault="009C59C9" w:rsidP="009C59C9">
      <w:pPr>
        <w:pStyle w:val="Heading4"/>
      </w:pPr>
      <w:r>
        <w:t>Hardware and Software Technologies</w:t>
      </w:r>
    </w:p>
    <w:p w14:paraId="0C489A2B" w14:textId="77777777" w:rsidR="009C59C9" w:rsidRPr="0081698D" w:rsidRDefault="009C59C9" w:rsidP="009C59C9">
      <w:r w:rsidRPr="0081698D">
        <w:t xml:space="preserve">To accomplish this </w:t>
      </w:r>
      <w:r>
        <w:t>project</w:t>
      </w:r>
      <w:r w:rsidRPr="0081698D">
        <w:t>,</w:t>
      </w:r>
      <w:r>
        <w:t xml:space="preserve"> the</w:t>
      </w:r>
      <w:r w:rsidRPr="0081698D">
        <w:t xml:space="preserve"> following instrumentations,</w:t>
      </w:r>
      <w:r>
        <w:t xml:space="preserve"> or technical components.</w:t>
      </w:r>
    </w:p>
    <w:p w14:paraId="584F0FD4" w14:textId="77777777" w:rsidR="009C59C9" w:rsidRPr="001A2FDA" w:rsidRDefault="009C59C9" w:rsidP="00A46ACE">
      <w:pPr>
        <w:pStyle w:val="ListParagraph"/>
        <w:numPr>
          <w:ilvl w:val="0"/>
          <w:numId w:val="12"/>
        </w:numPr>
      </w:pPr>
      <w:r w:rsidRPr="001A2FDA">
        <w:t>Operating Systems: UNIX or Windows</w:t>
      </w:r>
      <w:r>
        <w:t xml:space="preserve"> with RAM 32GB</w:t>
      </w:r>
    </w:p>
    <w:p w14:paraId="6C1F184C" w14:textId="77777777" w:rsidR="009C59C9" w:rsidRPr="001A2FDA" w:rsidRDefault="009C59C9" w:rsidP="00A46ACE">
      <w:pPr>
        <w:pStyle w:val="ListParagraph"/>
        <w:numPr>
          <w:ilvl w:val="0"/>
          <w:numId w:val="12"/>
        </w:numPr>
      </w:pPr>
      <w:r w:rsidRPr="001A2FDA">
        <w:t>Environment: Cloud or On-Premises</w:t>
      </w:r>
    </w:p>
    <w:p w14:paraId="7FF4051B" w14:textId="77777777" w:rsidR="009C59C9" w:rsidRPr="001A2FDA" w:rsidRDefault="009C59C9" w:rsidP="00A46ACE">
      <w:pPr>
        <w:pStyle w:val="ListParagraph"/>
        <w:numPr>
          <w:ilvl w:val="0"/>
          <w:numId w:val="12"/>
        </w:numPr>
      </w:pPr>
      <w:r w:rsidRPr="001A2FDA">
        <w:t xml:space="preserve">Language: Python </w:t>
      </w:r>
      <w:r>
        <w:t>(version 3:8)</w:t>
      </w:r>
    </w:p>
    <w:p w14:paraId="4F74D36B" w14:textId="77777777" w:rsidR="009C59C9" w:rsidRDefault="009C59C9" w:rsidP="00A46ACE">
      <w:pPr>
        <w:pStyle w:val="ListParagraph"/>
        <w:numPr>
          <w:ilvl w:val="0"/>
          <w:numId w:val="12"/>
        </w:numPr>
      </w:pPr>
      <w:r w:rsidRPr="001A2FDA">
        <w:t>For visualizing the warehouse layout / structure: CAD floor software</w:t>
      </w:r>
    </w:p>
    <w:p w14:paraId="4FDF9E64" w14:textId="77777777" w:rsidR="009C59C9" w:rsidRDefault="009C59C9" w:rsidP="00A46ACE">
      <w:pPr>
        <w:pStyle w:val="ListParagraph"/>
        <w:numPr>
          <w:ilvl w:val="0"/>
          <w:numId w:val="12"/>
        </w:numPr>
      </w:pPr>
      <w:r>
        <w:t>GitHub for storing codes and maintaining versions.</w:t>
      </w:r>
    </w:p>
    <w:p w14:paraId="50CC3918" w14:textId="7CD53AB3" w:rsidR="009C59C9" w:rsidRDefault="008D2235" w:rsidP="00A46ACE">
      <w:pPr>
        <w:pStyle w:val="ListParagraph"/>
        <w:numPr>
          <w:ilvl w:val="0"/>
          <w:numId w:val="12"/>
        </w:numPr>
      </w:pPr>
      <w:r>
        <w:t>Cloud:</w:t>
      </w:r>
      <w:r w:rsidR="009C59C9">
        <w:t xml:space="preserve"> Google Cloud Provider (GCP)</w:t>
      </w:r>
    </w:p>
    <w:p w14:paraId="39FE36CA" w14:textId="77777777" w:rsidR="001B66AE" w:rsidRDefault="001B66AE" w:rsidP="001B66AE"/>
    <w:p w14:paraId="1E83DDC8" w14:textId="77777777" w:rsidR="009C59C9" w:rsidRDefault="009C59C9" w:rsidP="009C59C9">
      <w:pPr>
        <w:pStyle w:val="Heading4"/>
      </w:pPr>
      <w:r>
        <w:lastRenderedPageBreak/>
        <w:t xml:space="preserve">Python Code File Details </w:t>
      </w:r>
    </w:p>
    <w:p w14:paraId="43DFFA4D" w14:textId="77777777" w:rsidR="009C59C9" w:rsidRDefault="009C59C9" w:rsidP="009C59C9">
      <w:pPr>
        <w:ind w:left="720" w:firstLine="0"/>
      </w:pPr>
      <w:r>
        <w:t xml:space="preserve">The following files are attached for python code for this assignment </w:t>
      </w:r>
    </w:p>
    <w:p w14:paraId="0292421B" w14:textId="77777777" w:rsidR="009C59C9" w:rsidRDefault="009C59C9" w:rsidP="00A46ACE">
      <w:pPr>
        <w:pStyle w:val="ListParagraph"/>
        <w:numPr>
          <w:ilvl w:val="0"/>
          <w:numId w:val="11"/>
        </w:numPr>
        <w:ind w:left="1440"/>
        <w:jc w:val="both"/>
      </w:pPr>
      <w:r>
        <w:t>index.html.txt</w:t>
      </w:r>
    </w:p>
    <w:p w14:paraId="3FFEA906" w14:textId="77777777" w:rsidR="009C59C9" w:rsidRDefault="009C59C9" w:rsidP="00A46ACE">
      <w:pPr>
        <w:pStyle w:val="ListParagraph"/>
        <w:numPr>
          <w:ilvl w:val="0"/>
          <w:numId w:val="11"/>
        </w:numPr>
        <w:ind w:left="1440"/>
        <w:jc w:val="both"/>
      </w:pPr>
      <w:r>
        <w:t>wmsdata.csv.txt for data</w:t>
      </w:r>
    </w:p>
    <w:p w14:paraId="27A73342" w14:textId="77777777" w:rsidR="009C59C9" w:rsidRDefault="009C59C9" w:rsidP="00A46ACE">
      <w:pPr>
        <w:pStyle w:val="ListParagraph"/>
        <w:numPr>
          <w:ilvl w:val="0"/>
          <w:numId w:val="11"/>
        </w:numPr>
        <w:ind w:left="1440"/>
        <w:jc w:val="both"/>
      </w:pPr>
      <w:r>
        <w:t>app.py.txt</w:t>
      </w:r>
    </w:p>
    <w:p w14:paraId="546640EB" w14:textId="77777777" w:rsidR="009C59C9" w:rsidRDefault="009C59C9" w:rsidP="00A46ACE">
      <w:pPr>
        <w:pStyle w:val="ListParagraph"/>
        <w:numPr>
          <w:ilvl w:val="0"/>
          <w:numId w:val="11"/>
        </w:numPr>
        <w:ind w:left="1440"/>
        <w:jc w:val="both"/>
      </w:pPr>
      <w:r>
        <w:t>wms.py.txt</w:t>
      </w:r>
    </w:p>
    <w:p w14:paraId="71D55E52" w14:textId="77777777" w:rsidR="009C59C9" w:rsidRDefault="009C59C9" w:rsidP="00A46ACE">
      <w:pPr>
        <w:pStyle w:val="ListParagraph"/>
        <w:numPr>
          <w:ilvl w:val="0"/>
          <w:numId w:val="11"/>
        </w:numPr>
        <w:ind w:left="1440"/>
        <w:jc w:val="both"/>
      </w:pPr>
      <w:r>
        <w:t>wms.ipynb.txt</w:t>
      </w:r>
    </w:p>
    <w:p w14:paraId="21905FA9" w14:textId="77777777" w:rsidR="009C59C9" w:rsidRDefault="009C59C9" w:rsidP="00A46ACE">
      <w:pPr>
        <w:pStyle w:val="ListParagraph"/>
        <w:numPr>
          <w:ilvl w:val="0"/>
          <w:numId w:val="11"/>
        </w:numPr>
        <w:ind w:left="1440"/>
        <w:jc w:val="both"/>
      </w:pPr>
      <w:r>
        <w:t>wms.pdf</w:t>
      </w:r>
    </w:p>
    <w:p w14:paraId="3AB29137" w14:textId="77777777" w:rsidR="009C59C9" w:rsidRDefault="009C59C9" w:rsidP="00A46ACE">
      <w:pPr>
        <w:pStyle w:val="ListParagraph"/>
        <w:numPr>
          <w:ilvl w:val="0"/>
          <w:numId w:val="11"/>
        </w:numPr>
        <w:ind w:left="1440"/>
        <w:jc w:val="both"/>
      </w:pPr>
      <w:r>
        <w:t>rlwms.pkl.txt</w:t>
      </w:r>
    </w:p>
    <w:p w14:paraId="6F79B502" w14:textId="77777777" w:rsidR="009C59C9" w:rsidRDefault="009C59C9" w:rsidP="00A46ACE">
      <w:pPr>
        <w:pStyle w:val="ListParagraph"/>
        <w:numPr>
          <w:ilvl w:val="0"/>
          <w:numId w:val="11"/>
        </w:numPr>
        <w:ind w:left="1440"/>
        <w:jc w:val="both"/>
      </w:pPr>
      <w:r>
        <w:t>requirements.txt</w:t>
      </w:r>
    </w:p>
    <w:p w14:paraId="2B21F940" w14:textId="77777777" w:rsidR="009C59C9" w:rsidRDefault="009C59C9" w:rsidP="009C59C9">
      <w:pPr>
        <w:jc w:val="both"/>
      </w:pPr>
      <w:r>
        <w:t>please remove the .txt from files prior to run the code</w:t>
      </w:r>
    </w:p>
    <w:p w14:paraId="64BC0CE2" w14:textId="2E628BC5" w:rsidR="001A1045" w:rsidRDefault="000E28EC" w:rsidP="0011344C">
      <w:pPr>
        <w:pStyle w:val="Heading3"/>
      </w:pPr>
      <w:bookmarkStart w:id="53" w:name="_Toc80203378"/>
      <w:r>
        <w:t>Performance Analysis</w:t>
      </w:r>
      <w:bookmarkEnd w:id="53"/>
    </w:p>
    <w:p w14:paraId="6841E1B7" w14:textId="2BC67E19" w:rsidR="00125D7A" w:rsidRPr="00125D7A" w:rsidRDefault="00125D7A" w:rsidP="00125D7A">
      <w:r>
        <w:t xml:space="preserve">Once model is built or trained, the model must be tested to check whether it meets the requirements or not. </w:t>
      </w:r>
    </w:p>
    <w:p w14:paraId="07BF9BB0" w14:textId="77777777" w:rsidR="008F0926" w:rsidRDefault="008F0926" w:rsidP="008F0926">
      <w:pPr>
        <w:pStyle w:val="Heading4"/>
      </w:pPr>
      <w:bookmarkStart w:id="54" w:name="_Toc74782180"/>
      <w:r>
        <w:t>Test Plan</w:t>
      </w:r>
      <w:bookmarkEnd w:id="54"/>
    </w:p>
    <w:p w14:paraId="5CC46CE7" w14:textId="77777777" w:rsidR="008F0926" w:rsidRDefault="008F0926" w:rsidP="008F0926">
      <w:r w:rsidRPr="00AF635F">
        <w:t>It involves explicit checks for behaviors that we expect our model to follow.</w:t>
      </w:r>
      <w:r>
        <w:t xml:space="preserve"> In machine learning, we commonly we do the two types of tests such as pre-train tests and post-train tests. It will have a plan for testing the overall business functionalities and it may have one or more test cases.</w:t>
      </w:r>
    </w:p>
    <w:p w14:paraId="7692BC12" w14:textId="77777777" w:rsidR="008F0926" w:rsidRDefault="008F0926" w:rsidP="008F0926">
      <w:pPr>
        <w:pStyle w:val="Heading5"/>
      </w:pPr>
      <w:r>
        <w:t>Pre-train tests</w:t>
      </w:r>
    </w:p>
    <w:p w14:paraId="7645FCCA" w14:textId="270EF4B7" w:rsidR="008F0926" w:rsidRPr="00F9680B" w:rsidRDefault="008F0926" w:rsidP="008F0926">
      <w:r>
        <w:t>This is performed early and catches the bugs before running the model and it does not train model. It checks whether any labels missing or not (Jordan, 2020).</w:t>
      </w:r>
    </w:p>
    <w:p w14:paraId="75FFD421" w14:textId="77777777" w:rsidR="008F0926" w:rsidRDefault="008F0926" w:rsidP="008F0926">
      <w:pPr>
        <w:pStyle w:val="Heading5"/>
      </w:pPr>
      <w:r>
        <w:lastRenderedPageBreak/>
        <w:t>Post-train tests</w:t>
      </w:r>
    </w:p>
    <w:p w14:paraId="7279F4D7" w14:textId="7F620694" w:rsidR="008F0926" w:rsidRPr="00125D7A" w:rsidRDefault="008F0926" w:rsidP="008F0926">
      <w:r>
        <w:t>It is performed on a trained model and checks whether it performs correctly. Here we do the invariance tests, directional expectation tests and minimum functionality tests (Jordan, 2020).</w:t>
      </w:r>
    </w:p>
    <w:p w14:paraId="08C37107" w14:textId="1B65B5BC" w:rsidR="000346EF" w:rsidRDefault="008F0926" w:rsidP="000E28EC">
      <w:pPr>
        <w:pStyle w:val="Heading4"/>
      </w:pPr>
      <w:r>
        <w:t>Component Testing (</w:t>
      </w:r>
      <w:r w:rsidR="000E28EC">
        <w:t>Module Test Cases</w:t>
      </w:r>
      <w:r>
        <w:t>)</w:t>
      </w:r>
    </w:p>
    <w:p w14:paraId="43421A4D" w14:textId="77777777" w:rsidR="008E33F7" w:rsidRDefault="008E33F7" w:rsidP="008E33F7">
      <w:r>
        <w:t>Here the individual module or component is tested. The following table format is used for testing and tracking the test results. There are three module test cases such as front-end user interface (UI) invalid location, front-end UI valid location, and model output / result</w:t>
      </w:r>
    </w:p>
    <w:tbl>
      <w:tblPr>
        <w:tblW w:w="9085" w:type="dxa"/>
        <w:tblLook w:val="04A0" w:firstRow="1" w:lastRow="0" w:firstColumn="1" w:lastColumn="0" w:noHBand="0" w:noVBand="1"/>
      </w:tblPr>
      <w:tblGrid>
        <w:gridCol w:w="869"/>
        <w:gridCol w:w="276"/>
        <w:gridCol w:w="2158"/>
        <w:gridCol w:w="3113"/>
        <w:gridCol w:w="2679"/>
      </w:tblGrid>
      <w:tr w:rsidR="008E33F7" w:rsidRPr="00833894" w14:paraId="10CA4128"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59F7C194" w14:textId="77777777" w:rsidR="008E33F7" w:rsidRPr="007A0E1D" w:rsidRDefault="008E33F7" w:rsidP="00621E17">
            <w:pPr>
              <w:spacing w:line="240" w:lineRule="auto"/>
              <w:ind w:firstLine="0"/>
            </w:pPr>
            <w:r w:rsidRPr="007A0E1D">
              <w:t>Test Case Name: Model results / output</w:t>
            </w:r>
          </w:p>
        </w:tc>
      </w:tr>
      <w:tr w:rsidR="008E33F7" w:rsidRPr="00833894" w14:paraId="370251EB"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3A324EB5" w14:textId="77777777" w:rsidR="008E33F7" w:rsidRPr="007A0E1D" w:rsidRDefault="008E33F7" w:rsidP="00621E17">
            <w:pPr>
              <w:spacing w:line="240" w:lineRule="auto"/>
              <w:ind w:firstLine="0"/>
            </w:pPr>
            <w:r w:rsidRPr="007A0E1D">
              <w:t>Priority: High</w:t>
            </w:r>
          </w:p>
        </w:tc>
      </w:tr>
      <w:tr w:rsidR="008E33F7" w:rsidRPr="00833894" w14:paraId="705715D3"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6F0D67E1" w14:textId="77777777" w:rsidR="008E33F7" w:rsidRPr="007A0E1D" w:rsidRDefault="008E33F7" w:rsidP="00621E17">
            <w:pPr>
              <w:spacing w:line="240" w:lineRule="auto"/>
              <w:ind w:firstLine="0"/>
            </w:pPr>
            <w:r w:rsidRPr="007A0E1D">
              <w:t>Module: Reinforcement Q-Learning Algorithm</w:t>
            </w:r>
          </w:p>
        </w:tc>
      </w:tr>
      <w:tr w:rsidR="008E33F7" w:rsidRPr="00833894" w14:paraId="43B7864E"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57ED3FDB" w14:textId="77777777" w:rsidR="008E33F7" w:rsidRPr="007A0E1D" w:rsidRDefault="008E33F7" w:rsidP="00621E17">
            <w:pPr>
              <w:spacing w:line="240" w:lineRule="auto"/>
              <w:ind w:firstLine="0"/>
            </w:pPr>
            <w:r w:rsidRPr="007A0E1D">
              <w:t>Test Objective: To make sure that model produces the desired results –shortest optimal path</w:t>
            </w:r>
          </w:p>
        </w:tc>
      </w:tr>
      <w:tr w:rsidR="008E33F7" w:rsidRPr="00833894" w14:paraId="45FC0FBA" w14:textId="77777777" w:rsidTr="00621E17">
        <w:trPr>
          <w:trHeight w:val="300"/>
        </w:trPr>
        <w:tc>
          <w:tcPr>
            <w:tcW w:w="869" w:type="dxa"/>
            <w:tcBorders>
              <w:top w:val="nil"/>
              <w:left w:val="nil"/>
              <w:bottom w:val="nil"/>
              <w:right w:val="nil"/>
            </w:tcBorders>
            <w:shd w:val="clear" w:color="auto" w:fill="auto"/>
            <w:noWrap/>
            <w:vAlign w:val="bottom"/>
            <w:hideMark/>
          </w:tcPr>
          <w:p w14:paraId="72A83EB1" w14:textId="77777777" w:rsidR="008E33F7" w:rsidRPr="00833894" w:rsidRDefault="008E33F7" w:rsidP="00621E17">
            <w:pPr>
              <w:spacing w:line="240" w:lineRule="auto"/>
              <w:ind w:firstLine="0"/>
              <w:rPr>
                <w:rFonts w:ascii="Calibri" w:eastAsia="Times New Roman" w:hAnsi="Calibri" w:cs="Calibri"/>
                <w:color w:val="000000"/>
                <w:kern w:val="0"/>
                <w:sz w:val="22"/>
                <w:szCs w:val="22"/>
                <w:lang w:eastAsia="en-US"/>
              </w:rPr>
            </w:pPr>
          </w:p>
        </w:tc>
        <w:tc>
          <w:tcPr>
            <w:tcW w:w="266" w:type="dxa"/>
            <w:tcBorders>
              <w:top w:val="nil"/>
              <w:left w:val="nil"/>
              <w:bottom w:val="nil"/>
              <w:right w:val="nil"/>
            </w:tcBorders>
            <w:shd w:val="clear" w:color="auto" w:fill="auto"/>
            <w:noWrap/>
            <w:vAlign w:val="bottom"/>
            <w:hideMark/>
          </w:tcPr>
          <w:p w14:paraId="3B79FCC5"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51E2DDC5"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07629DFF"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6D53E16D"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833894" w14:paraId="524ACE26" w14:textId="77777777" w:rsidTr="00621E17">
        <w:trPr>
          <w:trHeight w:val="300"/>
        </w:trPr>
        <w:tc>
          <w:tcPr>
            <w:tcW w:w="869" w:type="dxa"/>
            <w:tcBorders>
              <w:top w:val="nil"/>
              <w:left w:val="nil"/>
              <w:bottom w:val="nil"/>
              <w:right w:val="nil"/>
            </w:tcBorders>
            <w:shd w:val="clear" w:color="auto" w:fill="auto"/>
            <w:noWrap/>
            <w:vAlign w:val="bottom"/>
            <w:hideMark/>
          </w:tcPr>
          <w:p w14:paraId="71F43998"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6" w:type="dxa"/>
            <w:tcBorders>
              <w:top w:val="nil"/>
              <w:left w:val="nil"/>
              <w:bottom w:val="nil"/>
              <w:right w:val="nil"/>
            </w:tcBorders>
            <w:shd w:val="clear" w:color="auto" w:fill="auto"/>
            <w:noWrap/>
            <w:vAlign w:val="bottom"/>
            <w:hideMark/>
          </w:tcPr>
          <w:p w14:paraId="4152730E"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1314BD3A"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1DAC0515"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6B4BB425" w14:textId="77777777" w:rsidR="008E33F7" w:rsidRPr="00833894"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833894" w14:paraId="2B57FA51" w14:textId="77777777" w:rsidTr="00621E17">
        <w:trPr>
          <w:trHeight w:val="300"/>
        </w:trPr>
        <w:tc>
          <w:tcPr>
            <w:tcW w:w="86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AD3786D" w14:textId="77777777" w:rsidR="008E33F7" w:rsidRPr="007A0E1D" w:rsidRDefault="008E33F7" w:rsidP="00621E17">
            <w:pPr>
              <w:spacing w:line="240" w:lineRule="auto"/>
              <w:ind w:firstLine="0"/>
            </w:pPr>
            <w:r w:rsidRPr="007A0E1D">
              <w:t>Step</w:t>
            </w:r>
          </w:p>
        </w:tc>
        <w:tc>
          <w:tcPr>
            <w:tcW w:w="266" w:type="dxa"/>
            <w:tcBorders>
              <w:top w:val="single" w:sz="4" w:space="0" w:color="auto"/>
              <w:left w:val="nil"/>
              <w:bottom w:val="single" w:sz="4" w:space="0" w:color="auto"/>
              <w:right w:val="single" w:sz="4" w:space="0" w:color="auto"/>
            </w:tcBorders>
            <w:shd w:val="clear" w:color="000000" w:fill="D0CECE"/>
            <w:noWrap/>
            <w:vAlign w:val="bottom"/>
            <w:hideMark/>
          </w:tcPr>
          <w:p w14:paraId="3DBFA14C" w14:textId="77777777" w:rsidR="008E33F7" w:rsidRPr="007A0E1D" w:rsidRDefault="008E33F7" w:rsidP="00621E17">
            <w:pPr>
              <w:spacing w:line="240" w:lineRule="auto"/>
              <w:ind w:firstLine="0"/>
            </w:pPr>
            <w:r w:rsidRPr="007A0E1D">
              <w:t> </w:t>
            </w:r>
          </w:p>
        </w:tc>
        <w:tc>
          <w:tcPr>
            <w:tcW w:w="2158" w:type="dxa"/>
            <w:tcBorders>
              <w:top w:val="single" w:sz="4" w:space="0" w:color="auto"/>
              <w:left w:val="nil"/>
              <w:bottom w:val="single" w:sz="4" w:space="0" w:color="auto"/>
              <w:right w:val="single" w:sz="4" w:space="0" w:color="auto"/>
            </w:tcBorders>
            <w:shd w:val="clear" w:color="000000" w:fill="D0CECE"/>
            <w:noWrap/>
            <w:vAlign w:val="bottom"/>
            <w:hideMark/>
          </w:tcPr>
          <w:p w14:paraId="7B9BC72F" w14:textId="77777777" w:rsidR="008E33F7" w:rsidRPr="007A0E1D" w:rsidRDefault="008E33F7" w:rsidP="00621E17">
            <w:pPr>
              <w:spacing w:line="240" w:lineRule="auto"/>
              <w:ind w:firstLine="0"/>
            </w:pPr>
            <w:r w:rsidRPr="007A0E1D">
              <w:t>Test Details</w:t>
            </w:r>
          </w:p>
        </w:tc>
        <w:tc>
          <w:tcPr>
            <w:tcW w:w="3113" w:type="dxa"/>
            <w:tcBorders>
              <w:top w:val="single" w:sz="4" w:space="0" w:color="auto"/>
              <w:left w:val="nil"/>
              <w:bottom w:val="single" w:sz="4" w:space="0" w:color="auto"/>
              <w:right w:val="single" w:sz="4" w:space="0" w:color="auto"/>
            </w:tcBorders>
            <w:shd w:val="clear" w:color="000000" w:fill="D0CECE"/>
            <w:noWrap/>
            <w:vAlign w:val="bottom"/>
            <w:hideMark/>
          </w:tcPr>
          <w:p w14:paraId="22354977" w14:textId="77777777" w:rsidR="008E33F7" w:rsidRPr="007A0E1D" w:rsidRDefault="008E33F7" w:rsidP="00621E17">
            <w:pPr>
              <w:spacing w:line="240" w:lineRule="auto"/>
              <w:ind w:firstLine="0"/>
            </w:pPr>
            <w:r w:rsidRPr="007A0E1D">
              <w:t>Expected Results</w:t>
            </w:r>
          </w:p>
        </w:tc>
        <w:tc>
          <w:tcPr>
            <w:tcW w:w="2679" w:type="dxa"/>
            <w:tcBorders>
              <w:top w:val="single" w:sz="4" w:space="0" w:color="auto"/>
              <w:left w:val="nil"/>
              <w:bottom w:val="single" w:sz="4" w:space="0" w:color="auto"/>
              <w:right w:val="single" w:sz="4" w:space="0" w:color="auto"/>
            </w:tcBorders>
            <w:shd w:val="clear" w:color="000000" w:fill="D0CECE"/>
            <w:noWrap/>
            <w:vAlign w:val="bottom"/>
            <w:hideMark/>
          </w:tcPr>
          <w:p w14:paraId="71502994" w14:textId="77777777" w:rsidR="008E33F7" w:rsidRPr="007A0E1D" w:rsidRDefault="008E33F7" w:rsidP="00621E17">
            <w:pPr>
              <w:spacing w:line="240" w:lineRule="auto"/>
              <w:ind w:firstLine="0"/>
            </w:pPr>
            <w:r w:rsidRPr="007A0E1D">
              <w:t>Problem/Issue</w:t>
            </w:r>
          </w:p>
        </w:tc>
      </w:tr>
      <w:tr w:rsidR="008E33F7" w:rsidRPr="00833894" w14:paraId="54CFF576"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692AD076" w14:textId="77777777" w:rsidR="008E33F7" w:rsidRPr="007A0E1D" w:rsidRDefault="008E33F7" w:rsidP="00621E17">
            <w:pPr>
              <w:spacing w:line="240" w:lineRule="auto"/>
              <w:ind w:firstLine="0"/>
              <w:jc w:val="right"/>
            </w:pPr>
            <w:r w:rsidRPr="007A0E1D">
              <w:t>1</w:t>
            </w:r>
          </w:p>
        </w:tc>
        <w:tc>
          <w:tcPr>
            <w:tcW w:w="266" w:type="dxa"/>
            <w:tcBorders>
              <w:top w:val="nil"/>
              <w:left w:val="nil"/>
              <w:bottom w:val="single" w:sz="4" w:space="0" w:color="auto"/>
              <w:right w:val="single" w:sz="4" w:space="0" w:color="auto"/>
            </w:tcBorders>
            <w:shd w:val="clear" w:color="auto" w:fill="auto"/>
            <w:noWrap/>
            <w:vAlign w:val="bottom"/>
            <w:hideMark/>
          </w:tcPr>
          <w:p w14:paraId="2A8C334F"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5F991B83" w14:textId="77777777" w:rsidR="008E33F7" w:rsidRPr="007A0E1D" w:rsidRDefault="008E33F7" w:rsidP="00621E17">
            <w:pPr>
              <w:spacing w:line="240" w:lineRule="auto"/>
              <w:ind w:firstLine="0"/>
            </w:pPr>
            <w:r w:rsidRPr="007A0E1D">
              <w:t>Pass picking location such as 13,27</w:t>
            </w:r>
          </w:p>
        </w:tc>
        <w:tc>
          <w:tcPr>
            <w:tcW w:w="3113" w:type="dxa"/>
            <w:tcBorders>
              <w:top w:val="nil"/>
              <w:left w:val="nil"/>
              <w:bottom w:val="single" w:sz="4" w:space="0" w:color="auto"/>
              <w:right w:val="single" w:sz="4" w:space="0" w:color="auto"/>
            </w:tcBorders>
            <w:shd w:val="clear" w:color="auto" w:fill="auto"/>
            <w:noWrap/>
            <w:vAlign w:val="bottom"/>
          </w:tcPr>
          <w:p w14:paraId="0FC16B2D" w14:textId="77777777" w:rsidR="008E33F7" w:rsidRPr="007A0E1D" w:rsidRDefault="008E33F7" w:rsidP="00621E17">
            <w:pPr>
              <w:spacing w:line="240" w:lineRule="auto"/>
              <w:ind w:firstLine="0"/>
            </w:pPr>
            <w:r w:rsidRPr="007A0E1D">
              <w:t>System allows to enter values</w:t>
            </w:r>
          </w:p>
        </w:tc>
        <w:tc>
          <w:tcPr>
            <w:tcW w:w="2679" w:type="dxa"/>
            <w:tcBorders>
              <w:top w:val="nil"/>
              <w:left w:val="nil"/>
              <w:bottom w:val="single" w:sz="4" w:space="0" w:color="auto"/>
              <w:right w:val="single" w:sz="4" w:space="0" w:color="auto"/>
            </w:tcBorders>
            <w:shd w:val="clear" w:color="auto" w:fill="auto"/>
            <w:noWrap/>
            <w:vAlign w:val="bottom"/>
            <w:hideMark/>
          </w:tcPr>
          <w:p w14:paraId="0A39571F" w14:textId="77777777" w:rsidR="008E33F7" w:rsidRPr="007A0E1D" w:rsidRDefault="008E33F7" w:rsidP="00621E17">
            <w:pPr>
              <w:spacing w:line="240" w:lineRule="auto"/>
              <w:ind w:firstLine="0"/>
            </w:pPr>
            <w:r>
              <w:t>No issues are reported</w:t>
            </w:r>
          </w:p>
        </w:tc>
      </w:tr>
      <w:tr w:rsidR="008E33F7" w:rsidRPr="00833894" w14:paraId="3639B4C2"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4908885B" w14:textId="77777777" w:rsidR="008E33F7" w:rsidRPr="007A0E1D" w:rsidRDefault="008E33F7" w:rsidP="00621E17">
            <w:pPr>
              <w:spacing w:line="240" w:lineRule="auto"/>
              <w:ind w:firstLine="0"/>
              <w:jc w:val="right"/>
            </w:pPr>
            <w:r w:rsidRPr="007A0E1D">
              <w:t>2</w:t>
            </w:r>
          </w:p>
        </w:tc>
        <w:tc>
          <w:tcPr>
            <w:tcW w:w="266" w:type="dxa"/>
            <w:tcBorders>
              <w:top w:val="nil"/>
              <w:left w:val="nil"/>
              <w:bottom w:val="single" w:sz="4" w:space="0" w:color="auto"/>
              <w:right w:val="single" w:sz="4" w:space="0" w:color="auto"/>
            </w:tcBorders>
            <w:shd w:val="clear" w:color="auto" w:fill="auto"/>
            <w:noWrap/>
            <w:vAlign w:val="bottom"/>
            <w:hideMark/>
          </w:tcPr>
          <w:p w14:paraId="6763F8C0"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014ADAF6" w14:textId="77777777" w:rsidR="008E33F7" w:rsidRPr="007A0E1D" w:rsidRDefault="008E33F7" w:rsidP="00621E17">
            <w:pPr>
              <w:spacing w:line="240" w:lineRule="auto"/>
              <w:ind w:firstLine="0"/>
            </w:pPr>
            <w:r w:rsidRPr="007A0E1D">
              <w:t>Call the predict method with step 1 inputs</w:t>
            </w:r>
          </w:p>
        </w:tc>
        <w:tc>
          <w:tcPr>
            <w:tcW w:w="3113" w:type="dxa"/>
            <w:tcBorders>
              <w:top w:val="nil"/>
              <w:left w:val="nil"/>
              <w:bottom w:val="single" w:sz="4" w:space="0" w:color="auto"/>
              <w:right w:val="single" w:sz="4" w:space="0" w:color="auto"/>
            </w:tcBorders>
            <w:shd w:val="clear" w:color="auto" w:fill="auto"/>
            <w:noWrap/>
            <w:vAlign w:val="bottom"/>
            <w:hideMark/>
          </w:tcPr>
          <w:p w14:paraId="2FBEB07D" w14:textId="77777777" w:rsidR="008E33F7" w:rsidRPr="007A0E1D" w:rsidRDefault="008E33F7" w:rsidP="00621E17">
            <w:pPr>
              <w:spacing w:line="240" w:lineRule="auto"/>
              <w:ind w:firstLine="0"/>
            </w:pPr>
            <w:r>
              <w:t>System allows to call API</w:t>
            </w:r>
          </w:p>
        </w:tc>
        <w:tc>
          <w:tcPr>
            <w:tcW w:w="2679" w:type="dxa"/>
            <w:tcBorders>
              <w:top w:val="nil"/>
              <w:left w:val="nil"/>
              <w:bottom w:val="single" w:sz="4" w:space="0" w:color="auto"/>
              <w:right w:val="single" w:sz="4" w:space="0" w:color="auto"/>
            </w:tcBorders>
            <w:shd w:val="clear" w:color="auto" w:fill="auto"/>
            <w:noWrap/>
            <w:vAlign w:val="bottom"/>
            <w:hideMark/>
          </w:tcPr>
          <w:p w14:paraId="418569D4" w14:textId="77777777" w:rsidR="008E33F7" w:rsidRPr="007A0E1D" w:rsidRDefault="008E33F7" w:rsidP="00621E17">
            <w:pPr>
              <w:spacing w:line="240" w:lineRule="auto"/>
              <w:ind w:firstLine="0"/>
            </w:pPr>
            <w:r w:rsidRPr="007A0E1D">
              <w:t> </w:t>
            </w:r>
            <w:r>
              <w:t>No issues are reported</w:t>
            </w:r>
          </w:p>
        </w:tc>
      </w:tr>
      <w:tr w:rsidR="008E33F7" w:rsidRPr="00833894" w14:paraId="2657B80F"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5ED84440" w14:textId="77777777" w:rsidR="008E33F7" w:rsidRPr="007A0E1D" w:rsidRDefault="008E33F7" w:rsidP="00621E17">
            <w:pPr>
              <w:spacing w:line="240" w:lineRule="auto"/>
              <w:ind w:firstLine="0"/>
              <w:jc w:val="right"/>
            </w:pPr>
            <w:r w:rsidRPr="007A0E1D">
              <w:t>3</w:t>
            </w:r>
          </w:p>
        </w:tc>
        <w:tc>
          <w:tcPr>
            <w:tcW w:w="266" w:type="dxa"/>
            <w:tcBorders>
              <w:top w:val="nil"/>
              <w:left w:val="nil"/>
              <w:bottom w:val="single" w:sz="4" w:space="0" w:color="auto"/>
              <w:right w:val="single" w:sz="4" w:space="0" w:color="auto"/>
            </w:tcBorders>
            <w:shd w:val="clear" w:color="auto" w:fill="auto"/>
            <w:noWrap/>
            <w:vAlign w:val="bottom"/>
            <w:hideMark/>
          </w:tcPr>
          <w:p w14:paraId="29BF39EC"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281DD114" w14:textId="77777777" w:rsidR="008E33F7" w:rsidRPr="007A0E1D" w:rsidRDefault="008E33F7" w:rsidP="00621E17">
            <w:pPr>
              <w:spacing w:line="240" w:lineRule="auto"/>
              <w:ind w:firstLine="0"/>
            </w:pPr>
            <w:r w:rsidRPr="007A0E1D">
              <w:t>Display Results</w:t>
            </w:r>
          </w:p>
        </w:tc>
        <w:tc>
          <w:tcPr>
            <w:tcW w:w="3113" w:type="dxa"/>
            <w:tcBorders>
              <w:top w:val="nil"/>
              <w:left w:val="nil"/>
              <w:bottom w:val="single" w:sz="4" w:space="0" w:color="auto"/>
              <w:right w:val="single" w:sz="4" w:space="0" w:color="auto"/>
            </w:tcBorders>
            <w:shd w:val="clear" w:color="auto" w:fill="auto"/>
            <w:noWrap/>
            <w:vAlign w:val="bottom"/>
            <w:hideMark/>
          </w:tcPr>
          <w:p w14:paraId="1AEAA48A" w14:textId="77777777" w:rsidR="008E33F7" w:rsidRPr="007A0E1D" w:rsidRDefault="008E33F7" w:rsidP="00621E17">
            <w:pPr>
              <w:spacing w:line="240" w:lineRule="auto"/>
              <w:ind w:firstLine="0"/>
            </w:pPr>
            <w:r w:rsidRPr="007A0E1D">
              <w:t>The module provides the shortest optimal path in text and graph</w:t>
            </w:r>
          </w:p>
        </w:tc>
        <w:tc>
          <w:tcPr>
            <w:tcW w:w="2679" w:type="dxa"/>
            <w:tcBorders>
              <w:top w:val="nil"/>
              <w:left w:val="nil"/>
              <w:bottom w:val="single" w:sz="4" w:space="0" w:color="auto"/>
              <w:right w:val="single" w:sz="4" w:space="0" w:color="auto"/>
            </w:tcBorders>
            <w:shd w:val="clear" w:color="auto" w:fill="auto"/>
            <w:noWrap/>
            <w:vAlign w:val="bottom"/>
            <w:hideMark/>
          </w:tcPr>
          <w:p w14:paraId="36B7056B" w14:textId="77777777" w:rsidR="008E33F7" w:rsidRPr="007A0E1D" w:rsidRDefault="008E33F7" w:rsidP="00621E17">
            <w:pPr>
              <w:spacing w:line="240" w:lineRule="auto"/>
              <w:ind w:firstLine="0"/>
            </w:pPr>
            <w:r w:rsidRPr="007A0E1D">
              <w:t> </w:t>
            </w:r>
            <w:r>
              <w:t>No issues are reported</w:t>
            </w:r>
          </w:p>
        </w:tc>
      </w:tr>
    </w:tbl>
    <w:p w14:paraId="0E3CD74B" w14:textId="77777777" w:rsidR="008E33F7" w:rsidRDefault="008E33F7" w:rsidP="008E33F7"/>
    <w:tbl>
      <w:tblPr>
        <w:tblW w:w="9095" w:type="dxa"/>
        <w:tblLook w:val="04A0" w:firstRow="1" w:lastRow="0" w:firstColumn="1" w:lastColumn="0" w:noHBand="0" w:noVBand="1"/>
      </w:tblPr>
      <w:tblGrid>
        <w:gridCol w:w="869"/>
        <w:gridCol w:w="276"/>
        <w:gridCol w:w="2158"/>
        <w:gridCol w:w="3113"/>
        <w:gridCol w:w="2679"/>
      </w:tblGrid>
      <w:tr w:rsidR="008E33F7" w:rsidRPr="00123590" w14:paraId="009619EB" w14:textId="77777777" w:rsidTr="00621E17">
        <w:trPr>
          <w:trHeight w:val="300"/>
        </w:trPr>
        <w:tc>
          <w:tcPr>
            <w:tcW w:w="909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4F1C026E" w14:textId="77777777" w:rsidR="008E33F7" w:rsidRPr="007A0E1D" w:rsidRDefault="008E33F7" w:rsidP="00621E17">
            <w:pPr>
              <w:spacing w:line="240" w:lineRule="auto"/>
              <w:ind w:firstLine="0"/>
            </w:pPr>
            <w:r w:rsidRPr="007A0E1D">
              <w:t>Test Case Name: User Interface Validation – Invalid Picking Location</w:t>
            </w:r>
          </w:p>
        </w:tc>
      </w:tr>
      <w:tr w:rsidR="008E33F7" w:rsidRPr="00123590" w14:paraId="07662513" w14:textId="77777777" w:rsidTr="00621E17">
        <w:trPr>
          <w:trHeight w:val="300"/>
        </w:trPr>
        <w:tc>
          <w:tcPr>
            <w:tcW w:w="909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196D0BB0" w14:textId="77777777" w:rsidR="008E33F7" w:rsidRPr="007A0E1D" w:rsidRDefault="008E33F7" w:rsidP="00621E17">
            <w:pPr>
              <w:spacing w:line="240" w:lineRule="auto"/>
              <w:ind w:firstLine="0"/>
            </w:pPr>
            <w:r w:rsidRPr="007A0E1D">
              <w:t>Priority: Medium</w:t>
            </w:r>
          </w:p>
        </w:tc>
      </w:tr>
      <w:tr w:rsidR="008E33F7" w:rsidRPr="00123590" w14:paraId="13DD7F07" w14:textId="77777777" w:rsidTr="00621E17">
        <w:trPr>
          <w:trHeight w:val="300"/>
        </w:trPr>
        <w:tc>
          <w:tcPr>
            <w:tcW w:w="909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4A9097A" w14:textId="77777777" w:rsidR="008E33F7" w:rsidRPr="007A0E1D" w:rsidRDefault="008E33F7" w:rsidP="00621E17">
            <w:pPr>
              <w:spacing w:line="240" w:lineRule="auto"/>
              <w:ind w:firstLine="0"/>
            </w:pPr>
            <w:r w:rsidRPr="007A0E1D">
              <w:t>Module: index.html</w:t>
            </w:r>
          </w:p>
        </w:tc>
      </w:tr>
      <w:tr w:rsidR="008E33F7" w:rsidRPr="00123590" w14:paraId="5B06FF2D" w14:textId="77777777" w:rsidTr="00621E17">
        <w:trPr>
          <w:trHeight w:val="300"/>
        </w:trPr>
        <w:tc>
          <w:tcPr>
            <w:tcW w:w="909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335EE86A" w14:textId="77777777" w:rsidR="008E33F7" w:rsidRPr="007A0E1D" w:rsidRDefault="008E33F7" w:rsidP="00621E17">
            <w:pPr>
              <w:spacing w:line="240" w:lineRule="auto"/>
              <w:ind w:firstLine="0"/>
            </w:pPr>
            <w:r w:rsidRPr="007A0E1D">
              <w:t>Test Objective: The module accepts only the valid input. If input is not correct, it shows error message.</w:t>
            </w:r>
          </w:p>
        </w:tc>
      </w:tr>
      <w:tr w:rsidR="008E33F7" w:rsidRPr="00123590" w14:paraId="44B5BA05" w14:textId="77777777" w:rsidTr="00621E17">
        <w:trPr>
          <w:trHeight w:val="300"/>
        </w:trPr>
        <w:tc>
          <w:tcPr>
            <w:tcW w:w="869" w:type="dxa"/>
            <w:tcBorders>
              <w:top w:val="nil"/>
              <w:left w:val="nil"/>
              <w:bottom w:val="nil"/>
              <w:right w:val="nil"/>
            </w:tcBorders>
            <w:shd w:val="clear" w:color="auto" w:fill="auto"/>
            <w:noWrap/>
            <w:vAlign w:val="bottom"/>
            <w:hideMark/>
          </w:tcPr>
          <w:p w14:paraId="367844EE" w14:textId="77777777" w:rsidR="008E33F7" w:rsidRPr="00123590" w:rsidRDefault="008E33F7" w:rsidP="00621E17">
            <w:pPr>
              <w:spacing w:line="240" w:lineRule="auto"/>
              <w:ind w:firstLine="0"/>
              <w:rPr>
                <w:rFonts w:ascii="Calibri" w:eastAsia="Times New Roman" w:hAnsi="Calibri" w:cs="Calibri"/>
                <w:color w:val="000000"/>
                <w:kern w:val="0"/>
                <w:sz w:val="22"/>
                <w:szCs w:val="22"/>
                <w:lang w:eastAsia="en-US"/>
              </w:rPr>
            </w:pPr>
          </w:p>
        </w:tc>
        <w:tc>
          <w:tcPr>
            <w:tcW w:w="276" w:type="dxa"/>
            <w:tcBorders>
              <w:top w:val="nil"/>
              <w:left w:val="nil"/>
              <w:bottom w:val="nil"/>
              <w:right w:val="nil"/>
            </w:tcBorders>
            <w:shd w:val="clear" w:color="auto" w:fill="auto"/>
            <w:noWrap/>
            <w:vAlign w:val="bottom"/>
            <w:hideMark/>
          </w:tcPr>
          <w:p w14:paraId="3EF9214C"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767F3B58"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0A149DE7"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53FA4F01"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123590" w14:paraId="4D95D61F" w14:textId="77777777" w:rsidTr="00621E17">
        <w:trPr>
          <w:trHeight w:val="300"/>
        </w:trPr>
        <w:tc>
          <w:tcPr>
            <w:tcW w:w="869" w:type="dxa"/>
            <w:tcBorders>
              <w:top w:val="nil"/>
              <w:left w:val="nil"/>
              <w:bottom w:val="nil"/>
              <w:right w:val="nil"/>
            </w:tcBorders>
            <w:shd w:val="clear" w:color="auto" w:fill="auto"/>
            <w:noWrap/>
            <w:vAlign w:val="bottom"/>
            <w:hideMark/>
          </w:tcPr>
          <w:p w14:paraId="0AAE37CC"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76" w:type="dxa"/>
            <w:tcBorders>
              <w:top w:val="nil"/>
              <w:left w:val="nil"/>
              <w:bottom w:val="nil"/>
              <w:right w:val="nil"/>
            </w:tcBorders>
            <w:shd w:val="clear" w:color="auto" w:fill="auto"/>
            <w:noWrap/>
            <w:vAlign w:val="bottom"/>
            <w:hideMark/>
          </w:tcPr>
          <w:p w14:paraId="589F48C0"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71B6DE11"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0F7216BC"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26DED4C8"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123590" w14:paraId="3A4F69E0" w14:textId="77777777" w:rsidTr="00621E17">
        <w:trPr>
          <w:trHeight w:val="300"/>
        </w:trPr>
        <w:tc>
          <w:tcPr>
            <w:tcW w:w="86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8443875" w14:textId="77777777" w:rsidR="008E33F7" w:rsidRPr="007A0E1D" w:rsidRDefault="008E33F7" w:rsidP="00621E17">
            <w:pPr>
              <w:spacing w:line="240" w:lineRule="auto"/>
              <w:ind w:firstLine="0"/>
            </w:pPr>
            <w:r w:rsidRPr="007A0E1D">
              <w:t>Step</w:t>
            </w:r>
          </w:p>
        </w:tc>
        <w:tc>
          <w:tcPr>
            <w:tcW w:w="276" w:type="dxa"/>
            <w:tcBorders>
              <w:top w:val="single" w:sz="4" w:space="0" w:color="auto"/>
              <w:left w:val="nil"/>
              <w:bottom w:val="single" w:sz="4" w:space="0" w:color="auto"/>
              <w:right w:val="single" w:sz="4" w:space="0" w:color="auto"/>
            </w:tcBorders>
            <w:shd w:val="clear" w:color="000000" w:fill="D0CECE"/>
            <w:noWrap/>
            <w:vAlign w:val="bottom"/>
            <w:hideMark/>
          </w:tcPr>
          <w:p w14:paraId="3C36A823" w14:textId="77777777" w:rsidR="008E33F7" w:rsidRPr="007A0E1D" w:rsidRDefault="008E33F7" w:rsidP="00621E17">
            <w:pPr>
              <w:spacing w:line="240" w:lineRule="auto"/>
              <w:ind w:firstLine="0"/>
            </w:pPr>
            <w:r w:rsidRPr="007A0E1D">
              <w:t> </w:t>
            </w:r>
          </w:p>
        </w:tc>
        <w:tc>
          <w:tcPr>
            <w:tcW w:w="2158" w:type="dxa"/>
            <w:tcBorders>
              <w:top w:val="single" w:sz="4" w:space="0" w:color="auto"/>
              <w:left w:val="nil"/>
              <w:bottom w:val="single" w:sz="4" w:space="0" w:color="auto"/>
              <w:right w:val="single" w:sz="4" w:space="0" w:color="auto"/>
            </w:tcBorders>
            <w:shd w:val="clear" w:color="000000" w:fill="D0CECE"/>
            <w:noWrap/>
            <w:vAlign w:val="bottom"/>
            <w:hideMark/>
          </w:tcPr>
          <w:p w14:paraId="17DD1312" w14:textId="77777777" w:rsidR="008E33F7" w:rsidRPr="007A0E1D" w:rsidRDefault="008E33F7" w:rsidP="00621E17">
            <w:pPr>
              <w:spacing w:line="240" w:lineRule="auto"/>
              <w:ind w:firstLine="0"/>
            </w:pPr>
            <w:r w:rsidRPr="007A0E1D">
              <w:t>Test Details</w:t>
            </w:r>
          </w:p>
        </w:tc>
        <w:tc>
          <w:tcPr>
            <w:tcW w:w="3113" w:type="dxa"/>
            <w:tcBorders>
              <w:top w:val="single" w:sz="4" w:space="0" w:color="auto"/>
              <w:left w:val="nil"/>
              <w:bottom w:val="single" w:sz="4" w:space="0" w:color="auto"/>
              <w:right w:val="single" w:sz="4" w:space="0" w:color="auto"/>
            </w:tcBorders>
            <w:shd w:val="clear" w:color="000000" w:fill="D0CECE"/>
            <w:noWrap/>
            <w:vAlign w:val="bottom"/>
            <w:hideMark/>
          </w:tcPr>
          <w:p w14:paraId="1731508A" w14:textId="77777777" w:rsidR="008E33F7" w:rsidRPr="007A0E1D" w:rsidRDefault="008E33F7" w:rsidP="00621E17">
            <w:pPr>
              <w:spacing w:line="240" w:lineRule="auto"/>
              <w:ind w:firstLine="0"/>
            </w:pPr>
            <w:r w:rsidRPr="007A0E1D">
              <w:t>Expected Results</w:t>
            </w:r>
          </w:p>
        </w:tc>
        <w:tc>
          <w:tcPr>
            <w:tcW w:w="2679" w:type="dxa"/>
            <w:tcBorders>
              <w:top w:val="single" w:sz="4" w:space="0" w:color="auto"/>
              <w:left w:val="nil"/>
              <w:bottom w:val="single" w:sz="4" w:space="0" w:color="auto"/>
              <w:right w:val="single" w:sz="4" w:space="0" w:color="auto"/>
            </w:tcBorders>
            <w:shd w:val="clear" w:color="000000" w:fill="D0CECE"/>
            <w:noWrap/>
            <w:vAlign w:val="bottom"/>
            <w:hideMark/>
          </w:tcPr>
          <w:p w14:paraId="59EB7E0C" w14:textId="77777777" w:rsidR="008E33F7" w:rsidRPr="007A0E1D" w:rsidRDefault="008E33F7" w:rsidP="00621E17">
            <w:pPr>
              <w:spacing w:line="240" w:lineRule="auto"/>
              <w:ind w:firstLine="0"/>
            </w:pPr>
            <w:r w:rsidRPr="007A0E1D">
              <w:t>Problem/Issue</w:t>
            </w:r>
          </w:p>
        </w:tc>
      </w:tr>
      <w:tr w:rsidR="008E33F7" w:rsidRPr="00123590" w14:paraId="5879C470"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139D9636" w14:textId="77777777" w:rsidR="008E33F7" w:rsidRPr="007A0E1D" w:rsidRDefault="008E33F7" w:rsidP="00621E17">
            <w:pPr>
              <w:spacing w:line="240" w:lineRule="auto"/>
              <w:ind w:firstLine="0"/>
              <w:jc w:val="right"/>
            </w:pPr>
            <w:r w:rsidRPr="007A0E1D">
              <w:t>1</w:t>
            </w:r>
          </w:p>
        </w:tc>
        <w:tc>
          <w:tcPr>
            <w:tcW w:w="276" w:type="dxa"/>
            <w:tcBorders>
              <w:top w:val="nil"/>
              <w:left w:val="nil"/>
              <w:bottom w:val="single" w:sz="4" w:space="0" w:color="auto"/>
              <w:right w:val="single" w:sz="4" w:space="0" w:color="auto"/>
            </w:tcBorders>
            <w:shd w:val="clear" w:color="auto" w:fill="auto"/>
            <w:noWrap/>
            <w:vAlign w:val="bottom"/>
            <w:hideMark/>
          </w:tcPr>
          <w:p w14:paraId="1F98554F"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320D7A50" w14:textId="77777777" w:rsidR="008E33F7" w:rsidRPr="007A0E1D" w:rsidRDefault="008E33F7" w:rsidP="00621E17">
            <w:pPr>
              <w:spacing w:line="240" w:lineRule="auto"/>
              <w:ind w:firstLine="0"/>
            </w:pPr>
            <w:r w:rsidRPr="007A0E1D">
              <w:t>No input and click the submit button</w:t>
            </w:r>
          </w:p>
        </w:tc>
        <w:tc>
          <w:tcPr>
            <w:tcW w:w="3113" w:type="dxa"/>
            <w:tcBorders>
              <w:top w:val="nil"/>
              <w:left w:val="nil"/>
              <w:bottom w:val="single" w:sz="4" w:space="0" w:color="auto"/>
              <w:right w:val="single" w:sz="4" w:space="0" w:color="auto"/>
            </w:tcBorders>
            <w:shd w:val="clear" w:color="auto" w:fill="auto"/>
            <w:noWrap/>
            <w:vAlign w:val="bottom"/>
            <w:hideMark/>
          </w:tcPr>
          <w:p w14:paraId="4A1A14E5" w14:textId="77777777" w:rsidR="008E33F7" w:rsidRPr="007A0E1D" w:rsidRDefault="008E33F7" w:rsidP="00621E17">
            <w:pPr>
              <w:spacing w:line="240" w:lineRule="auto"/>
              <w:ind w:firstLine="0"/>
            </w:pPr>
            <w:r w:rsidRPr="007A0E1D">
              <w:t>Shows error message ‘Please enter the picking location’</w:t>
            </w:r>
          </w:p>
        </w:tc>
        <w:tc>
          <w:tcPr>
            <w:tcW w:w="2679" w:type="dxa"/>
            <w:tcBorders>
              <w:top w:val="nil"/>
              <w:left w:val="nil"/>
              <w:bottom w:val="single" w:sz="4" w:space="0" w:color="auto"/>
              <w:right w:val="single" w:sz="4" w:space="0" w:color="auto"/>
            </w:tcBorders>
            <w:shd w:val="clear" w:color="auto" w:fill="auto"/>
            <w:noWrap/>
            <w:vAlign w:val="bottom"/>
            <w:hideMark/>
          </w:tcPr>
          <w:p w14:paraId="65A07A1E" w14:textId="77777777" w:rsidR="008E33F7" w:rsidRPr="007A0E1D" w:rsidRDefault="008E33F7" w:rsidP="00621E17">
            <w:pPr>
              <w:spacing w:line="240" w:lineRule="auto"/>
              <w:ind w:firstLine="0"/>
            </w:pPr>
            <w:r w:rsidRPr="007A0E1D">
              <w:t> </w:t>
            </w:r>
            <w:r>
              <w:t>No issues are reported</w:t>
            </w:r>
          </w:p>
        </w:tc>
      </w:tr>
      <w:tr w:rsidR="008E33F7" w:rsidRPr="00123590" w14:paraId="51B32392"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5271D9F9" w14:textId="77777777" w:rsidR="008E33F7" w:rsidRPr="007A0E1D" w:rsidRDefault="008E33F7" w:rsidP="00621E17">
            <w:pPr>
              <w:spacing w:line="240" w:lineRule="auto"/>
              <w:ind w:firstLine="0"/>
              <w:jc w:val="right"/>
            </w:pPr>
            <w:r w:rsidRPr="007A0E1D">
              <w:t>2</w:t>
            </w:r>
          </w:p>
        </w:tc>
        <w:tc>
          <w:tcPr>
            <w:tcW w:w="276" w:type="dxa"/>
            <w:tcBorders>
              <w:top w:val="nil"/>
              <w:left w:val="nil"/>
              <w:bottom w:val="single" w:sz="4" w:space="0" w:color="auto"/>
              <w:right w:val="single" w:sz="4" w:space="0" w:color="auto"/>
            </w:tcBorders>
            <w:shd w:val="clear" w:color="auto" w:fill="auto"/>
            <w:noWrap/>
            <w:vAlign w:val="bottom"/>
            <w:hideMark/>
          </w:tcPr>
          <w:p w14:paraId="74C404C3"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1EF7AED8" w14:textId="77777777" w:rsidR="008E33F7" w:rsidRPr="007A0E1D" w:rsidRDefault="008E33F7" w:rsidP="00621E17">
            <w:pPr>
              <w:spacing w:line="240" w:lineRule="auto"/>
              <w:ind w:firstLine="0"/>
            </w:pPr>
            <w:r w:rsidRPr="007A0E1D">
              <w:t>Enter invalid picking location 27,27</w:t>
            </w:r>
          </w:p>
        </w:tc>
        <w:tc>
          <w:tcPr>
            <w:tcW w:w="3113" w:type="dxa"/>
            <w:tcBorders>
              <w:top w:val="nil"/>
              <w:left w:val="nil"/>
              <w:bottom w:val="single" w:sz="4" w:space="0" w:color="auto"/>
              <w:right w:val="single" w:sz="4" w:space="0" w:color="auto"/>
            </w:tcBorders>
            <w:shd w:val="clear" w:color="auto" w:fill="auto"/>
            <w:noWrap/>
            <w:vAlign w:val="bottom"/>
            <w:hideMark/>
          </w:tcPr>
          <w:p w14:paraId="1EFB4DA4" w14:textId="77777777" w:rsidR="008E33F7" w:rsidRPr="007A0E1D" w:rsidRDefault="008E33F7" w:rsidP="00621E17">
            <w:pPr>
              <w:spacing w:line="240" w:lineRule="auto"/>
              <w:ind w:firstLine="0"/>
            </w:pPr>
            <w:r w:rsidRPr="007A0E1D">
              <w:t>Shows error message ‘Invalid Picking location</w:t>
            </w:r>
            <w:r>
              <w:t>’</w:t>
            </w:r>
          </w:p>
        </w:tc>
        <w:tc>
          <w:tcPr>
            <w:tcW w:w="2679" w:type="dxa"/>
            <w:tcBorders>
              <w:top w:val="nil"/>
              <w:left w:val="nil"/>
              <w:bottom w:val="single" w:sz="4" w:space="0" w:color="auto"/>
              <w:right w:val="single" w:sz="4" w:space="0" w:color="auto"/>
            </w:tcBorders>
            <w:shd w:val="clear" w:color="auto" w:fill="auto"/>
            <w:noWrap/>
            <w:vAlign w:val="bottom"/>
            <w:hideMark/>
          </w:tcPr>
          <w:p w14:paraId="29DE56C2" w14:textId="77777777" w:rsidR="008E33F7" w:rsidRPr="007A0E1D" w:rsidRDefault="008E33F7" w:rsidP="00621E17">
            <w:pPr>
              <w:spacing w:line="240" w:lineRule="auto"/>
              <w:ind w:firstLine="0"/>
            </w:pPr>
            <w:r w:rsidRPr="007A0E1D">
              <w:t> </w:t>
            </w:r>
            <w:r>
              <w:t>No issues are reported</w:t>
            </w:r>
          </w:p>
        </w:tc>
      </w:tr>
    </w:tbl>
    <w:p w14:paraId="606882BC" w14:textId="77777777" w:rsidR="008E33F7" w:rsidRDefault="008E33F7" w:rsidP="008E33F7"/>
    <w:p w14:paraId="246C5950" w14:textId="77777777" w:rsidR="008E33F7" w:rsidRDefault="008E33F7" w:rsidP="008E33F7">
      <w:r>
        <w:t xml:space="preserve">If user enters invalid picking location, terminal / wall then model returns or </w:t>
      </w:r>
      <w:proofErr w:type="gramStart"/>
      <w:r>
        <w:t>says</w:t>
      </w:r>
      <w:proofErr w:type="gramEnd"/>
      <w:r>
        <w:t xml:space="preserve"> ‘</w:t>
      </w:r>
      <w:r w:rsidRPr="00DF52FA">
        <w:t>Picking Location ['27', '17'] is invalid</w:t>
      </w:r>
      <w:r>
        <w:t>’.  here 27,17 is invalid pick location.</w:t>
      </w:r>
    </w:p>
    <w:p w14:paraId="6BAB24EE" w14:textId="77777777" w:rsidR="008E33F7" w:rsidRDefault="008E33F7" w:rsidP="008E33F7">
      <w:pPr>
        <w:jc w:val="center"/>
      </w:pPr>
      <w:r>
        <w:t>Invalid Location</w:t>
      </w:r>
    </w:p>
    <w:p w14:paraId="1FB4BA9F" w14:textId="77777777" w:rsidR="008E33F7" w:rsidRDefault="008E33F7" w:rsidP="008E33F7"/>
    <w:p w14:paraId="7368187C" w14:textId="77777777" w:rsidR="008E33F7" w:rsidRPr="00833894" w:rsidRDefault="008E33F7" w:rsidP="008E33F7">
      <w:pPr>
        <w:jc w:val="center"/>
      </w:pPr>
      <w:r w:rsidRPr="00E664A1">
        <w:rPr>
          <w:noProof/>
        </w:rPr>
        <w:drawing>
          <wp:inline distT="0" distB="0" distL="0" distR="0" wp14:anchorId="2292FD19" wp14:editId="7C0470E9">
            <wp:extent cx="3810532" cy="2295845"/>
            <wp:effectExtent l="0" t="0" r="0" b="0"/>
            <wp:docPr id="66" name="Picture 6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28"/>
                    <a:stretch>
                      <a:fillRect/>
                    </a:stretch>
                  </pic:blipFill>
                  <pic:spPr>
                    <a:xfrm>
                      <a:off x="0" y="0"/>
                      <a:ext cx="3810532" cy="2295845"/>
                    </a:xfrm>
                    <a:prstGeom prst="rect">
                      <a:avLst/>
                    </a:prstGeom>
                  </pic:spPr>
                </pic:pic>
              </a:graphicData>
            </a:graphic>
          </wp:inline>
        </w:drawing>
      </w:r>
    </w:p>
    <w:p w14:paraId="7B804C1F" w14:textId="77777777" w:rsidR="008E33F7" w:rsidRDefault="008E33F7" w:rsidP="008E33F7"/>
    <w:tbl>
      <w:tblPr>
        <w:tblW w:w="9085" w:type="dxa"/>
        <w:tblLook w:val="04A0" w:firstRow="1" w:lastRow="0" w:firstColumn="1" w:lastColumn="0" w:noHBand="0" w:noVBand="1"/>
      </w:tblPr>
      <w:tblGrid>
        <w:gridCol w:w="869"/>
        <w:gridCol w:w="276"/>
        <w:gridCol w:w="2158"/>
        <w:gridCol w:w="3113"/>
        <w:gridCol w:w="2679"/>
      </w:tblGrid>
      <w:tr w:rsidR="008E33F7" w:rsidRPr="00123590" w14:paraId="73393FD6"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03F543DE" w14:textId="77777777" w:rsidR="008E33F7" w:rsidRPr="007A0E1D" w:rsidRDefault="008E33F7" w:rsidP="00621E17">
            <w:pPr>
              <w:spacing w:line="240" w:lineRule="auto"/>
              <w:ind w:firstLine="0"/>
            </w:pPr>
            <w:r w:rsidRPr="007A0E1D">
              <w:t>Test Case Name: User Interface Validation – Valid Picking Location</w:t>
            </w:r>
          </w:p>
        </w:tc>
      </w:tr>
      <w:tr w:rsidR="008E33F7" w:rsidRPr="00123590" w14:paraId="6601EB74"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652EAAD" w14:textId="77777777" w:rsidR="008E33F7" w:rsidRPr="007A0E1D" w:rsidRDefault="008E33F7" w:rsidP="00621E17">
            <w:pPr>
              <w:spacing w:line="240" w:lineRule="auto"/>
              <w:ind w:firstLine="0"/>
            </w:pPr>
            <w:r w:rsidRPr="007A0E1D">
              <w:t>Priority: Medium</w:t>
            </w:r>
          </w:p>
        </w:tc>
      </w:tr>
      <w:tr w:rsidR="008E33F7" w:rsidRPr="00123590" w14:paraId="4957DC33"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2B29DAD" w14:textId="77777777" w:rsidR="008E33F7" w:rsidRPr="007A0E1D" w:rsidRDefault="008E33F7" w:rsidP="00621E17">
            <w:pPr>
              <w:spacing w:line="240" w:lineRule="auto"/>
              <w:ind w:firstLine="0"/>
            </w:pPr>
            <w:r w:rsidRPr="007A0E1D">
              <w:t>Module: index.html</w:t>
            </w:r>
          </w:p>
        </w:tc>
      </w:tr>
      <w:tr w:rsidR="008E33F7" w:rsidRPr="00123590" w14:paraId="1460618C" w14:textId="77777777" w:rsidTr="00621E17">
        <w:trPr>
          <w:trHeight w:val="300"/>
        </w:trPr>
        <w:tc>
          <w:tcPr>
            <w:tcW w:w="9085" w:type="dxa"/>
            <w:gridSpan w:val="5"/>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4AA76F29" w14:textId="77777777" w:rsidR="008E33F7" w:rsidRPr="007A0E1D" w:rsidRDefault="008E33F7" w:rsidP="00621E17">
            <w:pPr>
              <w:spacing w:line="240" w:lineRule="auto"/>
              <w:ind w:firstLine="0"/>
            </w:pPr>
            <w:r w:rsidRPr="007A0E1D">
              <w:t xml:space="preserve">Test Objective: The module accepts only the valid </w:t>
            </w:r>
            <w:proofErr w:type="gramStart"/>
            <w:r w:rsidRPr="007A0E1D">
              <w:t>input</w:t>
            </w:r>
            <w:proofErr w:type="gramEnd"/>
            <w:r>
              <w:t xml:space="preserve"> and </w:t>
            </w:r>
            <w:r w:rsidRPr="007A0E1D">
              <w:t xml:space="preserve">it shows </w:t>
            </w:r>
            <w:r>
              <w:t>results</w:t>
            </w:r>
          </w:p>
        </w:tc>
      </w:tr>
      <w:tr w:rsidR="008E33F7" w:rsidRPr="00123590" w14:paraId="12B08E17" w14:textId="77777777" w:rsidTr="00621E17">
        <w:trPr>
          <w:trHeight w:val="300"/>
        </w:trPr>
        <w:tc>
          <w:tcPr>
            <w:tcW w:w="869" w:type="dxa"/>
            <w:tcBorders>
              <w:top w:val="nil"/>
              <w:left w:val="nil"/>
              <w:bottom w:val="nil"/>
              <w:right w:val="nil"/>
            </w:tcBorders>
            <w:shd w:val="clear" w:color="auto" w:fill="auto"/>
            <w:noWrap/>
            <w:vAlign w:val="bottom"/>
            <w:hideMark/>
          </w:tcPr>
          <w:p w14:paraId="508AEFAE" w14:textId="77777777" w:rsidR="008E33F7" w:rsidRPr="00123590" w:rsidRDefault="008E33F7" w:rsidP="00621E17">
            <w:pPr>
              <w:spacing w:line="240" w:lineRule="auto"/>
              <w:ind w:firstLine="0"/>
              <w:rPr>
                <w:rFonts w:ascii="Calibri" w:eastAsia="Times New Roman" w:hAnsi="Calibri" w:cs="Calibri"/>
                <w:color w:val="000000"/>
                <w:kern w:val="0"/>
                <w:sz w:val="22"/>
                <w:szCs w:val="22"/>
                <w:lang w:eastAsia="en-US"/>
              </w:rPr>
            </w:pPr>
          </w:p>
        </w:tc>
        <w:tc>
          <w:tcPr>
            <w:tcW w:w="266" w:type="dxa"/>
            <w:tcBorders>
              <w:top w:val="nil"/>
              <w:left w:val="nil"/>
              <w:bottom w:val="nil"/>
              <w:right w:val="nil"/>
            </w:tcBorders>
            <w:shd w:val="clear" w:color="auto" w:fill="auto"/>
            <w:noWrap/>
            <w:vAlign w:val="bottom"/>
            <w:hideMark/>
          </w:tcPr>
          <w:p w14:paraId="7D19CC69"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61C3CF0E"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2FEB301E"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6CA1B52E"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123590" w14:paraId="1512EDE4" w14:textId="77777777" w:rsidTr="00621E17">
        <w:trPr>
          <w:trHeight w:val="300"/>
        </w:trPr>
        <w:tc>
          <w:tcPr>
            <w:tcW w:w="869" w:type="dxa"/>
            <w:tcBorders>
              <w:top w:val="nil"/>
              <w:left w:val="nil"/>
              <w:bottom w:val="nil"/>
              <w:right w:val="nil"/>
            </w:tcBorders>
            <w:shd w:val="clear" w:color="auto" w:fill="auto"/>
            <w:noWrap/>
            <w:vAlign w:val="bottom"/>
            <w:hideMark/>
          </w:tcPr>
          <w:p w14:paraId="1A47BCE2"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6" w:type="dxa"/>
            <w:tcBorders>
              <w:top w:val="nil"/>
              <w:left w:val="nil"/>
              <w:bottom w:val="nil"/>
              <w:right w:val="nil"/>
            </w:tcBorders>
            <w:shd w:val="clear" w:color="auto" w:fill="auto"/>
            <w:noWrap/>
            <w:vAlign w:val="bottom"/>
            <w:hideMark/>
          </w:tcPr>
          <w:p w14:paraId="4D25EA3D"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158" w:type="dxa"/>
            <w:tcBorders>
              <w:top w:val="nil"/>
              <w:left w:val="nil"/>
              <w:bottom w:val="nil"/>
              <w:right w:val="nil"/>
            </w:tcBorders>
            <w:shd w:val="clear" w:color="auto" w:fill="auto"/>
            <w:noWrap/>
            <w:vAlign w:val="bottom"/>
            <w:hideMark/>
          </w:tcPr>
          <w:p w14:paraId="42981295"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3113" w:type="dxa"/>
            <w:tcBorders>
              <w:top w:val="nil"/>
              <w:left w:val="nil"/>
              <w:bottom w:val="nil"/>
              <w:right w:val="nil"/>
            </w:tcBorders>
            <w:shd w:val="clear" w:color="auto" w:fill="auto"/>
            <w:noWrap/>
            <w:vAlign w:val="bottom"/>
            <w:hideMark/>
          </w:tcPr>
          <w:p w14:paraId="5F0DB199"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c>
          <w:tcPr>
            <w:tcW w:w="2679" w:type="dxa"/>
            <w:tcBorders>
              <w:top w:val="nil"/>
              <w:left w:val="nil"/>
              <w:bottom w:val="nil"/>
              <w:right w:val="nil"/>
            </w:tcBorders>
            <w:shd w:val="clear" w:color="auto" w:fill="auto"/>
            <w:noWrap/>
            <w:vAlign w:val="bottom"/>
            <w:hideMark/>
          </w:tcPr>
          <w:p w14:paraId="2B6321C3" w14:textId="77777777" w:rsidR="008E33F7" w:rsidRPr="00123590" w:rsidRDefault="008E33F7" w:rsidP="00621E17">
            <w:pPr>
              <w:spacing w:line="240" w:lineRule="auto"/>
              <w:ind w:firstLine="0"/>
              <w:rPr>
                <w:rFonts w:ascii="Times New Roman" w:eastAsia="Times New Roman" w:hAnsi="Times New Roman" w:cs="Times New Roman"/>
                <w:kern w:val="0"/>
                <w:sz w:val="20"/>
                <w:szCs w:val="20"/>
                <w:lang w:eastAsia="en-US"/>
              </w:rPr>
            </w:pPr>
          </w:p>
        </w:tc>
      </w:tr>
      <w:tr w:rsidR="008E33F7" w:rsidRPr="00123590" w14:paraId="2F446AA7" w14:textId="77777777" w:rsidTr="00621E17">
        <w:trPr>
          <w:trHeight w:val="300"/>
        </w:trPr>
        <w:tc>
          <w:tcPr>
            <w:tcW w:w="869"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23CF236" w14:textId="77777777" w:rsidR="008E33F7" w:rsidRPr="007A0E1D" w:rsidRDefault="008E33F7" w:rsidP="00621E17">
            <w:pPr>
              <w:spacing w:line="240" w:lineRule="auto"/>
              <w:ind w:firstLine="0"/>
            </w:pPr>
            <w:r w:rsidRPr="007A0E1D">
              <w:t>Step</w:t>
            </w:r>
          </w:p>
        </w:tc>
        <w:tc>
          <w:tcPr>
            <w:tcW w:w="266" w:type="dxa"/>
            <w:tcBorders>
              <w:top w:val="single" w:sz="4" w:space="0" w:color="auto"/>
              <w:left w:val="nil"/>
              <w:bottom w:val="single" w:sz="4" w:space="0" w:color="auto"/>
              <w:right w:val="single" w:sz="4" w:space="0" w:color="auto"/>
            </w:tcBorders>
            <w:shd w:val="clear" w:color="000000" w:fill="D0CECE"/>
            <w:noWrap/>
            <w:vAlign w:val="bottom"/>
            <w:hideMark/>
          </w:tcPr>
          <w:p w14:paraId="4724C5CD" w14:textId="77777777" w:rsidR="008E33F7" w:rsidRPr="007A0E1D" w:rsidRDefault="008E33F7" w:rsidP="00621E17">
            <w:pPr>
              <w:spacing w:line="240" w:lineRule="auto"/>
              <w:ind w:firstLine="0"/>
            </w:pPr>
            <w:r w:rsidRPr="007A0E1D">
              <w:t> </w:t>
            </w:r>
          </w:p>
        </w:tc>
        <w:tc>
          <w:tcPr>
            <w:tcW w:w="2158" w:type="dxa"/>
            <w:tcBorders>
              <w:top w:val="single" w:sz="4" w:space="0" w:color="auto"/>
              <w:left w:val="nil"/>
              <w:bottom w:val="single" w:sz="4" w:space="0" w:color="auto"/>
              <w:right w:val="single" w:sz="4" w:space="0" w:color="auto"/>
            </w:tcBorders>
            <w:shd w:val="clear" w:color="000000" w:fill="D0CECE"/>
            <w:noWrap/>
            <w:vAlign w:val="bottom"/>
            <w:hideMark/>
          </w:tcPr>
          <w:p w14:paraId="68C52E8C" w14:textId="77777777" w:rsidR="008E33F7" w:rsidRPr="007A0E1D" w:rsidRDefault="008E33F7" w:rsidP="00621E17">
            <w:pPr>
              <w:spacing w:line="240" w:lineRule="auto"/>
              <w:ind w:firstLine="0"/>
            </w:pPr>
            <w:r w:rsidRPr="007A0E1D">
              <w:t>Test Details</w:t>
            </w:r>
          </w:p>
        </w:tc>
        <w:tc>
          <w:tcPr>
            <w:tcW w:w="3113" w:type="dxa"/>
            <w:tcBorders>
              <w:top w:val="single" w:sz="4" w:space="0" w:color="auto"/>
              <w:left w:val="nil"/>
              <w:bottom w:val="single" w:sz="4" w:space="0" w:color="auto"/>
              <w:right w:val="single" w:sz="4" w:space="0" w:color="auto"/>
            </w:tcBorders>
            <w:shd w:val="clear" w:color="000000" w:fill="D0CECE"/>
            <w:noWrap/>
            <w:vAlign w:val="bottom"/>
            <w:hideMark/>
          </w:tcPr>
          <w:p w14:paraId="6F97B255" w14:textId="77777777" w:rsidR="008E33F7" w:rsidRPr="007A0E1D" w:rsidRDefault="008E33F7" w:rsidP="00621E17">
            <w:pPr>
              <w:spacing w:line="240" w:lineRule="auto"/>
              <w:ind w:firstLine="0"/>
            </w:pPr>
            <w:r w:rsidRPr="007A0E1D">
              <w:t>Expected Results</w:t>
            </w:r>
          </w:p>
        </w:tc>
        <w:tc>
          <w:tcPr>
            <w:tcW w:w="2679" w:type="dxa"/>
            <w:tcBorders>
              <w:top w:val="single" w:sz="4" w:space="0" w:color="auto"/>
              <w:left w:val="nil"/>
              <w:bottom w:val="single" w:sz="4" w:space="0" w:color="auto"/>
              <w:right w:val="single" w:sz="4" w:space="0" w:color="auto"/>
            </w:tcBorders>
            <w:shd w:val="clear" w:color="000000" w:fill="D0CECE"/>
            <w:noWrap/>
            <w:vAlign w:val="bottom"/>
            <w:hideMark/>
          </w:tcPr>
          <w:p w14:paraId="29A1624A" w14:textId="77777777" w:rsidR="008E33F7" w:rsidRPr="007A0E1D" w:rsidRDefault="008E33F7" w:rsidP="00621E17">
            <w:pPr>
              <w:spacing w:line="240" w:lineRule="auto"/>
              <w:ind w:firstLine="0"/>
            </w:pPr>
            <w:r w:rsidRPr="007A0E1D">
              <w:t>Problem/Issue</w:t>
            </w:r>
          </w:p>
        </w:tc>
      </w:tr>
      <w:tr w:rsidR="008E33F7" w:rsidRPr="00123590" w14:paraId="34F2F268" w14:textId="77777777" w:rsidTr="00621E17">
        <w:trPr>
          <w:trHeight w:val="300"/>
        </w:trPr>
        <w:tc>
          <w:tcPr>
            <w:tcW w:w="869" w:type="dxa"/>
            <w:tcBorders>
              <w:top w:val="nil"/>
              <w:left w:val="single" w:sz="4" w:space="0" w:color="auto"/>
              <w:bottom w:val="single" w:sz="4" w:space="0" w:color="auto"/>
              <w:right w:val="single" w:sz="4" w:space="0" w:color="auto"/>
            </w:tcBorders>
            <w:shd w:val="clear" w:color="auto" w:fill="auto"/>
            <w:noWrap/>
            <w:vAlign w:val="bottom"/>
            <w:hideMark/>
          </w:tcPr>
          <w:p w14:paraId="6EBC643A" w14:textId="77777777" w:rsidR="008E33F7" w:rsidRPr="007A0E1D" w:rsidRDefault="008E33F7" w:rsidP="00621E17">
            <w:pPr>
              <w:spacing w:line="240" w:lineRule="auto"/>
              <w:ind w:firstLine="0"/>
              <w:jc w:val="right"/>
            </w:pPr>
            <w:r w:rsidRPr="007A0E1D">
              <w:t>1</w:t>
            </w:r>
          </w:p>
        </w:tc>
        <w:tc>
          <w:tcPr>
            <w:tcW w:w="266" w:type="dxa"/>
            <w:tcBorders>
              <w:top w:val="nil"/>
              <w:left w:val="nil"/>
              <w:bottom w:val="single" w:sz="4" w:space="0" w:color="auto"/>
              <w:right w:val="single" w:sz="4" w:space="0" w:color="auto"/>
            </w:tcBorders>
            <w:shd w:val="clear" w:color="auto" w:fill="auto"/>
            <w:noWrap/>
            <w:vAlign w:val="bottom"/>
            <w:hideMark/>
          </w:tcPr>
          <w:p w14:paraId="4C5E03EC" w14:textId="77777777" w:rsidR="008E33F7" w:rsidRPr="007A0E1D" w:rsidRDefault="008E33F7" w:rsidP="00621E17">
            <w:pPr>
              <w:spacing w:line="240" w:lineRule="auto"/>
              <w:ind w:firstLine="0"/>
            </w:pPr>
            <w:r w:rsidRPr="007A0E1D">
              <w:t> </w:t>
            </w:r>
          </w:p>
        </w:tc>
        <w:tc>
          <w:tcPr>
            <w:tcW w:w="2158" w:type="dxa"/>
            <w:tcBorders>
              <w:top w:val="nil"/>
              <w:left w:val="nil"/>
              <w:bottom w:val="single" w:sz="4" w:space="0" w:color="auto"/>
              <w:right w:val="single" w:sz="4" w:space="0" w:color="auto"/>
            </w:tcBorders>
            <w:shd w:val="clear" w:color="auto" w:fill="auto"/>
            <w:noWrap/>
            <w:vAlign w:val="bottom"/>
            <w:hideMark/>
          </w:tcPr>
          <w:p w14:paraId="4DC96281" w14:textId="77777777" w:rsidR="008E33F7" w:rsidRPr="007A0E1D" w:rsidRDefault="008E33F7" w:rsidP="00621E17">
            <w:pPr>
              <w:spacing w:line="240" w:lineRule="auto"/>
              <w:ind w:firstLine="0"/>
            </w:pPr>
            <w:r w:rsidRPr="007A0E1D">
              <w:t> Enter valid location 26, 6</w:t>
            </w:r>
          </w:p>
        </w:tc>
        <w:tc>
          <w:tcPr>
            <w:tcW w:w="3113" w:type="dxa"/>
            <w:tcBorders>
              <w:top w:val="nil"/>
              <w:left w:val="nil"/>
              <w:bottom w:val="single" w:sz="4" w:space="0" w:color="auto"/>
              <w:right w:val="single" w:sz="4" w:space="0" w:color="auto"/>
            </w:tcBorders>
            <w:shd w:val="clear" w:color="auto" w:fill="auto"/>
            <w:noWrap/>
            <w:vAlign w:val="bottom"/>
            <w:hideMark/>
          </w:tcPr>
          <w:p w14:paraId="41D4CCAC" w14:textId="77777777" w:rsidR="008E33F7" w:rsidRPr="007A0E1D" w:rsidRDefault="008E33F7" w:rsidP="00621E17">
            <w:pPr>
              <w:spacing w:line="240" w:lineRule="auto"/>
              <w:ind w:firstLine="0"/>
            </w:pPr>
            <w:r w:rsidRPr="007A0E1D">
              <w:t> The module provides the shortest optimal path in text and graph</w:t>
            </w:r>
          </w:p>
        </w:tc>
        <w:tc>
          <w:tcPr>
            <w:tcW w:w="2679" w:type="dxa"/>
            <w:tcBorders>
              <w:top w:val="nil"/>
              <w:left w:val="nil"/>
              <w:bottom w:val="single" w:sz="4" w:space="0" w:color="auto"/>
              <w:right w:val="single" w:sz="4" w:space="0" w:color="auto"/>
            </w:tcBorders>
            <w:shd w:val="clear" w:color="auto" w:fill="auto"/>
            <w:noWrap/>
            <w:vAlign w:val="bottom"/>
            <w:hideMark/>
          </w:tcPr>
          <w:p w14:paraId="1BBCCC36" w14:textId="77777777" w:rsidR="008E33F7" w:rsidRPr="007A0E1D" w:rsidRDefault="008E33F7" w:rsidP="00621E17">
            <w:pPr>
              <w:spacing w:line="240" w:lineRule="auto"/>
              <w:ind w:firstLine="0"/>
            </w:pPr>
            <w:r w:rsidRPr="007A0E1D">
              <w:t> </w:t>
            </w:r>
            <w:r>
              <w:t>No issues are reported</w:t>
            </w:r>
          </w:p>
        </w:tc>
      </w:tr>
    </w:tbl>
    <w:p w14:paraId="674A61DC" w14:textId="77777777" w:rsidR="008E33F7" w:rsidRDefault="008E33F7" w:rsidP="008E33F7"/>
    <w:p w14:paraId="2B992C36" w14:textId="69CC1594" w:rsidR="008E33F7" w:rsidRDefault="008E33F7" w:rsidP="008E33F7">
      <w:r>
        <w:t xml:space="preserve">If user enters </w:t>
      </w:r>
      <w:r w:rsidR="000710E1">
        <w:t xml:space="preserve">the </w:t>
      </w:r>
      <w:r>
        <w:t>valid picking location such as example 25,6 then model returns the result, and it shows it in text box as well as in picture / graph.</w:t>
      </w:r>
    </w:p>
    <w:p w14:paraId="2E41CDB0" w14:textId="77777777" w:rsidR="008E33F7" w:rsidRDefault="008E33F7" w:rsidP="008E33F7">
      <w:pPr>
        <w:jc w:val="center"/>
      </w:pPr>
      <w:r>
        <w:t>Valid Location</w:t>
      </w:r>
    </w:p>
    <w:p w14:paraId="2D7CAA03" w14:textId="77777777" w:rsidR="008E33F7" w:rsidRDefault="008E33F7" w:rsidP="008E33F7"/>
    <w:p w14:paraId="2A512D20" w14:textId="637B3C6C" w:rsidR="00833894" w:rsidRPr="00833894" w:rsidRDefault="008E33F7" w:rsidP="00833894">
      <w:r w:rsidRPr="008D74C3">
        <w:rPr>
          <w:noProof/>
        </w:rPr>
        <w:lastRenderedPageBreak/>
        <w:drawing>
          <wp:inline distT="0" distB="0" distL="0" distR="0" wp14:anchorId="09C9ED5B" wp14:editId="22A361AD">
            <wp:extent cx="5083200" cy="2890255"/>
            <wp:effectExtent l="0" t="0" r="3175" b="5715"/>
            <wp:docPr id="67" name="Picture 6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084308" cy="2890885"/>
                    </a:xfrm>
                    <a:prstGeom prst="rect">
                      <a:avLst/>
                    </a:prstGeom>
                  </pic:spPr>
                </pic:pic>
              </a:graphicData>
            </a:graphic>
          </wp:inline>
        </w:drawing>
      </w:r>
    </w:p>
    <w:p w14:paraId="12AFA92B" w14:textId="58F50017" w:rsidR="000E28EC" w:rsidRDefault="000E28EC" w:rsidP="000E28EC">
      <w:pPr>
        <w:rPr>
          <w:rFonts w:asciiTheme="majorHAnsi" w:eastAsiaTheme="majorEastAsia" w:hAnsiTheme="majorHAnsi" w:cstheme="majorBidi"/>
          <w:b/>
          <w:bCs/>
          <w:i/>
          <w:iCs/>
        </w:rPr>
      </w:pPr>
      <w:r w:rsidRPr="000E28EC">
        <w:rPr>
          <w:rFonts w:asciiTheme="majorHAnsi" w:eastAsiaTheme="majorEastAsia" w:hAnsiTheme="majorHAnsi" w:cstheme="majorBidi"/>
          <w:b/>
          <w:bCs/>
          <w:i/>
          <w:iCs/>
        </w:rPr>
        <w:t>Requirements Testing</w:t>
      </w:r>
    </w:p>
    <w:p w14:paraId="3DE544E5" w14:textId="24D46AB1" w:rsidR="008E33F7" w:rsidRDefault="008E33F7" w:rsidP="008E33F7">
      <w:pPr>
        <w:rPr>
          <w:rFonts w:ascii="Times New Roman" w:eastAsia="Times New Roman" w:hAnsi="Times New Roman" w:cs="Times New Roman"/>
        </w:rPr>
      </w:pPr>
      <w:r w:rsidRPr="009E1F86">
        <w:rPr>
          <w:rFonts w:ascii="Times New Roman" w:eastAsia="Times New Roman" w:hAnsi="Times New Roman" w:cs="Times New Roman"/>
        </w:rPr>
        <w:t>Once module tests are over or passed</w:t>
      </w:r>
      <w:r>
        <w:rPr>
          <w:rFonts w:ascii="Times New Roman" w:eastAsia="Times New Roman" w:hAnsi="Times New Roman" w:cs="Times New Roman"/>
        </w:rPr>
        <w:t xml:space="preserve">, the requirements </w:t>
      </w:r>
      <w:r w:rsidR="0079562D">
        <w:rPr>
          <w:rFonts w:ascii="Times New Roman" w:eastAsia="Times New Roman" w:hAnsi="Times New Roman" w:cs="Times New Roman"/>
        </w:rPr>
        <w:t>t</w:t>
      </w:r>
      <w:r>
        <w:rPr>
          <w:rFonts w:ascii="Times New Roman" w:eastAsia="Times New Roman" w:hAnsi="Times New Roman" w:cs="Times New Roman"/>
        </w:rPr>
        <w:t>esting is performed against requirements to make sure that it meets the requirements gathered in the requirement phase of development. All the requirements are mapped into individual test cases</w:t>
      </w:r>
      <w:r w:rsidR="0079562D">
        <w:rPr>
          <w:rFonts w:ascii="Times New Roman" w:eastAsia="Times New Roman" w:hAnsi="Times New Roman" w:cs="Times New Roman"/>
        </w:rPr>
        <w:t>, tests are performed against all the test cases</w:t>
      </w:r>
      <w:r w:rsidR="00501F09">
        <w:rPr>
          <w:rFonts w:ascii="Times New Roman" w:eastAsia="Times New Roman" w:hAnsi="Times New Roman" w:cs="Times New Roman"/>
        </w:rPr>
        <w:t xml:space="preserve"> for both functional and non-functional test cases including performance, </w:t>
      </w:r>
      <w:proofErr w:type="gramStart"/>
      <w:r w:rsidR="00501F09">
        <w:rPr>
          <w:rFonts w:ascii="Times New Roman" w:eastAsia="Times New Roman" w:hAnsi="Times New Roman" w:cs="Times New Roman"/>
        </w:rPr>
        <w:t>reliability</w:t>
      </w:r>
      <w:proofErr w:type="gramEnd"/>
      <w:r w:rsidR="00501F09">
        <w:rPr>
          <w:rFonts w:ascii="Times New Roman" w:eastAsia="Times New Roman" w:hAnsi="Times New Roman" w:cs="Times New Roman"/>
        </w:rPr>
        <w:t xml:space="preserve"> and usability. The verification of expected and actual result </w:t>
      </w:r>
      <w:r w:rsidR="007069E2">
        <w:rPr>
          <w:rFonts w:ascii="Times New Roman" w:eastAsia="Times New Roman" w:hAnsi="Times New Roman" w:cs="Times New Roman"/>
        </w:rPr>
        <w:t>is</w:t>
      </w:r>
      <w:r w:rsidR="00501F09">
        <w:rPr>
          <w:rFonts w:ascii="Times New Roman" w:eastAsia="Times New Roman" w:hAnsi="Times New Roman" w:cs="Times New Roman"/>
        </w:rPr>
        <w:t xml:space="preserve"> done if the result is not as actual then bug ticket is created with the results. The following </w:t>
      </w:r>
      <w:r w:rsidR="007069E2">
        <w:rPr>
          <w:rFonts w:ascii="Times New Roman" w:eastAsia="Times New Roman" w:hAnsi="Times New Roman" w:cs="Times New Roman"/>
        </w:rPr>
        <w:t>test checks the requirement of performance and scaling for a large data.</w:t>
      </w:r>
    </w:p>
    <w:p w14:paraId="69E0D505" w14:textId="77777777" w:rsidR="0079562D" w:rsidRDefault="0079562D" w:rsidP="008E33F7">
      <w:pPr>
        <w:rPr>
          <w:rFonts w:ascii="Times New Roman" w:eastAsia="Times New Roman" w:hAnsi="Times New Roman" w:cs="Times New Roman"/>
        </w:rPr>
      </w:pPr>
    </w:p>
    <w:tbl>
      <w:tblPr>
        <w:tblW w:w="8873" w:type="dxa"/>
        <w:tblLook w:val="04A0" w:firstRow="1" w:lastRow="0" w:firstColumn="1" w:lastColumn="0" w:noHBand="0" w:noVBand="1"/>
      </w:tblPr>
      <w:tblGrid>
        <w:gridCol w:w="8873"/>
      </w:tblGrid>
      <w:tr w:rsidR="008E33F7" w:rsidRPr="001040A9" w14:paraId="110027A7" w14:textId="77777777" w:rsidTr="00621E17">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1F90CC73"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Component: Ability to find the shortest optimal path for picking operation in warehouse</w:t>
            </w:r>
          </w:p>
        </w:tc>
      </w:tr>
      <w:tr w:rsidR="008E33F7" w:rsidRPr="001040A9" w14:paraId="23EA2479" w14:textId="77777777" w:rsidTr="00621E17">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4DFDFD45"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Name of Developer: Kannan Nova</w:t>
            </w:r>
          </w:p>
        </w:tc>
      </w:tr>
      <w:tr w:rsidR="008E33F7" w:rsidRPr="001040A9" w14:paraId="76A37E9C" w14:textId="77777777" w:rsidTr="00621E17">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6885F8B7"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Name of Reviewer: Kannan Nova</w:t>
            </w:r>
          </w:p>
        </w:tc>
      </w:tr>
      <w:tr w:rsidR="008E33F7" w:rsidRPr="001040A9" w14:paraId="713D663E" w14:textId="77777777" w:rsidTr="00621E17">
        <w:trPr>
          <w:trHeight w:val="2085"/>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tbl>
            <w:tblPr>
              <w:tblW w:w="8640" w:type="dxa"/>
              <w:tblInd w:w="4" w:type="dxa"/>
              <w:tblLook w:val="04A0" w:firstRow="1" w:lastRow="0" w:firstColumn="1" w:lastColumn="0" w:noHBand="0" w:noVBand="1"/>
            </w:tblPr>
            <w:tblGrid>
              <w:gridCol w:w="2273"/>
              <w:gridCol w:w="1236"/>
              <w:gridCol w:w="5131"/>
            </w:tblGrid>
            <w:tr w:rsidR="008E33F7" w:rsidRPr="007A0E1D" w14:paraId="3A766C35" w14:textId="77777777" w:rsidTr="00621E17">
              <w:trPr>
                <w:trHeight w:val="352"/>
              </w:trPr>
              <w:tc>
                <w:tcPr>
                  <w:tcW w:w="8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93D29B8" w14:textId="77777777" w:rsidR="008E33F7" w:rsidRPr="007A0E1D" w:rsidRDefault="008E33F7" w:rsidP="00621E17">
                  <w:pPr>
                    <w:spacing w:line="240" w:lineRule="auto"/>
                    <w:ind w:firstLine="0"/>
                    <w:jc w:val="center"/>
                    <w:rPr>
                      <w:rFonts w:ascii="Times New Roman" w:eastAsia="Times New Roman" w:hAnsi="Times New Roman" w:cs="Times New Roman"/>
                    </w:rPr>
                  </w:pPr>
                  <w:r w:rsidRPr="007A0E1D">
                    <w:rPr>
                      <w:rFonts w:ascii="Times New Roman" w:eastAsia="Times New Roman" w:hAnsi="Times New Roman" w:cs="Times New Roman"/>
                    </w:rPr>
                    <w:t>Checklist</w:t>
                  </w:r>
                </w:p>
              </w:tc>
            </w:tr>
            <w:tr w:rsidR="008E33F7" w:rsidRPr="007A0E1D" w14:paraId="18E08879" w14:textId="77777777" w:rsidTr="00621E17">
              <w:trPr>
                <w:trHeight w:val="352"/>
              </w:trPr>
              <w:tc>
                <w:tcPr>
                  <w:tcW w:w="2273" w:type="dxa"/>
                  <w:tcBorders>
                    <w:top w:val="nil"/>
                    <w:left w:val="single" w:sz="4" w:space="0" w:color="auto"/>
                    <w:bottom w:val="single" w:sz="4" w:space="0" w:color="auto"/>
                    <w:right w:val="single" w:sz="4" w:space="0" w:color="auto"/>
                  </w:tcBorders>
                  <w:shd w:val="clear" w:color="auto" w:fill="auto"/>
                  <w:noWrap/>
                  <w:vAlign w:val="bottom"/>
                  <w:hideMark/>
                </w:tcPr>
                <w:p w14:paraId="6C220A8A"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Type</w:t>
                  </w:r>
                </w:p>
              </w:tc>
              <w:tc>
                <w:tcPr>
                  <w:tcW w:w="1236" w:type="dxa"/>
                  <w:tcBorders>
                    <w:top w:val="nil"/>
                    <w:left w:val="nil"/>
                    <w:bottom w:val="single" w:sz="4" w:space="0" w:color="auto"/>
                    <w:right w:val="single" w:sz="4" w:space="0" w:color="auto"/>
                  </w:tcBorders>
                  <w:shd w:val="clear" w:color="auto" w:fill="auto"/>
                  <w:noWrap/>
                  <w:vAlign w:val="bottom"/>
                  <w:hideMark/>
                </w:tcPr>
                <w:p w14:paraId="70FB2F70"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w:t>
                  </w:r>
                </w:p>
              </w:tc>
              <w:tc>
                <w:tcPr>
                  <w:tcW w:w="5130" w:type="dxa"/>
                  <w:tcBorders>
                    <w:top w:val="nil"/>
                    <w:left w:val="nil"/>
                    <w:bottom w:val="single" w:sz="4" w:space="0" w:color="auto"/>
                    <w:right w:val="single" w:sz="4" w:space="0" w:color="auto"/>
                  </w:tcBorders>
                  <w:shd w:val="clear" w:color="auto" w:fill="auto"/>
                  <w:vAlign w:val="bottom"/>
                  <w:hideMark/>
                </w:tcPr>
                <w:p w14:paraId="6F57DDAF"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Comments</w:t>
                  </w:r>
                </w:p>
              </w:tc>
            </w:tr>
            <w:tr w:rsidR="008E33F7" w:rsidRPr="007A0E1D" w14:paraId="23AF2427" w14:textId="77777777" w:rsidTr="00621E17">
              <w:trPr>
                <w:trHeight w:val="352"/>
              </w:trPr>
              <w:tc>
                <w:tcPr>
                  <w:tcW w:w="2273" w:type="dxa"/>
                  <w:tcBorders>
                    <w:top w:val="nil"/>
                    <w:left w:val="single" w:sz="4" w:space="0" w:color="auto"/>
                    <w:bottom w:val="single" w:sz="4" w:space="0" w:color="auto"/>
                    <w:right w:val="nil"/>
                  </w:tcBorders>
                  <w:shd w:val="clear" w:color="000000" w:fill="D0CECE"/>
                  <w:noWrap/>
                  <w:vAlign w:val="bottom"/>
                  <w:hideMark/>
                </w:tcPr>
                <w:p w14:paraId="78E05435"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functionality</w:t>
                  </w:r>
                </w:p>
              </w:tc>
              <w:tc>
                <w:tcPr>
                  <w:tcW w:w="1236" w:type="dxa"/>
                  <w:tcBorders>
                    <w:top w:val="nil"/>
                    <w:left w:val="single" w:sz="4" w:space="0" w:color="auto"/>
                    <w:bottom w:val="single" w:sz="4" w:space="0" w:color="auto"/>
                    <w:right w:val="nil"/>
                  </w:tcBorders>
                  <w:shd w:val="clear" w:color="000000" w:fill="D0CECE"/>
                  <w:noWrap/>
                  <w:vAlign w:val="bottom"/>
                  <w:hideMark/>
                </w:tcPr>
                <w:p w14:paraId="510B75AE"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Passed</w:t>
                  </w:r>
                </w:p>
              </w:tc>
              <w:tc>
                <w:tcPr>
                  <w:tcW w:w="5130" w:type="dxa"/>
                  <w:tcBorders>
                    <w:top w:val="nil"/>
                    <w:left w:val="single" w:sz="4" w:space="0" w:color="auto"/>
                    <w:bottom w:val="single" w:sz="4" w:space="0" w:color="auto"/>
                    <w:right w:val="single" w:sz="4" w:space="0" w:color="auto"/>
                  </w:tcBorders>
                  <w:shd w:val="clear" w:color="000000" w:fill="D0CECE"/>
                  <w:vAlign w:val="bottom"/>
                  <w:hideMark/>
                </w:tcPr>
                <w:p w14:paraId="3FAE7AF0"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Met all the requirements</w:t>
                  </w:r>
                  <w:r>
                    <w:rPr>
                      <w:rFonts w:ascii="Times New Roman" w:eastAsia="Times New Roman" w:hAnsi="Times New Roman" w:cs="Times New Roman"/>
                    </w:rPr>
                    <w:t xml:space="preserve">. </w:t>
                  </w:r>
                </w:p>
              </w:tc>
            </w:tr>
            <w:tr w:rsidR="008E33F7" w:rsidRPr="007A0E1D" w14:paraId="293456F3" w14:textId="77777777" w:rsidTr="00621E17">
              <w:trPr>
                <w:trHeight w:val="705"/>
              </w:trPr>
              <w:tc>
                <w:tcPr>
                  <w:tcW w:w="2273" w:type="dxa"/>
                  <w:tcBorders>
                    <w:top w:val="nil"/>
                    <w:left w:val="single" w:sz="4" w:space="0" w:color="auto"/>
                    <w:bottom w:val="single" w:sz="4" w:space="0" w:color="auto"/>
                    <w:right w:val="nil"/>
                  </w:tcBorders>
                  <w:shd w:val="clear" w:color="000000" w:fill="D0CECE"/>
                  <w:noWrap/>
                  <w:vAlign w:val="bottom"/>
                  <w:hideMark/>
                </w:tcPr>
                <w:p w14:paraId="110AB347"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Performance</w:t>
                  </w:r>
                </w:p>
              </w:tc>
              <w:tc>
                <w:tcPr>
                  <w:tcW w:w="1236" w:type="dxa"/>
                  <w:tcBorders>
                    <w:top w:val="nil"/>
                    <w:left w:val="single" w:sz="4" w:space="0" w:color="auto"/>
                    <w:bottom w:val="single" w:sz="4" w:space="0" w:color="auto"/>
                    <w:right w:val="nil"/>
                  </w:tcBorders>
                  <w:shd w:val="clear" w:color="000000" w:fill="D0CECE"/>
                  <w:noWrap/>
                  <w:vAlign w:val="bottom"/>
                  <w:hideMark/>
                </w:tcPr>
                <w:p w14:paraId="628C6CBA" w14:textId="77777777"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Passed</w:t>
                  </w:r>
                </w:p>
              </w:tc>
              <w:tc>
                <w:tcPr>
                  <w:tcW w:w="5130" w:type="dxa"/>
                  <w:tcBorders>
                    <w:top w:val="nil"/>
                    <w:left w:val="single" w:sz="4" w:space="0" w:color="auto"/>
                    <w:bottom w:val="single" w:sz="4" w:space="0" w:color="auto"/>
                    <w:right w:val="single" w:sz="4" w:space="0" w:color="auto"/>
                  </w:tcBorders>
                  <w:shd w:val="clear" w:color="000000" w:fill="D0CECE"/>
                  <w:vAlign w:val="bottom"/>
                  <w:hideMark/>
                </w:tcPr>
                <w:p w14:paraId="403415C7" w14:textId="090DD664" w:rsidR="008E33F7" w:rsidRPr="007A0E1D" w:rsidRDefault="008E33F7" w:rsidP="00621E17">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 xml:space="preserve">It handles a large amount of data and there is </w:t>
                  </w:r>
                  <w:r w:rsidR="00802E05">
                    <w:rPr>
                      <w:rFonts w:ascii="Times New Roman" w:eastAsia="Times New Roman" w:hAnsi="Times New Roman" w:cs="Times New Roman"/>
                    </w:rPr>
                    <w:t xml:space="preserve">no </w:t>
                  </w:r>
                  <w:r w:rsidRPr="007A0E1D">
                    <w:rPr>
                      <w:rFonts w:ascii="Times New Roman" w:eastAsia="Times New Roman" w:hAnsi="Times New Roman" w:cs="Times New Roman"/>
                    </w:rPr>
                    <w:t>scaling issue</w:t>
                  </w:r>
                </w:p>
              </w:tc>
            </w:tr>
          </w:tbl>
          <w:p w14:paraId="57F87215" w14:textId="77777777" w:rsidR="008E33F7" w:rsidRPr="007A0E1D" w:rsidRDefault="008E33F7" w:rsidP="00621E17">
            <w:pPr>
              <w:spacing w:line="240" w:lineRule="auto"/>
              <w:ind w:firstLine="0"/>
              <w:jc w:val="center"/>
              <w:rPr>
                <w:rFonts w:ascii="Times New Roman" w:eastAsia="Times New Roman" w:hAnsi="Times New Roman" w:cs="Times New Roman"/>
              </w:rPr>
            </w:pPr>
          </w:p>
        </w:tc>
      </w:tr>
    </w:tbl>
    <w:p w14:paraId="5B8857D3" w14:textId="77777777" w:rsidR="008E33F7" w:rsidRDefault="008E33F7" w:rsidP="008E33F7">
      <w:pPr>
        <w:rPr>
          <w:rFonts w:ascii="Times New Roman" w:eastAsia="Times New Roman" w:hAnsi="Times New Roman" w:cs="Times New Roman"/>
        </w:rPr>
      </w:pPr>
    </w:p>
    <w:p w14:paraId="189E2ADF" w14:textId="77777777" w:rsidR="008E33F7" w:rsidRDefault="008E33F7" w:rsidP="008E33F7">
      <w:pPr>
        <w:rPr>
          <w:rFonts w:ascii="Times New Roman" w:eastAsia="Times New Roman" w:hAnsi="Times New Roman" w:cs="Times New Roman"/>
        </w:rPr>
      </w:pPr>
      <w:r>
        <w:rPr>
          <w:rFonts w:ascii="Times New Roman" w:eastAsia="Times New Roman" w:hAnsi="Times New Roman" w:cs="Times New Roman"/>
        </w:rPr>
        <w:t>The requirement testing is validated against use cases and this project has the following use case</w:t>
      </w:r>
    </w:p>
    <w:p w14:paraId="06DF7219" w14:textId="77777777" w:rsidR="008E33F7" w:rsidRDefault="008E33F7" w:rsidP="008E33F7">
      <w:r>
        <w:t>The use case helps to see the system functions from a user perspective and use case diagram emphasizes on what system does rather than how. It is used during the requirement analysis for capturing user requirements.</w:t>
      </w:r>
    </w:p>
    <w:p w14:paraId="4528EEB1" w14:textId="77777777" w:rsidR="008E33F7" w:rsidRDefault="008E33F7" w:rsidP="008E33F7">
      <w:pPr>
        <w:jc w:val="center"/>
      </w:pPr>
      <w:r>
        <w:t>Use Case</w:t>
      </w:r>
    </w:p>
    <w:p w14:paraId="4E59CC53" w14:textId="77777777" w:rsidR="008E33F7" w:rsidRDefault="008E33F7" w:rsidP="008E33F7">
      <w:pPr>
        <w:jc w:val="center"/>
      </w:pPr>
      <w:r>
        <w:rPr>
          <w:noProof/>
        </w:rPr>
        <w:drawing>
          <wp:inline distT="0" distB="0" distL="0" distR="0" wp14:anchorId="0CD97FBF" wp14:editId="0F0668C1">
            <wp:extent cx="4427855" cy="1915160"/>
            <wp:effectExtent l="0" t="0" r="0" b="8890"/>
            <wp:docPr id="68" name="Picture 6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7855" cy="1915160"/>
                    </a:xfrm>
                    <a:prstGeom prst="rect">
                      <a:avLst/>
                    </a:prstGeom>
                    <a:noFill/>
                    <a:ln>
                      <a:noFill/>
                    </a:ln>
                  </pic:spPr>
                </pic:pic>
              </a:graphicData>
            </a:graphic>
          </wp:inline>
        </w:drawing>
      </w:r>
    </w:p>
    <w:p w14:paraId="660065B1" w14:textId="77777777" w:rsidR="008E33F7" w:rsidRDefault="008E33F7" w:rsidP="008E33F7">
      <w:pPr>
        <w:pStyle w:val="Heading4"/>
      </w:pPr>
      <w:r>
        <w:t>Use Case: Shortest optimal path</w:t>
      </w:r>
    </w:p>
    <w:p w14:paraId="22667688" w14:textId="11045D2B" w:rsidR="001040A9" w:rsidRDefault="008E33F7" w:rsidP="000E28EC">
      <w:r>
        <w:t>The robots / workers get the shortest optimal path use case where the system is trained with reinforcement learning – Q algorithms (</w:t>
      </w:r>
      <w:r w:rsidRPr="00F84DF3">
        <w:t>Violante</w:t>
      </w:r>
      <w:r>
        <w:t>, 2019).</w:t>
      </w:r>
    </w:p>
    <w:p w14:paraId="3ED89AEE" w14:textId="278E7DCD" w:rsidR="007069E2" w:rsidRDefault="007069E2" w:rsidP="007069E2">
      <w:pPr>
        <w:rPr>
          <w:rFonts w:ascii="Times New Roman" w:eastAsia="Times New Roman" w:hAnsi="Times New Roman" w:cs="Times New Roman"/>
        </w:rPr>
      </w:pPr>
      <w:r>
        <w:rPr>
          <w:rFonts w:ascii="Times New Roman" w:eastAsia="Times New Roman" w:hAnsi="Times New Roman" w:cs="Times New Roman"/>
        </w:rPr>
        <w:t xml:space="preserve">The following test checks the requirement </w:t>
      </w:r>
      <w:r w:rsidR="00AB3B7C">
        <w:rPr>
          <w:rFonts w:ascii="Times New Roman" w:eastAsia="Times New Roman" w:hAnsi="Times New Roman" w:cs="Times New Roman"/>
        </w:rPr>
        <w:t>of performance</w:t>
      </w:r>
      <w:r>
        <w:rPr>
          <w:rFonts w:ascii="Times New Roman" w:eastAsia="Times New Roman" w:hAnsi="Times New Roman" w:cs="Times New Roman"/>
        </w:rPr>
        <w:t xml:space="preserve"> and scaling for a large data.</w:t>
      </w:r>
    </w:p>
    <w:p w14:paraId="16BC6CB6" w14:textId="77777777" w:rsidR="007069E2" w:rsidRDefault="007069E2" w:rsidP="007069E2">
      <w:pPr>
        <w:rPr>
          <w:rFonts w:ascii="Times New Roman" w:eastAsia="Times New Roman" w:hAnsi="Times New Roman" w:cs="Times New Roman"/>
        </w:rPr>
      </w:pPr>
    </w:p>
    <w:tbl>
      <w:tblPr>
        <w:tblW w:w="8873" w:type="dxa"/>
        <w:tblLook w:val="04A0" w:firstRow="1" w:lastRow="0" w:firstColumn="1" w:lastColumn="0" w:noHBand="0" w:noVBand="1"/>
      </w:tblPr>
      <w:tblGrid>
        <w:gridCol w:w="8873"/>
      </w:tblGrid>
      <w:tr w:rsidR="007069E2" w:rsidRPr="001040A9" w14:paraId="74625653" w14:textId="77777777" w:rsidTr="005D0113">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55A34A32"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Component: Ability to find the shortest optimal path for picking operation in warehouse</w:t>
            </w:r>
          </w:p>
        </w:tc>
      </w:tr>
      <w:tr w:rsidR="007069E2" w:rsidRPr="001040A9" w14:paraId="5B7E2F54" w14:textId="77777777" w:rsidTr="005D0113">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7B969926"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Name of Developer: Kannan Nova</w:t>
            </w:r>
          </w:p>
        </w:tc>
      </w:tr>
      <w:tr w:rsidR="007069E2" w:rsidRPr="001040A9" w14:paraId="4BFCF1DD" w14:textId="77777777" w:rsidTr="005D0113">
        <w:trPr>
          <w:trHeight w:val="317"/>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p w14:paraId="12EA9258"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Name of Reviewer: Kannan Nova</w:t>
            </w:r>
          </w:p>
        </w:tc>
      </w:tr>
      <w:tr w:rsidR="007069E2" w:rsidRPr="001040A9" w14:paraId="6CFE85ED" w14:textId="77777777" w:rsidTr="005D0113">
        <w:trPr>
          <w:trHeight w:val="2085"/>
        </w:trPr>
        <w:tc>
          <w:tcPr>
            <w:tcW w:w="8873" w:type="dxa"/>
            <w:tcBorders>
              <w:top w:val="single" w:sz="4" w:space="0" w:color="auto"/>
              <w:left w:val="single" w:sz="4" w:space="0" w:color="auto"/>
              <w:bottom w:val="single" w:sz="4" w:space="0" w:color="auto"/>
              <w:right w:val="single" w:sz="4" w:space="0" w:color="000000"/>
            </w:tcBorders>
            <w:shd w:val="clear" w:color="000000" w:fill="D0CECE"/>
            <w:noWrap/>
            <w:vAlign w:val="bottom"/>
            <w:hideMark/>
          </w:tcPr>
          <w:tbl>
            <w:tblPr>
              <w:tblW w:w="8640" w:type="dxa"/>
              <w:tblInd w:w="4" w:type="dxa"/>
              <w:tblLook w:val="04A0" w:firstRow="1" w:lastRow="0" w:firstColumn="1" w:lastColumn="0" w:noHBand="0" w:noVBand="1"/>
            </w:tblPr>
            <w:tblGrid>
              <w:gridCol w:w="2273"/>
              <w:gridCol w:w="1236"/>
              <w:gridCol w:w="5131"/>
            </w:tblGrid>
            <w:tr w:rsidR="007069E2" w:rsidRPr="007A0E1D" w14:paraId="07008CEF" w14:textId="77777777" w:rsidTr="005D0113">
              <w:trPr>
                <w:trHeight w:val="352"/>
              </w:trPr>
              <w:tc>
                <w:tcPr>
                  <w:tcW w:w="8640"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1D79875" w14:textId="77777777" w:rsidR="007069E2" w:rsidRPr="007A0E1D" w:rsidRDefault="007069E2" w:rsidP="005D0113">
                  <w:pPr>
                    <w:spacing w:line="240" w:lineRule="auto"/>
                    <w:ind w:firstLine="0"/>
                    <w:jc w:val="center"/>
                    <w:rPr>
                      <w:rFonts w:ascii="Times New Roman" w:eastAsia="Times New Roman" w:hAnsi="Times New Roman" w:cs="Times New Roman"/>
                    </w:rPr>
                  </w:pPr>
                  <w:r w:rsidRPr="007A0E1D">
                    <w:rPr>
                      <w:rFonts w:ascii="Times New Roman" w:eastAsia="Times New Roman" w:hAnsi="Times New Roman" w:cs="Times New Roman"/>
                    </w:rPr>
                    <w:lastRenderedPageBreak/>
                    <w:t>Checklist</w:t>
                  </w:r>
                </w:p>
              </w:tc>
            </w:tr>
            <w:tr w:rsidR="007069E2" w:rsidRPr="007A0E1D" w14:paraId="2A75217E" w14:textId="77777777" w:rsidTr="005D0113">
              <w:trPr>
                <w:trHeight w:val="352"/>
              </w:trPr>
              <w:tc>
                <w:tcPr>
                  <w:tcW w:w="2273" w:type="dxa"/>
                  <w:tcBorders>
                    <w:top w:val="nil"/>
                    <w:left w:val="single" w:sz="4" w:space="0" w:color="auto"/>
                    <w:bottom w:val="single" w:sz="4" w:space="0" w:color="auto"/>
                    <w:right w:val="single" w:sz="4" w:space="0" w:color="auto"/>
                  </w:tcBorders>
                  <w:shd w:val="clear" w:color="auto" w:fill="auto"/>
                  <w:noWrap/>
                  <w:vAlign w:val="bottom"/>
                  <w:hideMark/>
                </w:tcPr>
                <w:p w14:paraId="3B2B6ACA"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Type</w:t>
                  </w:r>
                </w:p>
              </w:tc>
              <w:tc>
                <w:tcPr>
                  <w:tcW w:w="1236" w:type="dxa"/>
                  <w:tcBorders>
                    <w:top w:val="nil"/>
                    <w:left w:val="nil"/>
                    <w:bottom w:val="single" w:sz="4" w:space="0" w:color="auto"/>
                    <w:right w:val="single" w:sz="4" w:space="0" w:color="auto"/>
                  </w:tcBorders>
                  <w:shd w:val="clear" w:color="auto" w:fill="auto"/>
                  <w:noWrap/>
                  <w:vAlign w:val="bottom"/>
                  <w:hideMark/>
                </w:tcPr>
                <w:p w14:paraId="0BACA98B"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w:t>
                  </w:r>
                </w:p>
              </w:tc>
              <w:tc>
                <w:tcPr>
                  <w:tcW w:w="5130" w:type="dxa"/>
                  <w:tcBorders>
                    <w:top w:val="nil"/>
                    <w:left w:val="nil"/>
                    <w:bottom w:val="single" w:sz="4" w:space="0" w:color="auto"/>
                    <w:right w:val="single" w:sz="4" w:space="0" w:color="auto"/>
                  </w:tcBorders>
                  <w:shd w:val="clear" w:color="auto" w:fill="auto"/>
                  <w:vAlign w:val="bottom"/>
                  <w:hideMark/>
                </w:tcPr>
                <w:p w14:paraId="79F0EB05"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Comments</w:t>
                  </w:r>
                </w:p>
              </w:tc>
            </w:tr>
            <w:tr w:rsidR="007069E2" w:rsidRPr="007A0E1D" w14:paraId="1F4967F6" w14:textId="77777777" w:rsidTr="005D0113">
              <w:trPr>
                <w:trHeight w:val="352"/>
              </w:trPr>
              <w:tc>
                <w:tcPr>
                  <w:tcW w:w="2273" w:type="dxa"/>
                  <w:tcBorders>
                    <w:top w:val="nil"/>
                    <w:left w:val="single" w:sz="4" w:space="0" w:color="auto"/>
                    <w:bottom w:val="single" w:sz="4" w:space="0" w:color="auto"/>
                    <w:right w:val="nil"/>
                  </w:tcBorders>
                  <w:shd w:val="clear" w:color="000000" w:fill="D0CECE"/>
                  <w:noWrap/>
                  <w:vAlign w:val="bottom"/>
                  <w:hideMark/>
                </w:tcPr>
                <w:p w14:paraId="6A92B038"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functionality</w:t>
                  </w:r>
                </w:p>
              </w:tc>
              <w:tc>
                <w:tcPr>
                  <w:tcW w:w="1236" w:type="dxa"/>
                  <w:tcBorders>
                    <w:top w:val="nil"/>
                    <w:left w:val="single" w:sz="4" w:space="0" w:color="auto"/>
                    <w:bottom w:val="single" w:sz="4" w:space="0" w:color="auto"/>
                    <w:right w:val="nil"/>
                  </w:tcBorders>
                  <w:shd w:val="clear" w:color="000000" w:fill="D0CECE"/>
                  <w:noWrap/>
                  <w:vAlign w:val="bottom"/>
                  <w:hideMark/>
                </w:tcPr>
                <w:p w14:paraId="187F3F32"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Passed</w:t>
                  </w:r>
                </w:p>
              </w:tc>
              <w:tc>
                <w:tcPr>
                  <w:tcW w:w="5130" w:type="dxa"/>
                  <w:tcBorders>
                    <w:top w:val="nil"/>
                    <w:left w:val="single" w:sz="4" w:space="0" w:color="auto"/>
                    <w:bottom w:val="single" w:sz="4" w:space="0" w:color="auto"/>
                    <w:right w:val="single" w:sz="4" w:space="0" w:color="auto"/>
                  </w:tcBorders>
                  <w:shd w:val="clear" w:color="000000" w:fill="D0CECE"/>
                  <w:vAlign w:val="bottom"/>
                  <w:hideMark/>
                </w:tcPr>
                <w:p w14:paraId="64A81563"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Met all the requirements</w:t>
                  </w:r>
                  <w:r>
                    <w:rPr>
                      <w:rFonts w:ascii="Times New Roman" w:eastAsia="Times New Roman" w:hAnsi="Times New Roman" w:cs="Times New Roman"/>
                    </w:rPr>
                    <w:t xml:space="preserve">. </w:t>
                  </w:r>
                </w:p>
              </w:tc>
            </w:tr>
            <w:tr w:rsidR="007069E2" w:rsidRPr="007A0E1D" w14:paraId="7B961DF8" w14:textId="77777777" w:rsidTr="005D0113">
              <w:trPr>
                <w:trHeight w:val="705"/>
              </w:trPr>
              <w:tc>
                <w:tcPr>
                  <w:tcW w:w="2273" w:type="dxa"/>
                  <w:tcBorders>
                    <w:top w:val="nil"/>
                    <w:left w:val="single" w:sz="4" w:space="0" w:color="auto"/>
                    <w:bottom w:val="single" w:sz="4" w:space="0" w:color="auto"/>
                    <w:right w:val="nil"/>
                  </w:tcBorders>
                  <w:shd w:val="clear" w:color="000000" w:fill="D0CECE"/>
                  <w:noWrap/>
                  <w:vAlign w:val="bottom"/>
                  <w:hideMark/>
                </w:tcPr>
                <w:p w14:paraId="5E25F88B" w14:textId="1172E750" w:rsidR="007069E2" w:rsidRPr="007A0E1D" w:rsidRDefault="007069E2" w:rsidP="005D0113">
                  <w:pPr>
                    <w:spacing w:line="240" w:lineRule="auto"/>
                    <w:ind w:firstLine="0"/>
                    <w:rPr>
                      <w:rFonts w:ascii="Times New Roman" w:eastAsia="Times New Roman" w:hAnsi="Times New Roman" w:cs="Times New Roman"/>
                    </w:rPr>
                  </w:pPr>
                  <w:r>
                    <w:rPr>
                      <w:rFonts w:ascii="Times New Roman" w:eastAsia="Times New Roman" w:hAnsi="Times New Roman" w:cs="Times New Roman"/>
                    </w:rPr>
                    <w:t>Requirement: show the shortest optimal path</w:t>
                  </w:r>
                </w:p>
              </w:tc>
              <w:tc>
                <w:tcPr>
                  <w:tcW w:w="1236" w:type="dxa"/>
                  <w:tcBorders>
                    <w:top w:val="nil"/>
                    <w:left w:val="single" w:sz="4" w:space="0" w:color="auto"/>
                    <w:bottom w:val="single" w:sz="4" w:space="0" w:color="auto"/>
                    <w:right w:val="nil"/>
                  </w:tcBorders>
                  <w:shd w:val="clear" w:color="000000" w:fill="D0CECE"/>
                  <w:noWrap/>
                  <w:vAlign w:val="bottom"/>
                  <w:hideMark/>
                </w:tcPr>
                <w:p w14:paraId="71BCE4D4" w14:textId="77777777" w:rsidR="007069E2" w:rsidRPr="007A0E1D" w:rsidRDefault="007069E2" w:rsidP="005D0113">
                  <w:pPr>
                    <w:spacing w:line="240" w:lineRule="auto"/>
                    <w:ind w:firstLine="0"/>
                    <w:rPr>
                      <w:rFonts w:ascii="Times New Roman" w:eastAsia="Times New Roman" w:hAnsi="Times New Roman" w:cs="Times New Roman"/>
                    </w:rPr>
                  </w:pPr>
                  <w:r w:rsidRPr="007A0E1D">
                    <w:rPr>
                      <w:rFonts w:ascii="Times New Roman" w:eastAsia="Times New Roman" w:hAnsi="Times New Roman" w:cs="Times New Roman"/>
                    </w:rPr>
                    <w:t>Passed</w:t>
                  </w:r>
                </w:p>
              </w:tc>
              <w:tc>
                <w:tcPr>
                  <w:tcW w:w="5130" w:type="dxa"/>
                  <w:tcBorders>
                    <w:top w:val="nil"/>
                    <w:left w:val="single" w:sz="4" w:space="0" w:color="auto"/>
                    <w:bottom w:val="single" w:sz="4" w:space="0" w:color="auto"/>
                    <w:right w:val="single" w:sz="4" w:space="0" w:color="auto"/>
                  </w:tcBorders>
                  <w:shd w:val="clear" w:color="000000" w:fill="D0CECE"/>
                  <w:vAlign w:val="bottom"/>
                  <w:hideMark/>
                </w:tcPr>
                <w:p w14:paraId="76A38E47" w14:textId="5A0A540E" w:rsidR="007069E2" w:rsidRPr="007A0E1D" w:rsidRDefault="007069E2" w:rsidP="005D0113">
                  <w:pPr>
                    <w:spacing w:line="240" w:lineRule="auto"/>
                    <w:ind w:firstLine="0"/>
                    <w:rPr>
                      <w:rFonts w:ascii="Times New Roman" w:eastAsia="Times New Roman" w:hAnsi="Times New Roman" w:cs="Times New Roman"/>
                    </w:rPr>
                  </w:pPr>
                  <w:r>
                    <w:rPr>
                      <w:rFonts w:ascii="Times New Roman" w:eastAsia="Times New Roman" w:hAnsi="Times New Roman" w:cs="Times New Roman"/>
                    </w:rPr>
                    <w:t>It shows the shortest optimal path for picking operation</w:t>
                  </w:r>
                </w:p>
              </w:tc>
            </w:tr>
          </w:tbl>
          <w:p w14:paraId="4908ADC0" w14:textId="77777777" w:rsidR="007069E2" w:rsidRPr="007A0E1D" w:rsidRDefault="007069E2" w:rsidP="005D0113">
            <w:pPr>
              <w:spacing w:line="240" w:lineRule="auto"/>
              <w:ind w:firstLine="0"/>
              <w:jc w:val="center"/>
              <w:rPr>
                <w:rFonts w:ascii="Times New Roman" w:eastAsia="Times New Roman" w:hAnsi="Times New Roman" w:cs="Times New Roman"/>
              </w:rPr>
            </w:pPr>
          </w:p>
        </w:tc>
      </w:tr>
    </w:tbl>
    <w:p w14:paraId="6F76E268" w14:textId="77777777" w:rsidR="007069E2" w:rsidRPr="009E1F86" w:rsidRDefault="007069E2" w:rsidP="000E28EC">
      <w:pPr>
        <w:rPr>
          <w:rFonts w:ascii="Times New Roman" w:eastAsia="Times New Roman" w:hAnsi="Times New Roman" w:cs="Times New Roman"/>
        </w:rPr>
      </w:pPr>
    </w:p>
    <w:p w14:paraId="6F654AE1" w14:textId="7A3CB372" w:rsidR="00FC0987" w:rsidRDefault="000E28EC" w:rsidP="0011344C">
      <w:pPr>
        <w:pStyle w:val="Heading4"/>
      </w:pPr>
      <w:r>
        <w:t>System Testing</w:t>
      </w:r>
    </w:p>
    <w:p w14:paraId="5DCCEB98" w14:textId="77777777" w:rsidR="00696789" w:rsidRDefault="00B26C33" w:rsidP="008E33F7">
      <w:r>
        <w:t xml:space="preserve">The </w:t>
      </w:r>
      <w:r w:rsidR="008E33F7">
        <w:t xml:space="preserve">system testing will be performed to verify that all the components of functional business requirements, business processes, data flows, integration, and other system criteria are met. </w:t>
      </w:r>
      <w:r>
        <w:t>It is a testing level to verify if a complete build aligns with functional and technical requirements made for it</w:t>
      </w:r>
      <w:r w:rsidR="00921927">
        <w:t xml:space="preserve"> including sanity, usability, performance, </w:t>
      </w:r>
      <w:proofErr w:type="gramStart"/>
      <w:r w:rsidR="00921927">
        <w:t>stress</w:t>
      </w:r>
      <w:proofErr w:type="gramEnd"/>
      <w:r w:rsidR="00921927">
        <w:t xml:space="preserve"> and load testing (Dawood, 2020)</w:t>
      </w:r>
      <w:r w:rsidR="00696789">
        <w:t xml:space="preserve">. </w:t>
      </w:r>
    </w:p>
    <w:p w14:paraId="55C7F5C1" w14:textId="075B8A15" w:rsidR="00B26C33" w:rsidRDefault="00696789" w:rsidP="008E33F7">
      <w:r>
        <w:t>In system testing the following testing are conducted</w:t>
      </w:r>
    </w:p>
    <w:p w14:paraId="4C0217E5" w14:textId="2708C7CD" w:rsidR="00696789" w:rsidRDefault="00696789" w:rsidP="00696789">
      <w:pPr>
        <w:pStyle w:val="Heading5"/>
      </w:pPr>
      <w:r>
        <w:t>Function</w:t>
      </w:r>
      <w:r w:rsidR="000710E1">
        <w:t>al</w:t>
      </w:r>
      <w:r>
        <w:t xml:space="preserve"> test</w:t>
      </w:r>
    </w:p>
    <w:p w14:paraId="13907AC7" w14:textId="5F0DAEB2" w:rsidR="00696789" w:rsidRDefault="00696789" w:rsidP="00696789">
      <w:r>
        <w:t>Once model is trained and deployed into QA environment, QA team test</w:t>
      </w:r>
      <w:r w:rsidR="000710E1">
        <w:t>s whether system is proving the optimal shortest path details for picking operation.</w:t>
      </w:r>
    </w:p>
    <w:p w14:paraId="59F6C430" w14:textId="6FA91E9C" w:rsidR="000710E1" w:rsidRDefault="000710E1" w:rsidP="000710E1">
      <w:r>
        <w:t>If user enters picking location such as example 25,6 then model returns the result, and it shows it in text box as well as in picture / graph.</w:t>
      </w:r>
    </w:p>
    <w:p w14:paraId="6AD148CA" w14:textId="52863E99" w:rsidR="000710E1" w:rsidRDefault="000710E1" w:rsidP="000710E1">
      <w:pPr>
        <w:jc w:val="center"/>
      </w:pPr>
      <w:r>
        <w:t>Functional test result</w:t>
      </w:r>
    </w:p>
    <w:p w14:paraId="2AF3B90F" w14:textId="7212AA5C" w:rsidR="000710E1" w:rsidRDefault="000710E1" w:rsidP="000710E1">
      <w:r w:rsidRPr="008D74C3">
        <w:rPr>
          <w:noProof/>
        </w:rPr>
        <w:lastRenderedPageBreak/>
        <w:drawing>
          <wp:inline distT="0" distB="0" distL="0" distR="0" wp14:anchorId="7DBE2ECE" wp14:editId="041699B0">
            <wp:extent cx="5083200" cy="2890255"/>
            <wp:effectExtent l="0" t="0" r="3175" b="5715"/>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5084308" cy="2890885"/>
                    </a:xfrm>
                    <a:prstGeom prst="rect">
                      <a:avLst/>
                    </a:prstGeom>
                  </pic:spPr>
                </pic:pic>
              </a:graphicData>
            </a:graphic>
          </wp:inline>
        </w:drawing>
      </w:r>
    </w:p>
    <w:p w14:paraId="511E78D1" w14:textId="77777777" w:rsidR="000710E1" w:rsidRPr="00696789" w:rsidRDefault="000710E1" w:rsidP="000710E1"/>
    <w:p w14:paraId="0AE73F5C" w14:textId="6C107E67" w:rsidR="008E33F7" w:rsidRDefault="008E33F7" w:rsidP="008E33F7">
      <w:r>
        <w:t>The integration test is to make sure that all the components are working together as well as regression test helps to find whether the new module or functionality is not breaking the any existing functionalities</w:t>
      </w:r>
      <w:r w:rsidR="00696789" w:rsidRPr="00696789">
        <w:t xml:space="preserve"> </w:t>
      </w:r>
      <w:r w:rsidR="00696789">
        <w:t>(Dawood, 2020)</w:t>
      </w:r>
      <w:r>
        <w:t>.</w:t>
      </w:r>
    </w:p>
    <w:p w14:paraId="4FCE2630" w14:textId="0160CBF0" w:rsidR="00F9011A" w:rsidRPr="009E1F86" w:rsidRDefault="00F9011A" w:rsidP="008E33F7">
      <w:r>
        <w:t>Once all the components including index page and trained model / pickle file deployed together into webserver, QA tests whether system works together and provides the results or not.</w:t>
      </w:r>
    </w:p>
    <w:p w14:paraId="64766943" w14:textId="77777777" w:rsidR="008E33F7" w:rsidRDefault="008E33F7" w:rsidP="008E33F7">
      <w:pPr>
        <w:pStyle w:val="Heading5"/>
      </w:pPr>
      <w:r>
        <w:t>Operation and Maintenance</w:t>
      </w:r>
    </w:p>
    <w:p w14:paraId="2DB11C10" w14:textId="77777777" w:rsidR="008E33F7" w:rsidRDefault="008E33F7" w:rsidP="008E33F7">
      <w:pPr>
        <w:rPr>
          <w:rFonts w:ascii="Times New Roman" w:eastAsia="Times New Roman" w:hAnsi="Times New Roman" w:cs="Times New Roman"/>
        </w:rPr>
      </w:pPr>
      <w:r w:rsidRPr="00B23C4C">
        <w:rPr>
          <w:rFonts w:ascii="Times New Roman" w:eastAsia="Times New Roman" w:hAnsi="Times New Roman" w:cs="Times New Roman"/>
        </w:rPr>
        <w:t xml:space="preserve">Once model is in production, the performance data, feedback, and logs will be collected. They are verified and analyzed for further improvements. The reports are generated and presented. </w:t>
      </w:r>
      <w:r>
        <w:rPr>
          <w:rFonts w:ascii="Times New Roman" w:eastAsia="Times New Roman" w:hAnsi="Times New Roman" w:cs="Times New Roman"/>
        </w:rPr>
        <w:t xml:space="preserve">The operation and support take care of day-to-day operations and the production support team or maintenance team does maintenance activities such as </w:t>
      </w:r>
    </w:p>
    <w:p w14:paraId="7E8E5ACA" w14:textId="77777777" w:rsidR="008E33F7" w:rsidRPr="00565854" w:rsidRDefault="008E33F7" w:rsidP="00A46ACE">
      <w:pPr>
        <w:pStyle w:val="ListParagraph"/>
        <w:numPr>
          <w:ilvl w:val="0"/>
          <w:numId w:val="13"/>
        </w:numPr>
        <w:jc w:val="both"/>
        <w:rPr>
          <w:rFonts w:ascii="Times New Roman" w:eastAsia="Times New Roman" w:hAnsi="Times New Roman" w:cs="Times New Roman"/>
        </w:rPr>
      </w:pPr>
      <w:r w:rsidRPr="00565854">
        <w:rPr>
          <w:rFonts w:ascii="Times New Roman" w:eastAsia="Times New Roman" w:hAnsi="Times New Roman" w:cs="Times New Roman"/>
        </w:rPr>
        <w:t xml:space="preserve">Monitoring the systems, and servers </w:t>
      </w:r>
    </w:p>
    <w:p w14:paraId="363DF470" w14:textId="77777777" w:rsidR="008E33F7" w:rsidRPr="00565854" w:rsidRDefault="008E33F7" w:rsidP="00A46ACE">
      <w:pPr>
        <w:pStyle w:val="ListParagraph"/>
        <w:numPr>
          <w:ilvl w:val="0"/>
          <w:numId w:val="13"/>
        </w:numPr>
        <w:jc w:val="both"/>
        <w:rPr>
          <w:rFonts w:ascii="Times New Roman" w:eastAsia="Times New Roman" w:hAnsi="Times New Roman" w:cs="Times New Roman"/>
        </w:rPr>
      </w:pPr>
      <w:r w:rsidRPr="00565854">
        <w:rPr>
          <w:rFonts w:ascii="Times New Roman" w:eastAsia="Times New Roman" w:hAnsi="Times New Roman" w:cs="Times New Roman"/>
        </w:rPr>
        <w:t>Checking the systems health</w:t>
      </w:r>
    </w:p>
    <w:p w14:paraId="01D74CAD" w14:textId="77777777" w:rsidR="008E33F7" w:rsidRPr="00565854" w:rsidRDefault="008E33F7" w:rsidP="00A46ACE">
      <w:pPr>
        <w:pStyle w:val="ListParagraph"/>
        <w:numPr>
          <w:ilvl w:val="0"/>
          <w:numId w:val="13"/>
        </w:numPr>
        <w:jc w:val="both"/>
        <w:rPr>
          <w:rFonts w:ascii="Times New Roman" w:eastAsia="Times New Roman" w:hAnsi="Times New Roman" w:cs="Times New Roman"/>
        </w:rPr>
      </w:pPr>
      <w:r w:rsidRPr="00565854">
        <w:rPr>
          <w:rFonts w:ascii="Times New Roman" w:eastAsia="Times New Roman" w:hAnsi="Times New Roman" w:cs="Times New Roman"/>
        </w:rPr>
        <w:t xml:space="preserve">Watching the security issues </w:t>
      </w:r>
    </w:p>
    <w:p w14:paraId="3BA5301C" w14:textId="77777777" w:rsidR="008E33F7" w:rsidRPr="00565854" w:rsidRDefault="008E33F7" w:rsidP="00A46ACE">
      <w:pPr>
        <w:pStyle w:val="ListParagraph"/>
        <w:numPr>
          <w:ilvl w:val="0"/>
          <w:numId w:val="13"/>
        </w:numPr>
        <w:jc w:val="both"/>
        <w:rPr>
          <w:rFonts w:ascii="Times New Roman" w:eastAsia="Times New Roman" w:hAnsi="Times New Roman" w:cs="Times New Roman"/>
        </w:rPr>
      </w:pPr>
      <w:r w:rsidRPr="00565854">
        <w:rPr>
          <w:rFonts w:ascii="Times New Roman" w:eastAsia="Times New Roman" w:hAnsi="Times New Roman" w:cs="Times New Roman"/>
        </w:rPr>
        <w:t>Backing up the data and servers regularly</w:t>
      </w:r>
    </w:p>
    <w:p w14:paraId="4B3382E8" w14:textId="4036375B" w:rsidR="008E33F7" w:rsidRDefault="008E33F7" w:rsidP="008E33F7">
      <w:pPr>
        <w:pStyle w:val="Heading3"/>
      </w:pPr>
      <w:bookmarkStart w:id="55" w:name="_Toc79010521"/>
      <w:bookmarkStart w:id="56" w:name="_Toc80203379"/>
      <w:r>
        <w:lastRenderedPageBreak/>
        <w:t>User Guide</w:t>
      </w:r>
      <w:bookmarkEnd w:id="55"/>
      <w:bookmarkEnd w:id="56"/>
    </w:p>
    <w:p w14:paraId="593AC891" w14:textId="77777777" w:rsidR="008E33F7" w:rsidRDefault="008E33F7" w:rsidP="008E33F7">
      <w:r>
        <w:t>The proper user guide will be created, and which will have general information, system summary, getting started and troubleshooting, help, contact, production support details, and FAQ.</w:t>
      </w:r>
    </w:p>
    <w:p w14:paraId="3F2D4342" w14:textId="77777777" w:rsidR="008E33F7" w:rsidRDefault="008E33F7" w:rsidP="008E33F7">
      <w:r>
        <w:t>The general information and system summary of this project is that it is used to find the shortest optimal path through machine learning – reinforcement q-learning then the result will be given to warehouse workers or robots for picking the goods from warehouse storage location. For system troubleshooting, all the logs will be used.  User guide will also have g</w:t>
      </w:r>
      <w:r w:rsidRPr="000E2065">
        <w:t xml:space="preserve">lossary of common </w:t>
      </w:r>
      <w:r>
        <w:t>m</w:t>
      </w:r>
      <w:r w:rsidRPr="000E2065">
        <w:t xml:space="preserve">achine </w:t>
      </w:r>
      <w:r>
        <w:t>l</w:t>
      </w:r>
      <w:r w:rsidRPr="000E2065">
        <w:t xml:space="preserve">earning, </w:t>
      </w:r>
      <w:r>
        <w:t>supply chain logistics, warehouse, s</w:t>
      </w:r>
      <w:r w:rsidRPr="000E2065">
        <w:t xml:space="preserve">tatistics, and </w:t>
      </w:r>
      <w:r>
        <w:t>d</w:t>
      </w:r>
      <w:r w:rsidRPr="000E2065">
        <w:t xml:space="preserve">ata </w:t>
      </w:r>
      <w:r>
        <w:t>s</w:t>
      </w:r>
      <w:r w:rsidRPr="000E2065">
        <w:t>cience terms</w:t>
      </w:r>
      <w:r>
        <w:t>.</w:t>
      </w:r>
    </w:p>
    <w:p w14:paraId="7AF662D7" w14:textId="5543BEAC" w:rsidR="008E33F7" w:rsidRPr="008E33F7" w:rsidRDefault="008E33F7" w:rsidP="008E33F7">
      <w:r w:rsidRPr="00B23C4C">
        <w:rPr>
          <w:rFonts w:ascii="Times New Roman" w:eastAsia="Times New Roman" w:hAnsi="Times New Roman" w:cs="Times New Roman"/>
        </w:rPr>
        <w:t xml:space="preserve">The user guide or troubleshoot instruction </w:t>
      </w:r>
      <w:r>
        <w:rPr>
          <w:rFonts w:ascii="Times New Roman" w:eastAsia="Times New Roman" w:hAnsi="Times New Roman" w:cs="Times New Roman"/>
        </w:rPr>
        <w:t>is created</w:t>
      </w:r>
      <w:r w:rsidRPr="00B23C4C">
        <w:rPr>
          <w:rFonts w:ascii="Times New Roman" w:eastAsia="Times New Roman" w:hAnsi="Times New Roman" w:cs="Times New Roman"/>
        </w:rPr>
        <w:t>.</w:t>
      </w:r>
    </w:p>
    <w:p w14:paraId="1231DBDF" w14:textId="77777777" w:rsidR="008E33F7" w:rsidRPr="00DB0215" w:rsidRDefault="008E33F7" w:rsidP="008E33F7">
      <w:pPr>
        <w:rPr>
          <w:rFonts w:asciiTheme="majorHAnsi" w:eastAsiaTheme="majorEastAsia" w:hAnsiTheme="majorHAnsi" w:cstheme="majorBidi"/>
          <w:i/>
          <w:iCs/>
        </w:rPr>
      </w:pPr>
      <w:r w:rsidRPr="00DB0215">
        <w:rPr>
          <w:rFonts w:asciiTheme="majorHAnsi" w:eastAsiaTheme="majorEastAsia" w:hAnsiTheme="majorHAnsi" w:cstheme="majorBidi"/>
          <w:i/>
          <w:iCs/>
        </w:rPr>
        <w:t>Step 1</w:t>
      </w:r>
    </w:p>
    <w:p w14:paraId="1DCCA878" w14:textId="77777777" w:rsidR="008E33F7" w:rsidRDefault="008E33F7" w:rsidP="008E33F7">
      <w:r>
        <w:t xml:space="preserve">Browse index.html. This project is hosted in location and </w:t>
      </w:r>
      <w:proofErr w:type="spellStart"/>
      <w:r>
        <w:t>url</w:t>
      </w:r>
      <w:proofErr w:type="spellEnd"/>
      <w:r>
        <w:t xml:space="preserve"> </w:t>
      </w:r>
      <w:hyperlink r:id="rId50" w:history="1">
        <w:r w:rsidRPr="00850994">
          <w:rPr>
            <w:rStyle w:val="Hyperlink"/>
          </w:rPr>
          <w:t>http://127.0.0.1:5000</w:t>
        </w:r>
      </w:hyperlink>
      <w:r>
        <w:t xml:space="preserve"> if it is a cloud environment, </w:t>
      </w:r>
    </w:p>
    <w:p w14:paraId="4F67CEBF" w14:textId="77777777" w:rsidR="008E33F7" w:rsidRDefault="008E33F7" w:rsidP="008E33F7">
      <w:pPr>
        <w:jc w:val="center"/>
      </w:pPr>
      <w:r>
        <w:t>UI / Index.html</w:t>
      </w:r>
    </w:p>
    <w:p w14:paraId="5C735658" w14:textId="77777777" w:rsidR="008E33F7" w:rsidRDefault="008E33F7" w:rsidP="008E33F7">
      <w:pPr>
        <w:jc w:val="center"/>
      </w:pPr>
      <w:r w:rsidRPr="00DB0215">
        <w:rPr>
          <w:noProof/>
        </w:rPr>
        <w:drawing>
          <wp:inline distT="0" distB="0" distL="0" distR="0" wp14:anchorId="22D7E5EB" wp14:editId="4F9C2EE1">
            <wp:extent cx="4305300" cy="1555200"/>
            <wp:effectExtent l="0" t="0" r="0" b="698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1"/>
                    <a:stretch>
                      <a:fillRect/>
                    </a:stretch>
                  </pic:blipFill>
                  <pic:spPr>
                    <a:xfrm>
                      <a:off x="0" y="0"/>
                      <a:ext cx="4309710" cy="1556793"/>
                    </a:xfrm>
                    <a:prstGeom prst="rect">
                      <a:avLst/>
                    </a:prstGeom>
                  </pic:spPr>
                </pic:pic>
              </a:graphicData>
            </a:graphic>
          </wp:inline>
        </w:drawing>
      </w:r>
    </w:p>
    <w:p w14:paraId="4FC44975" w14:textId="77777777" w:rsidR="008E33F7" w:rsidRDefault="008E33F7" w:rsidP="008E33F7">
      <w:r>
        <w:t>For cloud,</w:t>
      </w:r>
    </w:p>
    <w:p w14:paraId="3842DF07" w14:textId="77777777" w:rsidR="008E33F7" w:rsidRDefault="008E33F7" w:rsidP="008E33F7">
      <w:r w:rsidRPr="00DB277A">
        <w:rPr>
          <w:noProof/>
        </w:rPr>
        <w:drawing>
          <wp:inline distT="0" distB="0" distL="0" distR="0" wp14:anchorId="35BF44A8" wp14:editId="05B9AF7C">
            <wp:extent cx="5799527" cy="1440000"/>
            <wp:effectExtent l="0" t="0" r="0" b="8255"/>
            <wp:docPr id="70" name="Picture 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 email&#10;&#10;Description automatically generated"/>
                    <pic:cNvPicPr/>
                  </pic:nvPicPr>
                  <pic:blipFill>
                    <a:blip r:embed="rId52"/>
                    <a:stretch>
                      <a:fillRect/>
                    </a:stretch>
                  </pic:blipFill>
                  <pic:spPr>
                    <a:xfrm>
                      <a:off x="0" y="0"/>
                      <a:ext cx="5813998" cy="1443593"/>
                    </a:xfrm>
                    <a:prstGeom prst="rect">
                      <a:avLst/>
                    </a:prstGeom>
                  </pic:spPr>
                </pic:pic>
              </a:graphicData>
            </a:graphic>
          </wp:inline>
        </w:drawing>
      </w:r>
    </w:p>
    <w:p w14:paraId="7872DAFE" w14:textId="77777777" w:rsidR="008E33F7" w:rsidRDefault="008E33F7" w:rsidP="008E33F7">
      <w:pPr>
        <w:rPr>
          <w:rFonts w:asciiTheme="majorHAnsi" w:eastAsiaTheme="majorEastAsia" w:hAnsiTheme="majorHAnsi" w:cstheme="majorBidi"/>
          <w:i/>
          <w:iCs/>
        </w:rPr>
      </w:pPr>
      <w:r w:rsidRPr="00DB0215">
        <w:rPr>
          <w:rFonts w:asciiTheme="majorHAnsi" w:eastAsiaTheme="majorEastAsia" w:hAnsiTheme="majorHAnsi" w:cstheme="majorBidi"/>
          <w:i/>
          <w:iCs/>
        </w:rPr>
        <w:lastRenderedPageBreak/>
        <w:t xml:space="preserve">Step </w:t>
      </w:r>
      <w:r>
        <w:rPr>
          <w:rFonts w:asciiTheme="majorHAnsi" w:eastAsiaTheme="majorEastAsia" w:hAnsiTheme="majorHAnsi" w:cstheme="majorBidi"/>
          <w:i/>
          <w:iCs/>
        </w:rPr>
        <w:t>2</w:t>
      </w:r>
    </w:p>
    <w:p w14:paraId="69483F1A" w14:textId="77777777" w:rsidR="008E33F7" w:rsidRDefault="008E33F7" w:rsidP="008E33F7">
      <w:pPr>
        <w:rPr>
          <w:rFonts w:ascii="Times New Roman" w:eastAsia="Times New Roman" w:hAnsi="Times New Roman" w:cs="Times New Roman"/>
        </w:rPr>
      </w:pPr>
      <w:r w:rsidRPr="00DB277A">
        <w:rPr>
          <w:rFonts w:ascii="Times New Roman" w:eastAsia="Times New Roman" w:hAnsi="Times New Roman" w:cs="Times New Roman"/>
        </w:rPr>
        <w:t>Enter the valid picking location</w:t>
      </w:r>
      <w:r>
        <w:rPr>
          <w:rFonts w:ascii="Times New Roman" w:eastAsia="Times New Roman" w:hAnsi="Times New Roman" w:cs="Times New Roman"/>
        </w:rPr>
        <w:t xml:space="preserve"> and click submit / ‘show shortest path’ button</w:t>
      </w:r>
    </w:p>
    <w:p w14:paraId="13A9B9F7" w14:textId="77777777" w:rsidR="008E33F7" w:rsidRPr="00DB277A" w:rsidRDefault="008E33F7" w:rsidP="008E33F7">
      <w:pPr>
        <w:jc w:val="center"/>
        <w:rPr>
          <w:rFonts w:ascii="Times New Roman" w:eastAsia="Times New Roman" w:hAnsi="Times New Roman" w:cs="Times New Roman"/>
        </w:rPr>
      </w:pPr>
      <w:r>
        <w:rPr>
          <w:rFonts w:ascii="Times New Roman" w:eastAsia="Times New Roman" w:hAnsi="Times New Roman" w:cs="Times New Roman"/>
        </w:rPr>
        <w:t>Prediction Result</w:t>
      </w:r>
    </w:p>
    <w:p w14:paraId="714FF352" w14:textId="77777777" w:rsidR="008E33F7" w:rsidRPr="00DB0215" w:rsidRDefault="008E33F7" w:rsidP="008E33F7">
      <w:pPr>
        <w:jc w:val="center"/>
        <w:rPr>
          <w:rFonts w:asciiTheme="majorHAnsi" w:eastAsiaTheme="majorEastAsia" w:hAnsiTheme="majorHAnsi" w:cstheme="majorBidi"/>
          <w:i/>
          <w:iCs/>
        </w:rPr>
      </w:pPr>
      <w:r w:rsidRPr="00DB277A">
        <w:rPr>
          <w:rFonts w:asciiTheme="majorHAnsi" w:eastAsiaTheme="majorEastAsia" w:hAnsiTheme="majorHAnsi" w:cstheme="majorBidi"/>
          <w:i/>
          <w:iCs/>
          <w:noProof/>
        </w:rPr>
        <w:drawing>
          <wp:inline distT="0" distB="0" distL="0" distR="0" wp14:anchorId="3F8DE257" wp14:editId="41310995">
            <wp:extent cx="5335200" cy="3048930"/>
            <wp:effectExtent l="0" t="0" r="0"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3"/>
                    <a:stretch>
                      <a:fillRect/>
                    </a:stretch>
                  </pic:blipFill>
                  <pic:spPr>
                    <a:xfrm>
                      <a:off x="0" y="0"/>
                      <a:ext cx="5338898" cy="3051044"/>
                    </a:xfrm>
                    <a:prstGeom prst="rect">
                      <a:avLst/>
                    </a:prstGeom>
                  </pic:spPr>
                </pic:pic>
              </a:graphicData>
            </a:graphic>
          </wp:inline>
        </w:drawing>
      </w:r>
    </w:p>
    <w:p w14:paraId="233692A4" w14:textId="77777777" w:rsidR="008E33F7" w:rsidRDefault="008E33F7" w:rsidP="008E33F7"/>
    <w:p w14:paraId="7FA46F2C" w14:textId="77777777" w:rsidR="008E33F7" w:rsidRDefault="008E33F7" w:rsidP="008E33F7">
      <w:r>
        <w:t xml:space="preserve">The daily backup, weekly, and monthly backup are taken properly and if the system is corrupted, the backup will be stored.  </w:t>
      </w:r>
    </w:p>
    <w:p w14:paraId="6249E3C4" w14:textId="77777777" w:rsidR="008E33F7" w:rsidRDefault="008E33F7" w:rsidP="008E33F7">
      <w:pPr>
        <w:pStyle w:val="Heading4"/>
      </w:pPr>
      <w:r>
        <w:t>Troubleshooting</w:t>
      </w:r>
    </w:p>
    <w:p w14:paraId="47B3CEEA" w14:textId="77777777" w:rsidR="008E33F7" w:rsidRDefault="008E33F7" w:rsidP="008E33F7">
      <w:r>
        <w:t>If the user interface is not displayed in browser, then server might be down so check whether server is running or not.</w:t>
      </w:r>
    </w:p>
    <w:p w14:paraId="5815B262" w14:textId="77777777" w:rsidR="008E33F7" w:rsidRDefault="008E33F7" w:rsidP="008E33F7">
      <w:r>
        <w:t>If the user gets the error in browser, then model is corrupted, or the python packages / libraries are missing and reach out to support team to fix the issue.</w:t>
      </w:r>
    </w:p>
    <w:p w14:paraId="53694F77" w14:textId="77777777" w:rsidR="008E33F7" w:rsidRDefault="008E33F7" w:rsidP="008E33F7">
      <w:pPr>
        <w:pStyle w:val="Heading4"/>
      </w:pPr>
      <w:r>
        <w:t>Frequently Asked Questions (FAQ)</w:t>
      </w:r>
    </w:p>
    <w:p w14:paraId="0A1A575C" w14:textId="77777777" w:rsidR="008E33F7" w:rsidRDefault="008E33F7" w:rsidP="008E33F7">
      <w:r>
        <w:t>Is any client software installed at the user end?</w:t>
      </w:r>
    </w:p>
    <w:p w14:paraId="2F9610B5" w14:textId="77777777" w:rsidR="008E33F7" w:rsidRDefault="008E33F7" w:rsidP="008E33F7">
      <w:r>
        <w:lastRenderedPageBreak/>
        <w:t>No, this project uses web-based UI and web API so user can use web browser and get the predictions results on browser.</w:t>
      </w:r>
    </w:p>
    <w:p w14:paraId="2B0BB0A5" w14:textId="77777777" w:rsidR="008E33F7" w:rsidRDefault="008E33F7" w:rsidP="008E33F7">
      <w:r>
        <w:t>Is data secure?</w:t>
      </w:r>
    </w:p>
    <w:p w14:paraId="7A8468F4" w14:textId="77777777" w:rsidR="008E33F7" w:rsidRPr="00450A05" w:rsidRDefault="008E33F7" w:rsidP="008E33F7">
      <w:r>
        <w:t>Yes, the data is secure in transit and at rest.</w:t>
      </w:r>
    </w:p>
    <w:p w14:paraId="44BB4FA0" w14:textId="77777777" w:rsidR="008E33F7" w:rsidRDefault="008E33F7" w:rsidP="008E33F7">
      <w:pPr>
        <w:pStyle w:val="Heading4"/>
      </w:pPr>
      <w:r>
        <w:t>Help and Contact Details</w:t>
      </w:r>
    </w:p>
    <w:p w14:paraId="60EA980C" w14:textId="7B08CA6D" w:rsidR="008E33F7" w:rsidRDefault="008E33F7" w:rsidP="008E33F7">
      <w:r>
        <w:t>If there is any issues or model is not working, then please reach out to help desk for support as well create a ticket or incident so that IT or business support team will be notified.</w:t>
      </w:r>
    </w:p>
    <w:p w14:paraId="1D827953" w14:textId="77777777" w:rsidR="004447AC" w:rsidRDefault="004447AC" w:rsidP="004447AC">
      <w:pPr>
        <w:pStyle w:val="Heading4"/>
      </w:pPr>
      <w:r w:rsidRPr="00A65E52">
        <w:t>Glossary</w:t>
      </w:r>
    </w:p>
    <w:p w14:paraId="317523A5" w14:textId="77777777" w:rsidR="004447AC" w:rsidRDefault="004447AC" w:rsidP="004447AC">
      <w:pPr>
        <w:rPr>
          <w:rFonts w:asciiTheme="majorHAnsi" w:eastAsiaTheme="majorEastAsia" w:hAnsiTheme="majorHAnsi" w:cstheme="majorBidi"/>
          <w:b/>
          <w:bCs/>
        </w:rPr>
      </w:pPr>
      <w:r>
        <w:rPr>
          <w:rFonts w:asciiTheme="majorHAnsi" w:eastAsiaTheme="majorEastAsia" w:hAnsiTheme="majorHAnsi" w:cstheme="majorBidi"/>
          <w:b/>
          <w:bCs/>
        </w:rPr>
        <w:t>A</w:t>
      </w:r>
    </w:p>
    <w:p w14:paraId="75E53725" w14:textId="77777777" w:rsidR="004447AC" w:rsidRDefault="004447AC" w:rsidP="004447AC">
      <w:pPr>
        <w:rPr>
          <w:rFonts w:asciiTheme="majorHAnsi" w:eastAsiaTheme="majorEastAsia" w:hAnsiTheme="majorHAnsi" w:cstheme="majorBidi"/>
        </w:rPr>
      </w:pPr>
      <w:r w:rsidRPr="00D678D4">
        <w:rPr>
          <w:rFonts w:asciiTheme="majorHAnsi" w:eastAsiaTheme="majorEastAsia" w:hAnsiTheme="majorHAnsi" w:cstheme="majorBidi"/>
        </w:rPr>
        <w:t>Agent</w:t>
      </w:r>
    </w:p>
    <w:p w14:paraId="75818E35" w14:textId="77777777" w:rsidR="004447AC" w:rsidRPr="00D678D4" w:rsidRDefault="004447AC" w:rsidP="004447AC">
      <w:pPr>
        <w:rPr>
          <w:rFonts w:asciiTheme="majorHAnsi" w:eastAsiaTheme="majorEastAsia" w:hAnsiTheme="majorHAnsi" w:cstheme="majorBidi"/>
        </w:rPr>
      </w:pPr>
      <w:r>
        <w:rPr>
          <w:rFonts w:asciiTheme="majorHAnsi" w:eastAsiaTheme="majorEastAsia" w:hAnsiTheme="majorHAnsi" w:cstheme="majorBidi"/>
        </w:rPr>
        <w:t>RL agent who learns the environment with actions and locations and provide the shortest optimal path</w:t>
      </w:r>
    </w:p>
    <w:p w14:paraId="06398C8E" w14:textId="77777777" w:rsidR="004447AC" w:rsidRDefault="004447AC" w:rsidP="004447AC">
      <w:pPr>
        <w:rPr>
          <w:rFonts w:asciiTheme="majorHAnsi" w:eastAsiaTheme="majorEastAsia" w:hAnsiTheme="majorHAnsi" w:cstheme="majorBidi"/>
        </w:rPr>
      </w:pPr>
      <w:r w:rsidRPr="00D678D4">
        <w:rPr>
          <w:rFonts w:asciiTheme="majorHAnsi" w:eastAsiaTheme="majorEastAsia" w:hAnsiTheme="majorHAnsi" w:cstheme="majorBidi"/>
        </w:rPr>
        <w:t>Action</w:t>
      </w:r>
    </w:p>
    <w:p w14:paraId="68D1DC74"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It is a component in reinforcement learning.</w:t>
      </w:r>
    </w:p>
    <w:p w14:paraId="5603492C" w14:textId="77777777" w:rsidR="004447AC" w:rsidRDefault="004447AC" w:rsidP="004447AC">
      <w:pPr>
        <w:rPr>
          <w:rFonts w:asciiTheme="majorHAnsi" w:eastAsiaTheme="majorEastAsia" w:hAnsiTheme="majorHAnsi" w:cstheme="majorBidi"/>
          <w:b/>
          <w:bCs/>
        </w:rPr>
      </w:pPr>
      <w:r w:rsidRPr="00D678D4">
        <w:rPr>
          <w:rFonts w:asciiTheme="majorHAnsi" w:eastAsiaTheme="majorEastAsia" w:hAnsiTheme="majorHAnsi" w:cstheme="majorBidi"/>
          <w:b/>
          <w:bCs/>
        </w:rPr>
        <w:t>L</w:t>
      </w:r>
    </w:p>
    <w:p w14:paraId="571B0090" w14:textId="77777777" w:rsidR="004447AC" w:rsidRDefault="004447AC" w:rsidP="004447AC">
      <w:pPr>
        <w:rPr>
          <w:rFonts w:asciiTheme="majorHAnsi" w:eastAsiaTheme="majorEastAsia" w:hAnsiTheme="majorHAnsi" w:cstheme="majorBidi"/>
        </w:rPr>
      </w:pPr>
      <w:r w:rsidRPr="00D678D4">
        <w:rPr>
          <w:rFonts w:asciiTheme="majorHAnsi" w:eastAsiaTheme="majorEastAsia" w:hAnsiTheme="majorHAnsi" w:cstheme="majorBidi"/>
        </w:rPr>
        <w:t>Location</w:t>
      </w:r>
    </w:p>
    <w:p w14:paraId="41F17D83" w14:textId="77777777" w:rsidR="004447AC" w:rsidRPr="00D678D4" w:rsidRDefault="004447AC" w:rsidP="004447AC">
      <w:pPr>
        <w:rPr>
          <w:rFonts w:asciiTheme="majorHAnsi" w:eastAsiaTheme="majorEastAsia" w:hAnsiTheme="majorHAnsi" w:cstheme="majorBidi"/>
        </w:rPr>
      </w:pPr>
      <w:r>
        <w:rPr>
          <w:rFonts w:asciiTheme="majorHAnsi" w:eastAsiaTheme="majorEastAsia" w:hAnsiTheme="majorHAnsi" w:cstheme="majorBidi"/>
        </w:rPr>
        <w:t xml:space="preserve">It is a warehouse layout details which has </w:t>
      </w:r>
      <w:proofErr w:type="spellStart"/>
      <w:r>
        <w:rPr>
          <w:rFonts w:asciiTheme="majorHAnsi" w:eastAsiaTheme="majorEastAsia" w:hAnsiTheme="majorHAnsi" w:cstheme="majorBidi"/>
        </w:rPr>
        <w:t>bin</w:t>
      </w:r>
      <w:proofErr w:type="spellEnd"/>
      <w:r>
        <w:rPr>
          <w:rFonts w:asciiTheme="majorHAnsi" w:eastAsiaTheme="majorEastAsia" w:hAnsiTheme="majorHAnsi" w:cstheme="majorBidi"/>
        </w:rPr>
        <w:t xml:space="preserve"> with rack and aisle combination</w:t>
      </w:r>
    </w:p>
    <w:p w14:paraId="6868E553" w14:textId="77777777" w:rsidR="004447AC" w:rsidRPr="00A65E52" w:rsidRDefault="004447AC" w:rsidP="004447AC">
      <w:pPr>
        <w:rPr>
          <w:rFonts w:asciiTheme="majorHAnsi" w:eastAsiaTheme="majorEastAsia" w:hAnsiTheme="majorHAnsi" w:cstheme="majorBidi"/>
          <w:b/>
          <w:bCs/>
        </w:rPr>
      </w:pPr>
      <w:r w:rsidRPr="00A65E52">
        <w:rPr>
          <w:rFonts w:asciiTheme="majorHAnsi" w:eastAsiaTheme="majorEastAsia" w:hAnsiTheme="majorHAnsi" w:cstheme="majorBidi"/>
          <w:b/>
          <w:bCs/>
        </w:rPr>
        <w:t>P</w:t>
      </w:r>
    </w:p>
    <w:p w14:paraId="1B32A015"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Picking</w:t>
      </w:r>
    </w:p>
    <w:p w14:paraId="003413EF" w14:textId="77777777" w:rsidR="004447AC" w:rsidRDefault="004447AC" w:rsidP="004447AC">
      <w:pPr>
        <w:pStyle w:val="ListParagraph"/>
        <w:rPr>
          <w:rFonts w:asciiTheme="majorHAnsi" w:eastAsiaTheme="majorEastAsia" w:hAnsiTheme="majorHAnsi" w:cstheme="majorBidi"/>
        </w:rPr>
      </w:pPr>
      <w:r w:rsidRPr="00A65E52">
        <w:rPr>
          <w:rFonts w:eastAsiaTheme="minorHAnsi"/>
          <w:kern w:val="0"/>
          <w:lang w:eastAsia="en-US"/>
        </w:rPr>
        <w:t>W</w:t>
      </w:r>
      <w:r w:rsidRPr="00105E29">
        <w:rPr>
          <w:rFonts w:ascii="Times New Roman" w:eastAsiaTheme="minorHAnsi" w:hAnsi="Times New Roman" w:cs="Times New Roman"/>
          <w:kern w:val="0"/>
          <w:lang w:eastAsia="en-US"/>
        </w:rPr>
        <w:t>here take out the goods from final location and stuff into truck for shipping</w:t>
      </w:r>
      <w:r>
        <w:rPr>
          <w:rFonts w:ascii="Times New Roman" w:eastAsiaTheme="minorHAnsi" w:hAnsi="Times New Roman" w:cs="Times New Roman"/>
          <w:kern w:val="0"/>
          <w:lang w:eastAsia="en-US"/>
        </w:rPr>
        <w:t xml:space="preserve"> (</w:t>
      </w:r>
      <w:proofErr w:type="spellStart"/>
      <w:r w:rsidRPr="00C960C3">
        <w:t>Lopienski</w:t>
      </w:r>
      <w:proofErr w:type="spellEnd"/>
      <w:r>
        <w:t>, 2020).</w:t>
      </w:r>
    </w:p>
    <w:p w14:paraId="68ED642E"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Put away</w:t>
      </w:r>
    </w:p>
    <w:p w14:paraId="762926EE" w14:textId="77777777" w:rsidR="004447AC" w:rsidRDefault="004447AC" w:rsidP="004447AC">
      <w:pPr>
        <w:pStyle w:val="ListParagraph"/>
        <w:rPr>
          <w:rFonts w:asciiTheme="majorHAnsi" w:eastAsiaTheme="majorEastAsia" w:hAnsiTheme="majorHAnsi" w:cstheme="majorBidi"/>
        </w:rPr>
      </w:pPr>
      <w:r>
        <w:rPr>
          <w:rFonts w:ascii="Times New Roman" w:eastAsiaTheme="minorHAnsi" w:hAnsi="Times New Roman" w:cs="Times New Roman"/>
          <w:kern w:val="0"/>
          <w:lang w:eastAsia="en-US"/>
        </w:rPr>
        <w:lastRenderedPageBreak/>
        <w:t>W</w:t>
      </w:r>
      <w:r w:rsidRPr="00105E29">
        <w:rPr>
          <w:rFonts w:ascii="Times New Roman" w:eastAsiaTheme="minorHAnsi" w:hAnsi="Times New Roman" w:cs="Times New Roman"/>
          <w:kern w:val="0"/>
          <w:lang w:eastAsia="en-US"/>
        </w:rPr>
        <w:t>here download the goods from truck and place it into final location inside warehouse</w:t>
      </w:r>
      <w:r>
        <w:rPr>
          <w:rFonts w:ascii="Times New Roman" w:eastAsiaTheme="minorHAnsi" w:hAnsi="Times New Roman" w:cs="Times New Roman"/>
          <w:kern w:val="0"/>
          <w:lang w:eastAsia="en-US"/>
        </w:rPr>
        <w:t xml:space="preserve"> (</w:t>
      </w:r>
      <w:r w:rsidRPr="00394376">
        <w:t>McCrea</w:t>
      </w:r>
      <w:r>
        <w:t>, 2016)</w:t>
      </w:r>
      <w:r w:rsidRPr="00105E29">
        <w:rPr>
          <w:rFonts w:ascii="Times New Roman" w:eastAsiaTheme="minorHAnsi" w:hAnsi="Times New Roman" w:cs="Times New Roman"/>
          <w:kern w:val="0"/>
          <w:lang w:eastAsia="en-US"/>
        </w:rPr>
        <w:t>.</w:t>
      </w:r>
      <w:r w:rsidRPr="00105E29">
        <w:rPr>
          <w:rFonts w:ascii="Times New Roman" w:hAnsi="Times New Roman" w:cs="Times New Roman"/>
        </w:rPr>
        <w:t xml:space="preserve"> </w:t>
      </w:r>
    </w:p>
    <w:p w14:paraId="23C7681B" w14:textId="77777777" w:rsidR="004447AC" w:rsidRPr="00A65E52" w:rsidRDefault="004447AC" w:rsidP="004447AC">
      <w:pPr>
        <w:rPr>
          <w:rFonts w:asciiTheme="majorHAnsi" w:eastAsiaTheme="majorEastAsia" w:hAnsiTheme="majorHAnsi" w:cstheme="majorBidi"/>
          <w:b/>
          <w:bCs/>
        </w:rPr>
      </w:pPr>
      <w:r w:rsidRPr="00A65E52">
        <w:rPr>
          <w:rFonts w:asciiTheme="majorHAnsi" w:eastAsiaTheme="majorEastAsia" w:hAnsiTheme="majorHAnsi" w:cstheme="majorBidi"/>
          <w:b/>
          <w:bCs/>
        </w:rPr>
        <w:t>R</w:t>
      </w:r>
    </w:p>
    <w:p w14:paraId="33F1A029"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 xml:space="preserve">Reinforcement Learning </w:t>
      </w:r>
    </w:p>
    <w:p w14:paraId="579A2241" w14:textId="77777777" w:rsidR="004447AC" w:rsidRDefault="004447AC" w:rsidP="004447AC">
      <w:pPr>
        <w:rPr>
          <w:rFonts w:asciiTheme="majorHAnsi" w:eastAsiaTheme="majorEastAsia" w:hAnsiTheme="majorHAnsi" w:cstheme="majorBidi"/>
        </w:rPr>
      </w:pPr>
      <w:r>
        <w:t>The reinforcement learning is one of the machine learning algorithms. When environment is stochastic or dynamic or there is no training data or specific enough expertise about the problem then RL is useful</w:t>
      </w:r>
    </w:p>
    <w:p w14:paraId="4F20FDE4"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Reward</w:t>
      </w:r>
    </w:p>
    <w:p w14:paraId="3FB8EB58"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When Agent learns the environment, it gets rewards and tries to accumulate the maximum rewards. Rewards can be positive or negative.</w:t>
      </w:r>
    </w:p>
    <w:p w14:paraId="34296ECE" w14:textId="77777777" w:rsidR="004447AC" w:rsidRDefault="004447AC" w:rsidP="004447AC">
      <w:pPr>
        <w:rPr>
          <w:rFonts w:asciiTheme="majorHAnsi" w:eastAsiaTheme="majorEastAsia" w:hAnsiTheme="majorHAnsi" w:cstheme="majorBidi"/>
          <w:b/>
          <w:bCs/>
        </w:rPr>
      </w:pPr>
      <w:r w:rsidRPr="00A65E52">
        <w:rPr>
          <w:rFonts w:asciiTheme="majorHAnsi" w:eastAsiaTheme="majorEastAsia" w:hAnsiTheme="majorHAnsi" w:cstheme="majorBidi"/>
          <w:b/>
          <w:bCs/>
        </w:rPr>
        <w:t>S</w:t>
      </w:r>
    </w:p>
    <w:p w14:paraId="348C9487" w14:textId="77777777" w:rsidR="004447AC" w:rsidRDefault="004447AC" w:rsidP="004447AC">
      <w:pPr>
        <w:rPr>
          <w:rFonts w:asciiTheme="majorHAnsi" w:eastAsiaTheme="majorEastAsia" w:hAnsiTheme="majorHAnsi" w:cstheme="majorBidi"/>
          <w:b/>
          <w:bCs/>
        </w:rPr>
      </w:pPr>
      <w:r>
        <w:rPr>
          <w:rFonts w:asciiTheme="majorHAnsi" w:eastAsiaTheme="majorEastAsia" w:hAnsiTheme="majorHAnsi" w:cstheme="majorBidi"/>
          <w:b/>
          <w:bCs/>
        </w:rPr>
        <w:t>States</w:t>
      </w:r>
    </w:p>
    <w:p w14:paraId="102AC1A8" w14:textId="77777777" w:rsidR="004447AC" w:rsidRPr="00D678D4" w:rsidRDefault="004447AC" w:rsidP="004447AC">
      <w:r w:rsidRPr="00D678D4">
        <w:t>It is a RL component</w:t>
      </w:r>
      <w:r>
        <w:t>. Agent takes an appropriate action and gets the rewards for that.</w:t>
      </w:r>
    </w:p>
    <w:p w14:paraId="53540FDD" w14:textId="77777777" w:rsidR="004447AC" w:rsidRPr="00A65E52" w:rsidRDefault="004447AC" w:rsidP="004447AC">
      <w:pPr>
        <w:rPr>
          <w:rFonts w:asciiTheme="majorHAnsi" w:eastAsiaTheme="majorEastAsia" w:hAnsiTheme="majorHAnsi" w:cstheme="majorBidi"/>
          <w:b/>
          <w:bCs/>
        </w:rPr>
      </w:pPr>
      <w:r w:rsidRPr="00A65E52">
        <w:rPr>
          <w:rFonts w:asciiTheme="majorHAnsi" w:eastAsiaTheme="majorEastAsia" w:hAnsiTheme="majorHAnsi" w:cstheme="majorBidi"/>
          <w:b/>
          <w:bCs/>
        </w:rPr>
        <w:t>W</w:t>
      </w:r>
    </w:p>
    <w:p w14:paraId="5AF17636" w14:textId="77777777" w:rsidR="004447AC" w:rsidRDefault="004447AC" w:rsidP="004447AC">
      <w:pPr>
        <w:rPr>
          <w:rFonts w:asciiTheme="majorHAnsi" w:eastAsiaTheme="majorEastAsia" w:hAnsiTheme="majorHAnsi" w:cstheme="majorBidi"/>
        </w:rPr>
      </w:pPr>
      <w:r>
        <w:rPr>
          <w:rFonts w:asciiTheme="majorHAnsi" w:eastAsiaTheme="majorEastAsia" w:hAnsiTheme="majorHAnsi" w:cstheme="majorBidi"/>
        </w:rPr>
        <w:t>Warehouse</w:t>
      </w:r>
    </w:p>
    <w:p w14:paraId="7C50E927" w14:textId="77777777" w:rsidR="004447AC" w:rsidRPr="00A65E52" w:rsidRDefault="004447AC" w:rsidP="004447AC">
      <w:r>
        <w:t>The warehouse is a part of supply chain logistics industry where store the goods and bring back it from storage for shipment.</w:t>
      </w:r>
    </w:p>
    <w:p w14:paraId="470D80D1" w14:textId="77777777" w:rsidR="004447AC" w:rsidRDefault="004447AC" w:rsidP="004447AC">
      <w:pPr>
        <w:pStyle w:val="Heading3"/>
      </w:pPr>
      <w:bookmarkStart w:id="57" w:name="_Toc79010522"/>
      <w:bookmarkStart w:id="58" w:name="_Toc80203380"/>
      <w:r>
        <w:t>System Administration Guide</w:t>
      </w:r>
      <w:bookmarkEnd w:id="57"/>
      <w:bookmarkEnd w:id="58"/>
    </w:p>
    <w:p w14:paraId="6C13B14F" w14:textId="77777777" w:rsidR="004447AC" w:rsidRDefault="004447AC" w:rsidP="004447AC">
      <w:r>
        <w:t>It is a like user guide, but this guide will help to troubleshoot the system with admin rights.</w:t>
      </w:r>
    </w:p>
    <w:p w14:paraId="4A86064E" w14:textId="77777777" w:rsidR="004447AC" w:rsidRDefault="004447AC" w:rsidP="004447AC">
      <w:pPr>
        <w:rPr>
          <w:rFonts w:asciiTheme="majorHAnsi" w:eastAsiaTheme="majorEastAsia" w:hAnsiTheme="majorHAnsi" w:cstheme="majorBidi"/>
          <w:i/>
          <w:iCs/>
        </w:rPr>
      </w:pPr>
      <w:r w:rsidRPr="000604BF">
        <w:rPr>
          <w:rFonts w:asciiTheme="majorHAnsi" w:eastAsiaTheme="majorEastAsia" w:hAnsiTheme="majorHAnsi" w:cstheme="majorBidi"/>
          <w:i/>
          <w:iCs/>
        </w:rPr>
        <w:t>Step 1</w:t>
      </w:r>
    </w:p>
    <w:p w14:paraId="12ACB9AD" w14:textId="77777777" w:rsidR="004447AC" w:rsidRDefault="004447AC" w:rsidP="004447AC">
      <w:r w:rsidRPr="000604BF">
        <w:t>First check whether the server is running or not</w:t>
      </w:r>
    </w:p>
    <w:p w14:paraId="075BE570" w14:textId="77777777" w:rsidR="004447AC" w:rsidRDefault="004447AC" w:rsidP="004447AC">
      <w:pPr>
        <w:jc w:val="center"/>
        <w:rPr>
          <w:rFonts w:asciiTheme="majorHAnsi" w:eastAsiaTheme="majorEastAsia" w:hAnsiTheme="majorHAnsi" w:cstheme="majorBidi"/>
          <w:i/>
          <w:iCs/>
        </w:rPr>
      </w:pPr>
      <w:r>
        <w:t>Server Status</w:t>
      </w:r>
    </w:p>
    <w:p w14:paraId="6B7DA704" w14:textId="77777777" w:rsidR="004447AC" w:rsidRPr="000604BF" w:rsidRDefault="004447AC" w:rsidP="004447AC">
      <w:pPr>
        <w:jc w:val="center"/>
        <w:rPr>
          <w:rFonts w:asciiTheme="majorHAnsi" w:eastAsiaTheme="majorEastAsia" w:hAnsiTheme="majorHAnsi" w:cstheme="majorBidi"/>
          <w:i/>
          <w:iCs/>
        </w:rPr>
      </w:pPr>
      <w:r w:rsidRPr="00666187">
        <w:rPr>
          <w:rFonts w:asciiTheme="majorHAnsi" w:eastAsiaTheme="majorEastAsia" w:hAnsiTheme="majorHAnsi" w:cstheme="majorBidi"/>
          <w:i/>
          <w:iCs/>
          <w:noProof/>
        </w:rPr>
        <w:lastRenderedPageBreak/>
        <w:drawing>
          <wp:inline distT="0" distB="0" distL="0" distR="0" wp14:anchorId="1456E02A" wp14:editId="63E258E3">
            <wp:extent cx="5943600" cy="1432800"/>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4"/>
                    <a:stretch>
                      <a:fillRect/>
                    </a:stretch>
                  </pic:blipFill>
                  <pic:spPr>
                    <a:xfrm>
                      <a:off x="0" y="0"/>
                      <a:ext cx="5948259" cy="1433923"/>
                    </a:xfrm>
                    <a:prstGeom prst="rect">
                      <a:avLst/>
                    </a:prstGeom>
                  </pic:spPr>
                </pic:pic>
              </a:graphicData>
            </a:graphic>
          </wp:inline>
        </w:drawing>
      </w:r>
    </w:p>
    <w:p w14:paraId="4E7D4089" w14:textId="77777777" w:rsidR="004447AC" w:rsidRDefault="004447AC" w:rsidP="004447AC">
      <w:pPr>
        <w:rPr>
          <w:rFonts w:asciiTheme="majorHAnsi" w:eastAsiaTheme="majorEastAsia" w:hAnsiTheme="majorHAnsi" w:cstheme="majorBidi"/>
          <w:i/>
          <w:iCs/>
        </w:rPr>
      </w:pPr>
      <w:r w:rsidRPr="000604BF">
        <w:rPr>
          <w:rFonts w:asciiTheme="majorHAnsi" w:eastAsiaTheme="majorEastAsia" w:hAnsiTheme="majorHAnsi" w:cstheme="majorBidi"/>
          <w:i/>
          <w:iCs/>
        </w:rPr>
        <w:t>Step 2</w:t>
      </w:r>
    </w:p>
    <w:p w14:paraId="362199D1" w14:textId="77777777" w:rsidR="004447AC" w:rsidRDefault="004447AC" w:rsidP="004447AC">
      <w:r w:rsidRPr="000604BF">
        <w:t xml:space="preserve">Ping </w:t>
      </w:r>
      <w:r>
        <w:t xml:space="preserve">or browse </w:t>
      </w:r>
      <w:hyperlink r:id="rId55" w:history="1">
        <w:r w:rsidRPr="006B69F9">
          <w:rPr>
            <w:rStyle w:val="Hyperlink"/>
          </w:rPr>
          <w:t>http://127.0.0.1:5000/</w:t>
        </w:r>
      </w:hyperlink>
      <w:r>
        <w:t xml:space="preserve"> or </w:t>
      </w:r>
      <w:hyperlink r:id="rId56" w:history="1">
        <w:r>
          <w:rPr>
            <w:rStyle w:val="Hyperlink"/>
          </w:rPr>
          <w:t>WMS RL API</w:t>
        </w:r>
      </w:hyperlink>
      <w:r>
        <w:t xml:space="preserve">  </w:t>
      </w:r>
      <w:r w:rsidRPr="000604BF">
        <w:t>the server whether it is reachable or not. If not, then restart the server</w:t>
      </w:r>
    </w:p>
    <w:p w14:paraId="4216BCCB" w14:textId="77777777" w:rsidR="004447AC" w:rsidRDefault="004447AC" w:rsidP="004447AC">
      <w:pPr>
        <w:jc w:val="center"/>
      </w:pPr>
      <w:r>
        <w:t>Index Page</w:t>
      </w:r>
    </w:p>
    <w:p w14:paraId="7D5597BA" w14:textId="77777777" w:rsidR="004447AC" w:rsidRDefault="004447AC" w:rsidP="004447AC">
      <w:pPr>
        <w:jc w:val="center"/>
        <w:rPr>
          <w:rFonts w:asciiTheme="majorHAnsi" w:eastAsiaTheme="majorEastAsia" w:hAnsiTheme="majorHAnsi" w:cstheme="majorBidi"/>
          <w:i/>
          <w:iCs/>
        </w:rPr>
      </w:pPr>
      <w:r w:rsidRPr="00666187">
        <w:rPr>
          <w:rFonts w:asciiTheme="majorHAnsi" w:eastAsiaTheme="majorEastAsia" w:hAnsiTheme="majorHAnsi" w:cstheme="majorBidi"/>
          <w:i/>
          <w:iCs/>
          <w:noProof/>
        </w:rPr>
        <w:drawing>
          <wp:inline distT="0" distB="0" distL="0" distR="0" wp14:anchorId="7D78EE0D" wp14:editId="23517703">
            <wp:extent cx="5943600" cy="1108075"/>
            <wp:effectExtent l="0" t="0" r="0" b="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7"/>
                    <a:stretch>
                      <a:fillRect/>
                    </a:stretch>
                  </pic:blipFill>
                  <pic:spPr>
                    <a:xfrm>
                      <a:off x="0" y="0"/>
                      <a:ext cx="5943600" cy="1108075"/>
                    </a:xfrm>
                    <a:prstGeom prst="rect">
                      <a:avLst/>
                    </a:prstGeom>
                  </pic:spPr>
                </pic:pic>
              </a:graphicData>
            </a:graphic>
          </wp:inline>
        </w:drawing>
      </w:r>
    </w:p>
    <w:p w14:paraId="57AAAE8F" w14:textId="77777777" w:rsidR="004447AC" w:rsidRPr="000604BF" w:rsidRDefault="004447AC" w:rsidP="004447AC">
      <w:pPr>
        <w:rPr>
          <w:rFonts w:asciiTheme="majorHAnsi" w:eastAsiaTheme="majorEastAsia" w:hAnsiTheme="majorHAnsi" w:cstheme="majorBidi"/>
          <w:i/>
          <w:iCs/>
        </w:rPr>
      </w:pPr>
    </w:p>
    <w:p w14:paraId="49F784AE" w14:textId="77777777" w:rsidR="004447AC" w:rsidRDefault="004447AC" w:rsidP="004447AC">
      <w:pPr>
        <w:pStyle w:val="Heading4"/>
      </w:pPr>
      <w:r>
        <w:t>System Overview</w:t>
      </w:r>
    </w:p>
    <w:p w14:paraId="37A9F428" w14:textId="77777777" w:rsidR="004447AC" w:rsidRPr="001C3E54" w:rsidRDefault="004447AC" w:rsidP="004447AC">
      <w:pPr>
        <w:rPr>
          <w:strike/>
        </w:rPr>
      </w:pPr>
      <w:r>
        <w:t xml:space="preserve">The system overview is that it is developed by reinforcement Q-learning algorithm which uses Bellmen equations, and it has few components such as environment, agent, states, </w:t>
      </w:r>
      <w:proofErr w:type="gramStart"/>
      <w:r>
        <w:t>actions</w:t>
      </w:r>
      <w:proofErr w:type="gramEnd"/>
      <w:r>
        <w:t xml:space="preserve"> and rewards (</w:t>
      </w:r>
      <w:proofErr w:type="spellStart"/>
      <w:r w:rsidRPr="00133FE8">
        <w:t>Shyalika</w:t>
      </w:r>
      <w:proofErr w:type="spellEnd"/>
      <w:r>
        <w:t>, 2019). The warehouse location or layout data is used for RL’s states and once model is trained with data; it is used for finding the shortest optimal path for picking process in warehouse. The system is accessed from browser and model is exposed as web API and index or home accepts input and passes it into API. when API returns output which will be shown in index.html page and t</w:t>
      </w:r>
      <w:r w:rsidRPr="001C3E54">
        <w:t>he model</w:t>
      </w:r>
      <w:r>
        <w:t xml:space="preserve"> is trained with multiple episodes. </w:t>
      </w:r>
    </w:p>
    <w:p w14:paraId="0E08806B" w14:textId="77777777" w:rsidR="004447AC" w:rsidRDefault="004447AC" w:rsidP="004447AC">
      <w:pPr>
        <w:pStyle w:val="Heading4"/>
      </w:pPr>
      <w:r>
        <w:t>System Configuration</w:t>
      </w:r>
    </w:p>
    <w:p w14:paraId="77335332" w14:textId="77777777" w:rsidR="004447AC" w:rsidRDefault="004447AC" w:rsidP="004447AC">
      <w:r>
        <w:t>The capstone project has the following system configurations</w:t>
      </w:r>
    </w:p>
    <w:p w14:paraId="070BAC90" w14:textId="77777777" w:rsidR="004447AC" w:rsidRPr="001A2FDA" w:rsidRDefault="004447AC" w:rsidP="00A46ACE">
      <w:pPr>
        <w:pStyle w:val="ListParagraph"/>
        <w:numPr>
          <w:ilvl w:val="0"/>
          <w:numId w:val="12"/>
        </w:numPr>
      </w:pPr>
      <w:r w:rsidRPr="001A2FDA">
        <w:lastRenderedPageBreak/>
        <w:t>Operating Systems: UNIX or Windows</w:t>
      </w:r>
      <w:r>
        <w:t xml:space="preserve"> with RAM 32GB</w:t>
      </w:r>
    </w:p>
    <w:p w14:paraId="65E7CC7A" w14:textId="77777777" w:rsidR="004447AC" w:rsidRPr="001A2FDA" w:rsidRDefault="004447AC" w:rsidP="00A46ACE">
      <w:pPr>
        <w:pStyle w:val="ListParagraph"/>
        <w:numPr>
          <w:ilvl w:val="0"/>
          <w:numId w:val="12"/>
        </w:numPr>
      </w:pPr>
      <w:r w:rsidRPr="001A2FDA">
        <w:t>Environment: Cloud or On-Premises</w:t>
      </w:r>
    </w:p>
    <w:p w14:paraId="089C5F0E" w14:textId="77777777" w:rsidR="004447AC" w:rsidRPr="001A2FDA" w:rsidRDefault="004447AC" w:rsidP="00A46ACE">
      <w:pPr>
        <w:pStyle w:val="ListParagraph"/>
        <w:numPr>
          <w:ilvl w:val="0"/>
          <w:numId w:val="12"/>
        </w:numPr>
      </w:pPr>
      <w:r w:rsidRPr="001A2FDA">
        <w:t xml:space="preserve">Language: Python </w:t>
      </w:r>
      <w:r>
        <w:t>(version 3:8)</w:t>
      </w:r>
    </w:p>
    <w:p w14:paraId="71F763CA" w14:textId="77777777" w:rsidR="004447AC" w:rsidRDefault="004447AC" w:rsidP="00A46ACE">
      <w:pPr>
        <w:pStyle w:val="ListParagraph"/>
        <w:numPr>
          <w:ilvl w:val="0"/>
          <w:numId w:val="12"/>
        </w:numPr>
      </w:pPr>
      <w:r w:rsidRPr="001A2FDA">
        <w:t>For visualizing the warehouse layout / structure: CAD floor software</w:t>
      </w:r>
    </w:p>
    <w:p w14:paraId="3ABC3611" w14:textId="77777777" w:rsidR="004447AC" w:rsidRDefault="004447AC" w:rsidP="00A46ACE">
      <w:pPr>
        <w:pStyle w:val="ListParagraph"/>
        <w:numPr>
          <w:ilvl w:val="0"/>
          <w:numId w:val="12"/>
        </w:numPr>
      </w:pPr>
      <w:r>
        <w:t>GitHub for storing codes and maintaining versions.</w:t>
      </w:r>
    </w:p>
    <w:p w14:paraId="6173036A" w14:textId="77777777" w:rsidR="004447AC" w:rsidRPr="00565130" w:rsidRDefault="004447AC" w:rsidP="00A46ACE">
      <w:pPr>
        <w:pStyle w:val="ListParagraph"/>
        <w:numPr>
          <w:ilvl w:val="0"/>
          <w:numId w:val="12"/>
        </w:numPr>
      </w:pPr>
      <w:r>
        <w:t>Google cloud provider (GCP) is used for cloud environment.</w:t>
      </w:r>
    </w:p>
    <w:p w14:paraId="6BFEC2C7" w14:textId="77777777" w:rsidR="00B546E5" w:rsidRDefault="00B546E5" w:rsidP="00B546E5">
      <w:pPr>
        <w:pStyle w:val="Heading4"/>
      </w:pPr>
      <w:r>
        <w:t>System Maintenance</w:t>
      </w:r>
    </w:p>
    <w:p w14:paraId="27833D5D" w14:textId="1EC093CD" w:rsidR="00B546E5" w:rsidRPr="00AF6E8A" w:rsidRDefault="00B546E5" w:rsidP="00B546E5">
      <w:r>
        <w:t xml:space="preserve">The system is monitored and maintained by operational support team. Every Sunday morning between 12am and 3am, system will not be available to users and public due to maintenance. During that time, logs and temp files are moved into archived, storage volume is verified, and size of the space may be increased if needed. The full back is taken after bringing all the systems including server, database, and storage. This project needs windows </w:t>
      </w:r>
      <w:r w:rsidR="000800BD">
        <w:t>64-bit</w:t>
      </w:r>
      <w:r>
        <w:t xml:space="preserve"> operating system, file server or cloud storage bucket for storing the data and images and these resources will be backed up.</w:t>
      </w:r>
    </w:p>
    <w:p w14:paraId="70D5D001" w14:textId="77777777" w:rsidR="00B546E5" w:rsidRDefault="00B546E5" w:rsidP="00B546E5">
      <w:pPr>
        <w:pStyle w:val="Heading4"/>
      </w:pPr>
      <w:r>
        <w:t>Security Related Processes</w:t>
      </w:r>
    </w:p>
    <w:p w14:paraId="5599B18B" w14:textId="6CF36397" w:rsidR="00B546E5" w:rsidRDefault="00B546E5" w:rsidP="00B546E5">
      <w:r>
        <w:t xml:space="preserve">The hosted </w:t>
      </w:r>
      <w:r w:rsidR="000800BD">
        <w:t>URL</w:t>
      </w:r>
      <w:r>
        <w:t xml:space="preserve"> is always secured by secure socket layer (SSL) with https. The archived and back up data is always encrypted, and only authorized person can decrypt the data (</w:t>
      </w:r>
      <w:r w:rsidRPr="00A66D87">
        <w:t>Zimmerman</w:t>
      </w:r>
      <w:r>
        <w:t>, 2019). This project follows all the rules, regulations, compliances, and data ethics (</w:t>
      </w:r>
      <w:proofErr w:type="spellStart"/>
      <w:r>
        <w:t>McRaw</w:t>
      </w:r>
      <w:proofErr w:type="spellEnd"/>
      <w:r>
        <w:t>, 2020). During the maintenance, all the security certifications are verified and if expired then it will be renewed manually by operational support team.</w:t>
      </w:r>
    </w:p>
    <w:p w14:paraId="043D1304" w14:textId="77777777" w:rsidR="00B546E5" w:rsidRDefault="00B546E5" w:rsidP="00B546E5">
      <w:pPr>
        <w:pStyle w:val="Heading4"/>
      </w:pPr>
      <w:proofErr w:type="spellStart"/>
      <w:r>
        <w:t>CopyRight</w:t>
      </w:r>
      <w:proofErr w:type="spellEnd"/>
    </w:p>
    <w:p w14:paraId="360F3B0C" w14:textId="77777777" w:rsidR="00B546E5" w:rsidRDefault="00B546E5" w:rsidP="00B546E5">
      <w:pPr>
        <w:rPr>
          <w:rFonts w:ascii="Times New Roman" w:hAnsi="Times New Roman"/>
        </w:rPr>
      </w:pPr>
      <w:r>
        <w:rPr>
          <w:rFonts w:ascii="Times New Roman" w:hAnsi="Times New Roman"/>
        </w:rPr>
        <w:t>Copyright © 2021 Kannan Nova.</w:t>
      </w:r>
    </w:p>
    <w:p w14:paraId="015916DA" w14:textId="77777777" w:rsidR="00B546E5" w:rsidRDefault="00B546E5" w:rsidP="00B546E5">
      <w:pPr>
        <w:rPr>
          <w:rFonts w:ascii="Times New Roman" w:hAnsi="Times New Roman"/>
        </w:rPr>
      </w:pPr>
      <w:r>
        <w:rPr>
          <w:rFonts w:ascii="Times New Roman" w:hAnsi="Times New Roman"/>
        </w:rPr>
        <w:lastRenderedPageBreak/>
        <w:t>All rights reserved. This project or any portion thereof may not be reproduced or used in any manner whatsoever without the express written permission except for the use of brief quotations in a review.</w:t>
      </w:r>
    </w:p>
    <w:p w14:paraId="51CE545A" w14:textId="77777777" w:rsidR="00B546E5" w:rsidRDefault="00B546E5" w:rsidP="00B546E5">
      <w:pPr>
        <w:pStyle w:val="Heading4"/>
      </w:pPr>
      <w:r>
        <w:t>Appendices</w:t>
      </w:r>
    </w:p>
    <w:p w14:paraId="7386F282" w14:textId="77777777" w:rsidR="00B546E5" w:rsidRPr="00AE3103" w:rsidRDefault="00B546E5" w:rsidP="00B546E5">
      <w:r>
        <w:t>The appendices can help readers better understand the materials from the supplementary documents or sections.</w:t>
      </w:r>
    </w:p>
    <w:p w14:paraId="1B126D86" w14:textId="77777777" w:rsidR="00B546E5" w:rsidRDefault="00B546E5" w:rsidP="00B546E5">
      <w:pPr>
        <w:pStyle w:val="Heading5"/>
        <w:jc w:val="center"/>
      </w:pPr>
      <w:r>
        <w:t>Appendix A</w:t>
      </w:r>
    </w:p>
    <w:p w14:paraId="2D0070BE" w14:textId="77777777" w:rsidR="00B546E5" w:rsidRDefault="00B546E5" w:rsidP="00B546E5">
      <w:pPr>
        <w:jc w:val="center"/>
      </w:pPr>
      <w:r>
        <w:t>Warehouse – logistics and Supply Chain Management</w:t>
      </w:r>
    </w:p>
    <w:p w14:paraId="04F1F24F" w14:textId="77777777" w:rsidR="00B546E5" w:rsidRPr="00C734E9" w:rsidRDefault="00B546E5" w:rsidP="00B546E5">
      <w:r>
        <w:t>It is an integral part of logistics and supply chain management system, and it has three core operations such as inbound /put away, outbound / picking and inventory management. Inbound is receiving goods from container or truck and stores them into storage. Outbound brings the goods back from storage and ships them for consumer or customer (Ullrich, 2019).</w:t>
      </w:r>
    </w:p>
    <w:p w14:paraId="50E9668A" w14:textId="77777777" w:rsidR="00B546E5" w:rsidRDefault="00B546E5" w:rsidP="00B546E5">
      <w:pPr>
        <w:pStyle w:val="Heading5"/>
        <w:jc w:val="center"/>
      </w:pPr>
      <w:r>
        <w:t>Appendix B</w:t>
      </w:r>
    </w:p>
    <w:p w14:paraId="250F8B8F" w14:textId="77777777" w:rsidR="00B546E5" w:rsidRDefault="00B546E5" w:rsidP="00B546E5">
      <w:pPr>
        <w:jc w:val="center"/>
      </w:pPr>
      <w:r>
        <w:t>Reinforcement Q-Learning</w:t>
      </w:r>
    </w:p>
    <w:p w14:paraId="6069B51A" w14:textId="77777777" w:rsidR="00B546E5" w:rsidRPr="00C734E9" w:rsidRDefault="00B546E5" w:rsidP="00B546E5">
      <w:r>
        <w:t>The reinforcement learning is one of the machine learning algorithms. When environment is stochastic or dynamic or there is no training data or specific enough expertise about the problem then RL is useful (Kiili, 2019). The Q-learning is at the heart of all reinforcement learning and it is an off policy that seeks to find the best action to take given the current state. It has few components such as environment, agent, actions, locations, and rewards (</w:t>
      </w:r>
      <w:r w:rsidRPr="001450A5">
        <w:rPr>
          <w:rFonts w:ascii="Times New Roman" w:hAnsi="Times New Roman" w:cs="Times New Roman"/>
        </w:rPr>
        <w:t>Violante</w:t>
      </w:r>
      <w:r>
        <w:rPr>
          <w:rFonts w:ascii="Times New Roman" w:hAnsi="Times New Roman" w:cs="Times New Roman"/>
        </w:rPr>
        <w:t>, 2019)</w:t>
      </w:r>
      <w:r>
        <w:t>.</w:t>
      </w:r>
    </w:p>
    <w:p w14:paraId="5255A393" w14:textId="77777777" w:rsidR="00B546E5" w:rsidRDefault="00B546E5" w:rsidP="00B546E5">
      <w:pPr>
        <w:pStyle w:val="Heading4"/>
      </w:pPr>
      <w:r>
        <w:t>Table of Figures</w:t>
      </w:r>
    </w:p>
    <w:p w14:paraId="3A712548" w14:textId="77777777" w:rsidR="00B546E5" w:rsidRPr="007369B5" w:rsidRDefault="00B546E5" w:rsidP="00B546E5">
      <w:pPr>
        <w:jc w:val="center"/>
      </w:pPr>
      <w:r>
        <w:t>Table of Figures</w:t>
      </w:r>
    </w:p>
    <w:tbl>
      <w:tblPr>
        <w:tblW w:w="9494" w:type="dxa"/>
        <w:tblLook w:val="04A0" w:firstRow="1" w:lastRow="0" w:firstColumn="1" w:lastColumn="0" w:noHBand="0" w:noVBand="1"/>
      </w:tblPr>
      <w:tblGrid>
        <w:gridCol w:w="1885"/>
        <w:gridCol w:w="7609"/>
      </w:tblGrid>
      <w:tr w:rsidR="00B546E5" w:rsidRPr="00861C8F" w14:paraId="764BA817" w14:textId="77777777" w:rsidTr="00621E17">
        <w:trPr>
          <w:trHeight w:val="214"/>
        </w:trPr>
        <w:tc>
          <w:tcPr>
            <w:tcW w:w="1885"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1AFFDB2" w14:textId="77777777" w:rsidR="00B546E5" w:rsidRPr="00861C8F" w:rsidRDefault="00B546E5" w:rsidP="00621E17">
            <w:pPr>
              <w:spacing w:line="240" w:lineRule="auto"/>
              <w:ind w:firstLine="0"/>
              <w:rPr>
                <w:rFonts w:ascii="Calibri" w:eastAsia="Times New Roman" w:hAnsi="Calibri" w:cs="Calibri"/>
                <w:color w:val="000000"/>
                <w:kern w:val="0"/>
                <w:sz w:val="22"/>
                <w:szCs w:val="22"/>
                <w:lang w:eastAsia="en-US"/>
              </w:rPr>
            </w:pPr>
            <w:r w:rsidRPr="00861C8F">
              <w:t>Name</w:t>
            </w:r>
          </w:p>
        </w:tc>
        <w:tc>
          <w:tcPr>
            <w:tcW w:w="7609" w:type="dxa"/>
            <w:tcBorders>
              <w:top w:val="single" w:sz="4" w:space="0" w:color="auto"/>
              <w:left w:val="nil"/>
              <w:bottom w:val="single" w:sz="4" w:space="0" w:color="auto"/>
              <w:right w:val="single" w:sz="4" w:space="0" w:color="auto"/>
            </w:tcBorders>
            <w:shd w:val="clear" w:color="000000" w:fill="D0CECE"/>
            <w:noWrap/>
            <w:vAlign w:val="bottom"/>
            <w:hideMark/>
          </w:tcPr>
          <w:p w14:paraId="77A45487" w14:textId="77777777" w:rsidR="00B546E5" w:rsidRPr="00861C8F" w:rsidRDefault="00B546E5" w:rsidP="00621E17">
            <w:pPr>
              <w:spacing w:line="240" w:lineRule="auto"/>
              <w:ind w:firstLine="0"/>
              <w:rPr>
                <w:rFonts w:ascii="Calibri" w:eastAsia="Times New Roman" w:hAnsi="Calibri" w:cs="Calibri"/>
                <w:color w:val="000000"/>
                <w:kern w:val="0"/>
                <w:sz w:val="22"/>
                <w:szCs w:val="22"/>
                <w:lang w:eastAsia="en-US"/>
              </w:rPr>
            </w:pPr>
            <w:r w:rsidRPr="00861C8F">
              <w:t>Description</w:t>
            </w:r>
          </w:p>
        </w:tc>
      </w:tr>
      <w:tr w:rsidR="00B546E5" w:rsidRPr="00861C8F" w14:paraId="497114D4" w14:textId="77777777" w:rsidTr="00621E17">
        <w:trPr>
          <w:trHeight w:val="225"/>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4F7C6DAB" w14:textId="77777777" w:rsidR="00B546E5" w:rsidRPr="00861C8F" w:rsidRDefault="00B546E5" w:rsidP="00621E17">
            <w:pPr>
              <w:spacing w:line="240" w:lineRule="auto"/>
              <w:ind w:firstLine="0"/>
            </w:pPr>
            <w:r w:rsidRPr="00861C8F">
              <w:lastRenderedPageBreak/>
              <w:t>UI / Index.html</w:t>
            </w:r>
          </w:p>
        </w:tc>
        <w:tc>
          <w:tcPr>
            <w:tcW w:w="7609" w:type="dxa"/>
            <w:tcBorders>
              <w:top w:val="nil"/>
              <w:left w:val="nil"/>
              <w:bottom w:val="single" w:sz="4" w:space="0" w:color="auto"/>
              <w:right w:val="single" w:sz="4" w:space="0" w:color="auto"/>
            </w:tcBorders>
            <w:shd w:val="clear" w:color="auto" w:fill="auto"/>
            <w:noWrap/>
            <w:vAlign w:val="bottom"/>
            <w:hideMark/>
          </w:tcPr>
          <w:p w14:paraId="738827F0" w14:textId="77777777" w:rsidR="00B546E5" w:rsidRPr="00861C8F" w:rsidRDefault="00B546E5" w:rsidP="00621E17">
            <w:pPr>
              <w:spacing w:line="240" w:lineRule="auto"/>
              <w:ind w:firstLine="0"/>
            </w:pPr>
            <w:r>
              <w:t xml:space="preserve">This is </w:t>
            </w:r>
            <w:r w:rsidRPr="00721676">
              <w:t>home page</w:t>
            </w:r>
            <w:r>
              <w:t xml:space="preserve"> figure or image</w:t>
            </w:r>
            <w:r w:rsidRPr="00721676">
              <w:t xml:space="preserve"> where user enters the input values for prediction and submit</w:t>
            </w:r>
          </w:p>
        </w:tc>
      </w:tr>
      <w:tr w:rsidR="00B546E5" w:rsidRPr="00861C8F" w14:paraId="384526A2" w14:textId="77777777" w:rsidTr="00621E17">
        <w:trPr>
          <w:trHeight w:val="225"/>
        </w:trPr>
        <w:tc>
          <w:tcPr>
            <w:tcW w:w="1885" w:type="dxa"/>
            <w:tcBorders>
              <w:top w:val="nil"/>
              <w:left w:val="single" w:sz="4" w:space="0" w:color="auto"/>
              <w:bottom w:val="single" w:sz="4" w:space="0" w:color="auto"/>
              <w:right w:val="single" w:sz="4" w:space="0" w:color="auto"/>
            </w:tcBorders>
            <w:shd w:val="clear" w:color="auto" w:fill="auto"/>
            <w:noWrap/>
            <w:vAlign w:val="center"/>
          </w:tcPr>
          <w:p w14:paraId="1238DF90" w14:textId="77777777" w:rsidR="00B546E5" w:rsidRPr="00861C8F" w:rsidRDefault="00B546E5" w:rsidP="00621E17">
            <w:pPr>
              <w:spacing w:line="240" w:lineRule="auto"/>
              <w:ind w:firstLine="0"/>
            </w:pPr>
            <w:r w:rsidRPr="00861C8F">
              <w:t>Prediction Result</w:t>
            </w:r>
          </w:p>
        </w:tc>
        <w:tc>
          <w:tcPr>
            <w:tcW w:w="7609" w:type="dxa"/>
            <w:tcBorders>
              <w:top w:val="nil"/>
              <w:left w:val="nil"/>
              <w:bottom w:val="single" w:sz="4" w:space="0" w:color="auto"/>
              <w:right w:val="single" w:sz="4" w:space="0" w:color="auto"/>
            </w:tcBorders>
            <w:shd w:val="clear" w:color="auto" w:fill="auto"/>
            <w:noWrap/>
            <w:vAlign w:val="bottom"/>
          </w:tcPr>
          <w:p w14:paraId="2AE542EC" w14:textId="77777777" w:rsidR="00B546E5" w:rsidRPr="00861C8F" w:rsidRDefault="00B546E5" w:rsidP="00621E17">
            <w:pPr>
              <w:spacing w:line="240" w:lineRule="auto"/>
              <w:ind w:firstLine="0"/>
            </w:pPr>
            <w:r w:rsidRPr="00721676">
              <w:t>The picture shows the prediction results in image / visual which will help to understand the whole picking path / route.</w:t>
            </w:r>
          </w:p>
        </w:tc>
      </w:tr>
      <w:tr w:rsidR="00B546E5" w:rsidRPr="00861C8F" w14:paraId="5CE54DDE" w14:textId="77777777" w:rsidTr="00621E17">
        <w:trPr>
          <w:trHeight w:val="225"/>
        </w:trPr>
        <w:tc>
          <w:tcPr>
            <w:tcW w:w="1885" w:type="dxa"/>
            <w:tcBorders>
              <w:top w:val="nil"/>
              <w:left w:val="single" w:sz="4" w:space="0" w:color="auto"/>
              <w:bottom w:val="single" w:sz="4" w:space="0" w:color="auto"/>
              <w:right w:val="single" w:sz="4" w:space="0" w:color="auto"/>
            </w:tcBorders>
            <w:shd w:val="clear" w:color="auto" w:fill="auto"/>
            <w:noWrap/>
            <w:vAlign w:val="center"/>
          </w:tcPr>
          <w:p w14:paraId="4FE7F8F5" w14:textId="77777777" w:rsidR="00B546E5" w:rsidRDefault="00B546E5" w:rsidP="00621E17">
            <w:pPr>
              <w:spacing w:line="240" w:lineRule="auto"/>
              <w:ind w:firstLine="0"/>
            </w:pPr>
            <w:r>
              <w:t>Invalid Location</w:t>
            </w:r>
          </w:p>
        </w:tc>
        <w:tc>
          <w:tcPr>
            <w:tcW w:w="7609" w:type="dxa"/>
            <w:tcBorders>
              <w:top w:val="nil"/>
              <w:left w:val="nil"/>
              <w:bottom w:val="single" w:sz="4" w:space="0" w:color="auto"/>
              <w:right w:val="single" w:sz="4" w:space="0" w:color="auto"/>
            </w:tcBorders>
            <w:shd w:val="clear" w:color="auto" w:fill="auto"/>
            <w:noWrap/>
            <w:vAlign w:val="bottom"/>
          </w:tcPr>
          <w:p w14:paraId="11469C42" w14:textId="77777777" w:rsidR="00B546E5" w:rsidRDefault="00B546E5" w:rsidP="00621E17">
            <w:pPr>
              <w:spacing w:line="240" w:lineRule="auto"/>
              <w:ind w:firstLine="0"/>
            </w:pPr>
            <w:r>
              <w:t>If user enters invalid location, UI shows the invalid location</w:t>
            </w:r>
          </w:p>
        </w:tc>
      </w:tr>
      <w:tr w:rsidR="00B546E5" w:rsidRPr="00861C8F" w14:paraId="1665B90E" w14:textId="77777777" w:rsidTr="00621E17">
        <w:trPr>
          <w:trHeight w:val="225"/>
        </w:trPr>
        <w:tc>
          <w:tcPr>
            <w:tcW w:w="1885" w:type="dxa"/>
            <w:tcBorders>
              <w:top w:val="nil"/>
              <w:left w:val="single" w:sz="4" w:space="0" w:color="auto"/>
              <w:bottom w:val="single" w:sz="4" w:space="0" w:color="auto"/>
              <w:right w:val="single" w:sz="4" w:space="0" w:color="auto"/>
            </w:tcBorders>
            <w:shd w:val="clear" w:color="auto" w:fill="auto"/>
            <w:noWrap/>
            <w:vAlign w:val="center"/>
          </w:tcPr>
          <w:p w14:paraId="63E918D6" w14:textId="77777777" w:rsidR="00B546E5" w:rsidRDefault="00B546E5" w:rsidP="00621E17">
            <w:pPr>
              <w:spacing w:line="240" w:lineRule="auto"/>
              <w:ind w:firstLine="0"/>
            </w:pPr>
            <w:r>
              <w:t>Valid Location</w:t>
            </w:r>
          </w:p>
        </w:tc>
        <w:tc>
          <w:tcPr>
            <w:tcW w:w="7609" w:type="dxa"/>
            <w:tcBorders>
              <w:top w:val="nil"/>
              <w:left w:val="nil"/>
              <w:bottom w:val="single" w:sz="4" w:space="0" w:color="auto"/>
              <w:right w:val="single" w:sz="4" w:space="0" w:color="auto"/>
            </w:tcBorders>
            <w:shd w:val="clear" w:color="auto" w:fill="auto"/>
            <w:noWrap/>
            <w:vAlign w:val="bottom"/>
          </w:tcPr>
          <w:p w14:paraId="006AA5C2" w14:textId="77777777" w:rsidR="00B546E5" w:rsidRDefault="00B546E5" w:rsidP="00621E17">
            <w:pPr>
              <w:spacing w:line="240" w:lineRule="auto"/>
              <w:ind w:firstLine="0"/>
            </w:pPr>
            <w:r w:rsidRPr="007A0E1D">
              <w:t xml:space="preserve">The </w:t>
            </w:r>
            <w:r>
              <w:t>figure / image</w:t>
            </w:r>
            <w:r w:rsidRPr="007A0E1D">
              <w:t xml:space="preserve"> provides the shortest optimal path in text and graph</w:t>
            </w:r>
          </w:p>
        </w:tc>
      </w:tr>
      <w:tr w:rsidR="00B546E5" w:rsidRPr="00861C8F" w14:paraId="5646703A" w14:textId="77777777" w:rsidTr="00621E17">
        <w:trPr>
          <w:trHeight w:val="225"/>
        </w:trPr>
        <w:tc>
          <w:tcPr>
            <w:tcW w:w="1885" w:type="dxa"/>
            <w:tcBorders>
              <w:top w:val="nil"/>
              <w:left w:val="single" w:sz="4" w:space="0" w:color="auto"/>
              <w:bottom w:val="single" w:sz="4" w:space="0" w:color="auto"/>
              <w:right w:val="single" w:sz="4" w:space="0" w:color="auto"/>
            </w:tcBorders>
            <w:shd w:val="clear" w:color="auto" w:fill="auto"/>
            <w:noWrap/>
            <w:vAlign w:val="center"/>
            <w:hideMark/>
          </w:tcPr>
          <w:p w14:paraId="5778FCB1" w14:textId="77777777" w:rsidR="00B546E5" w:rsidRPr="00861C8F" w:rsidRDefault="00B546E5" w:rsidP="00621E17">
            <w:pPr>
              <w:spacing w:line="240" w:lineRule="auto"/>
              <w:ind w:firstLine="0"/>
            </w:pPr>
            <w:r>
              <w:t>Server Status</w:t>
            </w:r>
          </w:p>
        </w:tc>
        <w:tc>
          <w:tcPr>
            <w:tcW w:w="7609" w:type="dxa"/>
            <w:tcBorders>
              <w:top w:val="nil"/>
              <w:left w:val="nil"/>
              <w:bottom w:val="single" w:sz="4" w:space="0" w:color="auto"/>
              <w:right w:val="single" w:sz="4" w:space="0" w:color="auto"/>
            </w:tcBorders>
            <w:shd w:val="clear" w:color="auto" w:fill="auto"/>
            <w:noWrap/>
            <w:vAlign w:val="bottom"/>
            <w:hideMark/>
          </w:tcPr>
          <w:p w14:paraId="5782F6E4" w14:textId="77777777" w:rsidR="00B546E5" w:rsidRPr="00861C8F" w:rsidRDefault="00B546E5" w:rsidP="00621E17">
            <w:pPr>
              <w:spacing w:line="240" w:lineRule="auto"/>
              <w:ind w:firstLine="0"/>
            </w:pPr>
            <w:r>
              <w:t>This image shows whether server is running or not.</w:t>
            </w:r>
          </w:p>
        </w:tc>
      </w:tr>
    </w:tbl>
    <w:p w14:paraId="1B4ABEB2" w14:textId="77777777" w:rsidR="004447AC" w:rsidRPr="00155B27" w:rsidRDefault="004447AC" w:rsidP="008E33F7"/>
    <w:p w14:paraId="272D3D8D" w14:textId="3876082F" w:rsidR="00903F13" w:rsidRDefault="002F5420" w:rsidP="000E28EC">
      <w:pPr>
        <w:pStyle w:val="Heading3"/>
      </w:pPr>
      <w:bookmarkStart w:id="59" w:name="_Toc80203381"/>
      <w:r>
        <w:t>Digital Poster</w:t>
      </w:r>
      <w:bookmarkEnd w:id="59"/>
    </w:p>
    <w:p w14:paraId="34A3315C" w14:textId="4208DCC5" w:rsidR="00C52F80" w:rsidRPr="002F5420" w:rsidRDefault="00C52F80" w:rsidP="00C52F80">
      <w:r>
        <w:t>The original poster file is available (</w:t>
      </w:r>
      <w:r w:rsidRPr="00486C25">
        <w:t>https://github.com/kannannova/590Project</w:t>
      </w:r>
      <w:r>
        <w:t>/</w:t>
      </w:r>
      <w:r w:rsidRPr="00486C25">
        <w:t xml:space="preserve"> Kannan Nova-DigitalPoster</w:t>
      </w:r>
      <w:r>
        <w:t>.pptx at GitHub repository</w:t>
      </w:r>
      <w:r w:rsidRPr="002F5420">
        <w:t>.</w:t>
      </w:r>
    </w:p>
    <w:p w14:paraId="2324C100" w14:textId="480A8856" w:rsidR="002F5420" w:rsidRDefault="002F5420" w:rsidP="002F5420">
      <w:r>
        <w:t>This project digit poster is as follows</w:t>
      </w:r>
    </w:p>
    <w:p w14:paraId="65CE4BA5" w14:textId="4E23D945" w:rsidR="002F5420" w:rsidRDefault="002F5420" w:rsidP="002F5420">
      <w:r w:rsidRPr="002F5420">
        <w:rPr>
          <w:noProof/>
        </w:rPr>
        <w:lastRenderedPageBreak/>
        <w:drawing>
          <wp:inline distT="0" distB="0" distL="0" distR="0" wp14:anchorId="3165C5A7" wp14:editId="37D6FFE6">
            <wp:extent cx="5943600" cy="6000115"/>
            <wp:effectExtent l="0" t="0" r="0" b="635"/>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58"/>
                    <a:stretch>
                      <a:fillRect/>
                    </a:stretch>
                  </pic:blipFill>
                  <pic:spPr>
                    <a:xfrm>
                      <a:off x="0" y="0"/>
                      <a:ext cx="5943600" cy="6000115"/>
                    </a:xfrm>
                    <a:prstGeom prst="rect">
                      <a:avLst/>
                    </a:prstGeom>
                  </pic:spPr>
                </pic:pic>
              </a:graphicData>
            </a:graphic>
          </wp:inline>
        </w:drawing>
      </w:r>
    </w:p>
    <w:p w14:paraId="11AA4216" w14:textId="74BFF0AD" w:rsidR="002F5420" w:rsidRPr="002F5420" w:rsidRDefault="00F906EE" w:rsidP="002F5420">
      <w:r>
        <w:t>The poster provides the high-level overview of the project and its important artifacts and components. It has</w:t>
      </w:r>
      <w:r w:rsidR="00486C25" w:rsidRPr="00486C25">
        <w:t xml:space="preserve"> </w:t>
      </w:r>
      <w:r w:rsidR="002F5420" w:rsidRPr="00486C25">
        <w:t>Context and Background</w:t>
      </w:r>
      <w:r w:rsidR="00486C25">
        <w:t>, components of project – model, implications, hardware/software, UI and Output-Preview and References</w:t>
      </w:r>
      <w:r w:rsidR="00C52F80">
        <w:t>.</w:t>
      </w:r>
    </w:p>
    <w:p w14:paraId="5D1700FB" w14:textId="3BDC4F31" w:rsidR="000E28EC" w:rsidRDefault="000E28EC" w:rsidP="000E28EC">
      <w:pPr>
        <w:pStyle w:val="Heading3"/>
      </w:pPr>
      <w:bookmarkStart w:id="60" w:name="_Toc80203382"/>
      <w:r>
        <w:lastRenderedPageBreak/>
        <w:t>Project Presentation Phase</w:t>
      </w:r>
      <w:bookmarkEnd w:id="60"/>
    </w:p>
    <w:p w14:paraId="0DD6D1C3" w14:textId="41D28087" w:rsidR="00D611C3" w:rsidRPr="00D611C3" w:rsidRDefault="002A19C1" w:rsidP="00D611C3">
      <w:r>
        <w:t xml:space="preserve">The project presentation video content is available at loom </w:t>
      </w:r>
      <w:r w:rsidR="00456E92" w:rsidRPr="00456E92">
        <w:t>https://www.loom.com/share/3af978249dfc440b83671414cf3c1471</w:t>
      </w:r>
      <w:r w:rsidR="00456E92">
        <w:t xml:space="preserve"> </w:t>
      </w:r>
      <w:r>
        <w:t>and GitHub</w:t>
      </w:r>
      <w:r w:rsidR="00D72C78">
        <w:t xml:space="preserve"> (</w:t>
      </w:r>
      <w:r w:rsidR="00D72C78" w:rsidRPr="00D72C78">
        <w:t>https://github.com/kannannova/590Project</w:t>
      </w:r>
      <w:r w:rsidR="00D72C78">
        <w:t>)</w:t>
      </w:r>
    </w:p>
    <w:p w14:paraId="2FA9B96C" w14:textId="3638D6E7" w:rsidR="000E28EC" w:rsidRDefault="000E28EC" w:rsidP="000E28EC">
      <w:pPr>
        <w:pStyle w:val="Heading3"/>
      </w:pPr>
      <w:bookmarkStart w:id="61" w:name="_Toc80203383"/>
      <w:r>
        <w:t>Final Project Submission</w:t>
      </w:r>
      <w:bookmarkEnd w:id="61"/>
    </w:p>
    <w:p w14:paraId="5F2C6357" w14:textId="12E71CC4" w:rsidR="00D611C3" w:rsidRDefault="002F5420" w:rsidP="00F906EE">
      <w:r>
        <w:t>All the project files</w:t>
      </w:r>
      <w:r w:rsidR="00F906EE">
        <w:t xml:space="preserve"> including python code, documents, video </w:t>
      </w:r>
      <w:r w:rsidR="00456E92">
        <w:t>(</w:t>
      </w:r>
      <w:r w:rsidR="00456E92" w:rsidRPr="00456E92">
        <w:t>https://www.loom.com/share/3af978249dfc440b83671414cf3c1471</w:t>
      </w:r>
      <w:r w:rsidR="00456E92">
        <w:t xml:space="preserve"> </w:t>
      </w:r>
      <w:r w:rsidR="00F906EE">
        <w:t>and poster</w:t>
      </w:r>
      <w:r>
        <w:t xml:space="preserve"> are available at </w:t>
      </w:r>
      <w:r w:rsidR="00D72C78" w:rsidRPr="00D72C78">
        <w:t>https://github.com/kannannova/590Project</w:t>
      </w:r>
    </w:p>
    <w:p w14:paraId="4747493E" w14:textId="391C5E2B" w:rsidR="00893DAF" w:rsidRDefault="00893DAF" w:rsidP="00893DAF">
      <w:pPr>
        <w:pStyle w:val="Heading3"/>
      </w:pPr>
      <w:bookmarkStart w:id="62" w:name="_Toc80203384"/>
      <w:r>
        <w:t>GitHub Repository</w:t>
      </w:r>
      <w:bookmarkEnd w:id="62"/>
    </w:p>
    <w:p w14:paraId="1055755C" w14:textId="6692DA97" w:rsidR="00893DAF" w:rsidRDefault="00893DAF" w:rsidP="00A46ACE">
      <w:pPr>
        <w:pStyle w:val="ListParagraph"/>
        <w:numPr>
          <w:ilvl w:val="0"/>
          <w:numId w:val="14"/>
        </w:numPr>
      </w:pPr>
      <w:r>
        <w:t>The following files are uploaded into GitHub</w:t>
      </w:r>
    </w:p>
    <w:p w14:paraId="2AD8D190" w14:textId="6990B6B4" w:rsidR="00893DAF" w:rsidRDefault="00893DAF" w:rsidP="00A46ACE">
      <w:pPr>
        <w:pStyle w:val="ListParagraph"/>
        <w:numPr>
          <w:ilvl w:val="0"/>
          <w:numId w:val="14"/>
        </w:numPr>
      </w:pPr>
      <w:r w:rsidRPr="00893DAF">
        <w:t>KannanNova_590_Capstone-Project</w:t>
      </w:r>
      <w:r>
        <w:t>.docx</w:t>
      </w:r>
    </w:p>
    <w:p w14:paraId="03AAB17F" w14:textId="335A2F19" w:rsidR="00893DAF" w:rsidRDefault="00893DAF" w:rsidP="00A46ACE">
      <w:pPr>
        <w:pStyle w:val="ListParagraph"/>
        <w:numPr>
          <w:ilvl w:val="0"/>
          <w:numId w:val="14"/>
        </w:numPr>
      </w:pPr>
      <w:r w:rsidRPr="00893DAF">
        <w:t>KannanNova_590_Project_Video_Presentation</w:t>
      </w:r>
      <w:r>
        <w:t>.mp4</w:t>
      </w:r>
    </w:p>
    <w:p w14:paraId="2F7DE754" w14:textId="6FBE121F" w:rsidR="00893DAF" w:rsidRDefault="00893DAF" w:rsidP="00A46ACE">
      <w:pPr>
        <w:pStyle w:val="ListParagraph"/>
        <w:numPr>
          <w:ilvl w:val="0"/>
          <w:numId w:val="14"/>
        </w:numPr>
      </w:pPr>
      <w:r w:rsidRPr="00893DAF">
        <w:t>Kannan Nova_590_DigitalPoster</w:t>
      </w:r>
      <w:r>
        <w:t>.pptx</w:t>
      </w:r>
    </w:p>
    <w:p w14:paraId="69CA1D54" w14:textId="5DF9D354" w:rsidR="00893DAF" w:rsidRDefault="00893DAF" w:rsidP="00A46ACE">
      <w:pPr>
        <w:pStyle w:val="ListParagraph"/>
        <w:numPr>
          <w:ilvl w:val="0"/>
          <w:numId w:val="14"/>
        </w:numPr>
      </w:pPr>
      <w:proofErr w:type="spellStart"/>
      <w:r w:rsidRPr="00893DAF">
        <w:t>KannanNova_Review</w:t>
      </w:r>
      <w:proofErr w:type="spellEnd"/>
      <w:r w:rsidRPr="00893DAF">
        <w:t xml:space="preserve"> of Literature</w:t>
      </w:r>
      <w:r>
        <w:t>.docx</w:t>
      </w:r>
    </w:p>
    <w:p w14:paraId="542D33E7" w14:textId="79618EDE" w:rsidR="00893DAF" w:rsidRDefault="00893DAF" w:rsidP="00893DAF">
      <w:pPr>
        <w:pStyle w:val="Heading4"/>
      </w:pPr>
      <w:r>
        <w:t>Code</w:t>
      </w:r>
    </w:p>
    <w:p w14:paraId="2EB2CD4A" w14:textId="4EF64C21" w:rsidR="00893DAF" w:rsidRDefault="00893DAF" w:rsidP="00A46ACE">
      <w:pPr>
        <w:pStyle w:val="ListParagraph"/>
        <w:numPr>
          <w:ilvl w:val="0"/>
          <w:numId w:val="14"/>
        </w:numPr>
      </w:pPr>
      <w:r>
        <w:t>Wms.py</w:t>
      </w:r>
    </w:p>
    <w:p w14:paraId="59D36A39" w14:textId="38CAEBF4" w:rsidR="00893DAF" w:rsidRDefault="00893DAF" w:rsidP="00A46ACE">
      <w:pPr>
        <w:pStyle w:val="ListParagraph"/>
        <w:numPr>
          <w:ilvl w:val="0"/>
          <w:numId w:val="14"/>
        </w:numPr>
      </w:pPr>
      <w:proofErr w:type="spellStart"/>
      <w:proofErr w:type="gramStart"/>
      <w:r w:rsidRPr="00893DAF">
        <w:t>wms.ipynb</w:t>
      </w:r>
      <w:proofErr w:type="spellEnd"/>
      <w:proofErr w:type="gramEnd"/>
    </w:p>
    <w:p w14:paraId="5BCABA58" w14:textId="2BE13708" w:rsidR="00893DAF" w:rsidRDefault="00893DAF" w:rsidP="00A46ACE">
      <w:pPr>
        <w:pStyle w:val="ListParagraph"/>
        <w:numPr>
          <w:ilvl w:val="0"/>
          <w:numId w:val="14"/>
        </w:numPr>
      </w:pPr>
      <w:r>
        <w:t>app.py</w:t>
      </w:r>
    </w:p>
    <w:p w14:paraId="7A08EFC4" w14:textId="7DAD4B06" w:rsidR="00893DAF" w:rsidRDefault="00893DAF" w:rsidP="00A46ACE">
      <w:pPr>
        <w:pStyle w:val="ListParagraph"/>
        <w:numPr>
          <w:ilvl w:val="0"/>
          <w:numId w:val="14"/>
        </w:numPr>
      </w:pPr>
      <w:r>
        <w:t>request.py</w:t>
      </w:r>
    </w:p>
    <w:p w14:paraId="7C2413B2" w14:textId="508CA5C7" w:rsidR="00893DAF" w:rsidRDefault="00893DAF" w:rsidP="00A46ACE">
      <w:pPr>
        <w:pStyle w:val="ListParagraph"/>
        <w:numPr>
          <w:ilvl w:val="0"/>
          <w:numId w:val="14"/>
        </w:numPr>
      </w:pPr>
      <w:r>
        <w:t>wmsdata.csv</w:t>
      </w:r>
    </w:p>
    <w:p w14:paraId="59661288" w14:textId="26629DF2" w:rsidR="00893DAF" w:rsidRPr="00893DAF" w:rsidRDefault="00893DAF" w:rsidP="00A46ACE">
      <w:pPr>
        <w:pStyle w:val="ListParagraph"/>
        <w:numPr>
          <w:ilvl w:val="0"/>
          <w:numId w:val="14"/>
        </w:numPr>
      </w:pPr>
      <w:r>
        <w:t>index.html</w:t>
      </w:r>
    </w:p>
    <w:p w14:paraId="0705182C" w14:textId="5D44271E" w:rsidR="00D84A0C" w:rsidRDefault="00D84A0C" w:rsidP="0011344C">
      <w:pPr>
        <w:pStyle w:val="Heading3"/>
      </w:pPr>
      <w:bookmarkStart w:id="63" w:name="_Toc80203385"/>
      <w:r>
        <w:t>Industry Terminology</w:t>
      </w:r>
      <w:bookmarkEnd w:id="63"/>
    </w:p>
    <w:p w14:paraId="32921526" w14:textId="7286F6D9" w:rsidR="003701E5" w:rsidRDefault="004C7154" w:rsidP="00B4181E">
      <w:r>
        <w:t>The</w:t>
      </w:r>
      <w:r w:rsidR="003701E5">
        <w:t xml:space="preserve"> commonly used</w:t>
      </w:r>
      <w:r>
        <w:t xml:space="preserve"> few</w:t>
      </w:r>
      <w:r w:rsidR="003701E5">
        <w:t xml:space="preserve"> warehouse – logistics industry </w:t>
      </w:r>
      <w:r w:rsidR="00F46763">
        <w:t>terminologies</w:t>
      </w:r>
      <w:r>
        <w:t xml:space="preserve"> are given below.</w:t>
      </w:r>
    </w:p>
    <w:p w14:paraId="3EB8C4C4" w14:textId="080DFA45" w:rsidR="0031730C" w:rsidRDefault="0031730C" w:rsidP="0031730C">
      <w:pPr>
        <w:jc w:val="center"/>
      </w:pPr>
      <w:r>
        <w:lastRenderedPageBreak/>
        <w:t>Industry Terminology</w:t>
      </w:r>
    </w:p>
    <w:tbl>
      <w:tblPr>
        <w:tblW w:w="10268" w:type="dxa"/>
        <w:tblInd w:w="-5" w:type="dxa"/>
        <w:tblLook w:val="04A0" w:firstRow="1" w:lastRow="0" w:firstColumn="1" w:lastColumn="0" w:noHBand="0" w:noVBand="1"/>
      </w:tblPr>
      <w:tblGrid>
        <w:gridCol w:w="3549"/>
        <w:gridCol w:w="6719"/>
      </w:tblGrid>
      <w:tr w:rsidR="00BF1A40" w:rsidRPr="00BF1A40" w14:paraId="60CAC4E6" w14:textId="77777777" w:rsidTr="00BF1A40">
        <w:trPr>
          <w:trHeight w:val="625"/>
        </w:trPr>
        <w:tc>
          <w:tcPr>
            <w:tcW w:w="35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6D195"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3PL</w:t>
            </w:r>
          </w:p>
        </w:tc>
        <w:tc>
          <w:tcPr>
            <w:tcW w:w="6719" w:type="dxa"/>
            <w:tcBorders>
              <w:top w:val="single" w:sz="4" w:space="0" w:color="auto"/>
              <w:left w:val="nil"/>
              <w:bottom w:val="single" w:sz="4" w:space="0" w:color="auto"/>
              <w:right w:val="single" w:sz="4" w:space="0" w:color="auto"/>
            </w:tcBorders>
            <w:shd w:val="clear" w:color="auto" w:fill="auto"/>
            <w:vAlign w:val="center"/>
            <w:hideMark/>
          </w:tcPr>
          <w:p w14:paraId="265332A6"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Third Party Logistics – a warehouse or group of warehouses managed on behalf of the owner of the stock.</w:t>
            </w:r>
          </w:p>
        </w:tc>
      </w:tr>
      <w:tr w:rsidR="00BF1A40" w:rsidRPr="00BF1A40" w14:paraId="2390F3C5"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5DF0870A"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Active Stock</w:t>
            </w:r>
          </w:p>
        </w:tc>
        <w:tc>
          <w:tcPr>
            <w:tcW w:w="6719" w:type="dxa"/>
            <w:tcBorders>
              <w:top w:val="nil"/>
              <w:left w:val="nil"/>
              <w:bottom w:val="single" w:sz="4" w:space="0" w:color="auto"/>
              <w:right w:val="single" w:sz="4" w:space="0" w:color="auto"/>
            </w:tcBorders>
            <w:shd w:val="clear" w:color="auto" w:fill="auto"/>
            <w:vAlign w:val="center"/>
            <w:hideMark/>
          </w:tcPr>
          <w:p w14:paraId="6F798284"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Stock in active pick locations and ready for order fulfilment.</w:t>
            </w:r>
          </w:p>
        </w:tc>
      </w:tr>
      <w:tr w:rsidR="00BF1A40" w:rsidRPr="00BF1A40" w14:paraId="6DB3C957"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0AE4A31D"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Aisle</w:t>
            </w:r>
          </w:p>
        </w:tc>
        <w:tc>
          <w:tcPr>
            <w:tcW w:w="6719" w:type="dxa"/>
            <w:tcBorders>
              <w:top w:val="nil"/>
              <w:left w:val="nil"/>
              <w:bottom w:val="single" w:sz="4" w:space="0" w:color="auto"/>
              <w:right w:val="single" w:sz="4" w:space="0" w:color="auto"/>
            </w:tcBorders>
            <w:shd w:val="clear" w:color="auto" w:fill="auto"/>
            <w:vAlign w:val="center"/>
            <w:hideMark/>
          </w:tcPr>
          <w:p w14:paraId="00523B26"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Any passageway within a storage area.</w:t>
            </w:r>
          </w:p>
        </w:tc>
      </w:tr>
      <w:tr w:rsidR="00BF1A40" w:rsidRPr="00BF1A40" w14:paraId="7082CA92" w14:textId="77777777" w:rsidTr="00BF1A40">
        <w:trPr>
          <w:trHeight w:val="625"/>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253FF2B7"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Backorder</w:t>
            </w:r>
          </w:p>
        </w:tc>
        <w:tc>
          <w:tcPr>
            <w:tcW w:w="6719" w:type="dxa"/>
            <w:tcBorders>
              <w:top w:val="nil"/>
              <w:left w:val="nil"/>
              <w:bottom w:val="single" w:sz="4" w:space="0" w:color="auto"/>
              <w:right w:val="single" w:sz="4" w:space="0" w:color="auto"/>
            </w:tcBorders>
            <w:shd w:val="clear" w:color="auto" w:fill="auto"/>
            <w:vAlign w:val="center"/>
            <w:hideMark/>
          </w:tcPr>
          <w:p w14:paraId="214F0BC2"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piece of stock ordered but out of stock and promised to be shipped when the item of stock becomes available.</w:t>
            </w:r>
          </w:p>
        </w:tc>
      </w:tr>
      <w:tr w:rsidR="00BF1A40" w:rsidRPr="00BF1A40" w14:paraId="6F141371" w14:textId="77777777" w:rsidTr="00BF1A40">
        <w:trPr>
          <w:trHeight w:val="625"/>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64A22C9C"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Bar Coding</w:t>
            </w:r>
          </w:p>
        </w:tc>
        <w:tc>
          <w:tcPr>
            <w:tcW w:w="6719" w:type="dxa"/>
            <w:tcBorders>
              <w:top w:val="nil"/>
              <w:left w:val="nil"/>
              <w:bottom w:val="single" w:sz="4" w:space="0" w:color="auto"/>
              <w:right w:val="single" w:sz="4" w:space="0" w:color="auto"/>
            </w:tcBorders>
            <w:shd w:val="clear" w:color="auto" w:fill="auto"/>
            <w:vAlign w:val="center"/>
            <w:hideMark/>
          </w:tcPr>
          <w:p w14:paraId="3C965A54"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way of encoding data for fast and accurate readability. Bar codes are a series of alternating bars and spaces representing encoded information which is read by scanners.</w:t>
            </w:r>
          </w:p>
        </w:tc>
      </w:tr>
      <w:tr w:rsidR="00BF1A40" w:rsidRPr="00BF1A40" w14:paraId="411A86F9"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703AC877"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Cargo</w:t>
            </w:r>
          </w:p>
        </w:tc>
        <w:tc>
          <w:tcPr>
            <w:tcW w:w="6719" w:type="dxa"/>
            <w:tcBorders>
              <w:top w:val="nil"/>
              <w:left w:val="nil"/>
              <w:bottom w:val="single" w:sz="4" w:space="0" w:color="auto"/>
              <w:right w:val="single" w:sz="4" w:space="0" w:color="auto"/>
            </w:tcBorders>
            <w:shd w:val="clear" w:color="auto" w:fill="auto"/>
            <w:vAlign w:val="center"/>
            <w:hideMark/>
          </w:tcPr>
          <w:p w14:paraId="1A296529"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 Merchandise to be carried by some form of transportation.</w:t>
            </w:r>
          </w:p>
        </w:tc>
      </w:tr>
      <w:tr w:rsidR="00BF1A40" w:rsidRPr="00BF1A40" w14:paraId="1AC71BF8"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31B8D753"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Compliance</w:t>
            </w:r>
          </w:p>
        </w:tc>
        <w:tc>
          <w:tcPr>
            <w:tcW w:w="6719" w:type="dxa"/>
            <w:tcBorders>
              <w:top w:val="nil"/>
              <w:left w:val="nil"/>
              <w:bottom w:val="single" w:sz="4" w:space="0" w:color="auto"/>
              <w:right w:val="single" w:sz="4" w:space="0" w:color="auto"/>
            </w:tcBorders>
            <w:shd w:val="clear" w:color="auto" w:fill="auto"/>
            <w:vAlign w:val="center"/>
            <w:hideMark/>
          </w:tcPr>
          <w:p w14:paraId="1B294EF7"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 xml:space="preserve">All products, services, </w:t>
            </w:r>
            <w:proofErr w:type="gramStart"/>
            <w:r w:rsidRPr="00BF1A40">
              <w:rPr>
                <w:rFonts w:ascii="Times New Roman" w:eastAsia="Times New Roman" w:hAnsi="Times New Roman" w:cs="Times New Roman"/>
                <w:color w:val="000000"/>
                <w:kern w:val="0"/>
                <w:lang w:eastAsia="en-US"/>
              </w:rPr>
              <w:t>processes</w:t>
            </w:r>
            <w:proofErr w:type="gramEnd"/>
            <w:r w:rsidRPr="00BF1A40">
              <w:rPr>
                <w:rFonts w:ascii="Times New Roman" w:eastAsia="Times New Roman" w:hAnsi="Times New Roman" w:cs="Times New Roman"/>
                <w:color w:val="000000"/>
                <w:kern w:val="0"/>
                <w:lang w:eastAsia="en-US"/>
              </w:rPr>
              <w:t xml:space="preserve"> and documentation comply with specific requirements.</w:t>
            </w:r>
          </w:p>
        </w:tc>
      </w:tr>
      <w:tr w:rsidR="00BF1A40" w:rsidRPr="00BF1A40" w14:paraId="46CA9D95"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6388C272"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Consolidation</w:t>
            </w:r>
          </w:p>
        </w:tc>
        <w:tc>
          <w:tcPr>
            <w:tcW w:w="6719" w:type="dxa"/>
            <w:tcBorders>
              <w:top w:val="nil"/>
              <w:left w:val="nil"/>
              <w:bottom w:val="single" w:sz="4" w:space="0" w:color="auto"/>
              <w:right w:val="single" w:sz="4" w:space="0" w:color="auto"/>
            </w:tcBorders>
            <w:shd w:val="clear" w:color="auto" w:fill="auto"/>
            <w:vAlign w:val="center"/>
            <w:hideMark/>
          </w:tcPr>
          <w:p w14:paraId="109888F3"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 Combining two or more shipments.</w:t>
            </w:r>
          </w:p>
        </w:tc>
      </w:tr>
      <w:tr w:rsidR="00BF1A40" w:rsidRPr="00BF1A40" w14:paraId="537F40D9"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660C25A8"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Cross Aisle</w:t>
            </w:r>
          </w:p>
        </w:tc>
        <w:tc>
          <w:tcPr>
            <w:tcW w:w="6719" w:type="dxa"/>
            <w:tcBorders>
              <w:top w:val="nil"/>
              <w:left w:val="nil"/>
              <w:bottom w:val="single" w:sz="4" w:space="0" w:color="auto"/>
              <w:right w:val="single" w:sz="4" w:space="0" w:color="auto"/>
            </w:tcBorders>
            <w:shd w:val="clear" w:color="auto" w:fill="auto"/>
            <w:vAlign w:val="center"/>
            <w:hideMark/>
          </w:tcPr>
          <w:p w14:paraId="7B0D97A3"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 xml:space="preserve">A passageway at right angles to main aisles, used for the movement of supplies, </w:t>
            </w:r>
            <w:proofErr w:type="gramStart"/>
            <w:r w:rsidRPr="00BF1A40">
              <w:rPr>
                <w:rFonts w:ascii="Times New Roman" w:eastAsia="Times New Roman" w:hAnsi="Times New Roman" w:cs="Times New Roman"/>
                <w:color w:val="000000"/>
                <w:kern w:val="0"/>
                <w:lang w:eastAsia="en-US"/>
              </w:rPr>
              <w:t>equipment</w:t>
            </w:r>
            <w:proofErr w:type="gramEnd"/>
            <w:r w:rsidRPr="00BF1A40">
              <w:rPr>
                <w:rFonts w:ascii="Times New Roman" w:eastAsia="Times New Roman" w:hAnsi="Times New Roman" w:cs="Times New Roman"/>
                <w:color w:val="000000"/>
                <w:kern w:val="0"/>
                <w:lang w:eastAsia="en-US"/>
              </w:rPr>
              <w:t xml:space="preserve"> and staff.</w:t>
            </w:r>
          </w:p>
        </w:tc>
      </w:tr>
      <w:tr w:rsidR="00BF1A40" w:rsidRPr="00BF1A40" w14:paraId="2BDF6CFE" w14:textId="77777777" w:rsidTr="00BF1A40">
        <w:trPr>
          <w:trHeight w:val="625"/>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53E7AFC1"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Cross Docking</w:t>
            </w:r>
          </w:p>
        </w:tc>
        <w:tc>
          <w:tcPr>
            <w:tcW w:w="6719" w:type="dxa"/>
            <w:tcBorders>
              <w:top w:val="nil"/>
              <w:left w:val="nil"/>
              <w:bottom w:val="single" w:sz="4" w:space="0" w:color="auto"/>
              <w:right w:val="single" w:sz="4" w:space="0" w:color="auto"/>
            </w:tcBorders>
            <w:shd w:val="clear" w:color="auto" w:fill="auto"/>
            <w:vAlign w:val="center"/>
            <w:hideMark/>
          </w:tcPr>
          <w:p w14:paraId="7A4E60AB"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Merchandise that is received at the warehouse or DC is not put away but prepared for shipment to retail stores.</w:t>
            </w:r>
          </w:p>
        </w:tc>
      </w:tr>
      <w:tr w:rsidR="00BF1A40" w:rsidRPr="00BF1A40" w14:paraId="11922ACD"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35652344"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DC</w:t>
            </w:r>
          </w:p>
        </w:tc>
        <w:tc>
          <w:tcPr>
            <w:tcW w:w="6719" w:type="dxa"/>
            <w:tcBorders>
              <w:top w:val="nil"/>
              <w:left w:val="nil"/>
              <w:bottom w:val="single" w:sz="4" w:space="0" w:color="auto"/>
              <w:right w:val="single" w:sz="4" w:space="0" w:color="auto"/>
            </w:tcBorders>
            <w:shd w:val="clear" w:color="auto" w:fill="auto"/>
            <w:vAlign w:val="center"/>
            <w:hideMark/>
          </w:tcPr>
          <w:p w14:paraId="0406BD20"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Distribution Centre</w:t>
            </w:r>
          </w:p>
        </w:tc>
      </w:tr>
      <w:tr w:rsidR="00BF1A40" w:rsidRPr="00BF1A40" w14:paraId="19859B69"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2F80BA76"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FIFO</w:t>
            </w:r>
          </w:p>
        </w:tc>
        <w:tc>
          <w:tcPr>
            <w:tcW w:w="6719" w:type="dxa"/>
            <w:tcBorders>
              <w:top w:val="nil"/>
              <w:left w:val="nil"/>
              <w:bottom w:val="single" w:sz="4" w:space="0" w:color="auto"/>
              <w:right w:val="single" w:sz="4" w:space="0" w:color="auto"/>
            </w:tcBorders>
            <w:shd w:val="clear" w:color="auto" w:fill="auto"/>
            <w:vAlign w:val="center"/>
            <w:hideMark/>
          </w:tcPr>
          <w:p w14:paraId="787E1F59"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First In First Out – using stock based on when it was received.</w:t>
            </w:r>
          </w:p>
        </w:tc>
      </w:tr>
      <w:tr w:rsidR="00BF1A40" w:rsidRPr="00BF1A40" w14:paraId="001B1859"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35A7CB36"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Fixed Slot</w:t>
            </w:r>
          </w:p>
        </w:tc>
        <w:tc>
          <w:tcPr>
            <w:tcW w:w="6719" w:type="dxa"/>
            <w:tcBorders>
              <w:top w:val="nil"/>
              <w:left w:val="nil"/>
              <w:bottom w:val="single" w:sz="4" w:space="0" w:color="auto"/>
              <w:right w:val="single" w:sz="4" w:space="0" w:color="auto"/>
            </w:tcBorders>
            <w:shd w:val="clear" w:color="auto" w:fill="auto"/>
            <w:vAlign w:val="center"/>
            <w:hideMark/>
          </w:tcPr>
          <w:p w14:paraId="012B95B6"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slot that is reserved for a specific SKU (stock taking unit).</w:t>
            </w:r>
          </w:p>
        </w:tc>
      </w:tr>
      <w:tr w:rsidR="00BF1A40" w:rsidRPr="00BF1A40" w14:paraId="2D8B4285"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2A81CEC6"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Fulfillment</w:t>
            </w:r>
          </w:p>
        </w:tc>
        <w:tc>
          <w:tcPr>
            <w:tcW w:w="6719" w:type="dxa"/>
            <w:tcBorders>
              <w:top w:val="nil"/>
              <w:left w:val="nil"/>
              <w:bottom w:val="single" w:sz="4" w:space="0" w:color="auto"/>
              <w:right w:val="single" w:sz="4" w:space="0" w:color="auto"/>
            </w:tcBorders>
            <w:shd w:val="clear" w:color="auto" w:fill="auto"/>
            <w:vAlign w:val="center"/>
            <w:hideMark/>
          </w:tcPr>
          <w:p w14:paraId="50E648FF"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Fulfilling a customer order.        </w:t>
            </w:r>
          </w:p>
        </w:tc>
      </w:tr>
      <w:tr w:rsidR="00BF1A40" w:rsidRPr="00BF1A40" w14:paraId="7C84A126"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5283A0A9"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lastRenderedPageBreak/>
              <w:t>Order Picker</w:t>
            </w:r>
          </w:p>
        </w:tc>
        <w:tc>
          <w:tcPr>
            <w:tcW w:w="6719" w:type="dxa"/>
            <w:tcBorders>
              <w:top w:val="nil"/>
              <w:left w:val="nil"/>
              <w:bottom w:val="single" w:sz="4" w:space="0" w:color="auto"/>
              <w:right w:val="single" w:sz="4" w:space="0" w:color="auto"/>
            </w:tcBorders>
            <w:shd w:val="clear" w:color="auto" w:fill="auto"/>
            <w:vAlign w:val="center"/>
            <w:hideMark/>
          </w:tcPr>
          <w:p w14:paraId="1EB76404"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staff member that is assigned to make withdrawals of warehousing units.</w:t>
            </w:r>
          </w:p>
        </w:tc>
      </w:tr>
      <w:tr w:rsidR="00BF1A40" w:rsidRPr="00BF1A40" w14:paraId="389020BA" w14:textId="77777777" w:rsidTr="00BF1A40">
        <w:trPr>
          <w:trHeight w:val="625"/>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07273BC0"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Pallet</w:t>
            </w:r>
          </w:p>
        </w:tc>
        <w:tc>
          <w:tcPr>
            <w:tcW w:w="6719" w:type="dxa"/>
            <w:tcBorders>
              <w:top w:val="nil"/>
              <w:left w:val="nil"/>
              <w:bottom w:val="single" w:sz="4" w:space="0" w:color="auto"/>
              <w:right w:val="single" w:sz="4" w:space="0" w:color="auto"/>
            </w:tcBorders>
            <w:shd w:val="clear" w:color="auto" w:fill="auto"/>
            <w:vAlign w:val="center"/>
            <w:hideMark/>
          </w:tcPr>
          <w:p w14:paraId="072BDB7E"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Is a flat transport structure that supports goods in a stable fashion while being lifted by a forklift, pallet jack, front loader, work saver, or other jacking device, or a crane?</w:t>
            </w:r>
          </w:p>
        </w:tc>
      </w:tr>
      <w:tr w:rsidR="00BF1A40" w:rsidRPr="00BF1A40" w14:paraId="530D3752"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0C446301"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Pallet Picking</w:t>
            </w:r>
          </w:p>
        </w:tc>
        <w:tc>
          <w:tcPr>
            <w:tcW w:w="6719" w:type="dxa"/>
            <w:tcBorders>
              <w:top w:val="nil"/>
              <w:left w:val="nil"/>
              <w:bottom w:val="single" w:sz="4" w:space="0" w:color="auto"/>
              <w:right w:val="single" w:sz="4" w:space="0" w:color="auto"/>
            </w:tcBorders>
            <w:shd w:val="clear" w:color="auto" w:fill="auto"/>
            <w:vAlign w:val="center"/>
            <w:hideMark/>
          </w:tcPr>
          <w:p w14:paraId="3696D243"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Retrieval of full pallets.</w:t>
            </w:r>
          </w:p>
        </w:tc>
      </w:tr>
      <w:tr w:rsidR="00BF1A40" w:rsidRPr="00BF1A40" w14:paraId="0BCB4B3D"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3D101C9B"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Picking</w:t>
            </w:r>
          </w:p>
        </w:tc>
        <w:tc>
          <w:tcPr>
            <w:tcW w:w="6719" w:type="dxa"/>
            <w:tcBorders>
              <w:top w:val="nil"/>
              <w:left w:val="nil"/>
              <w:bottom w:val="single" w:sz="4" w:space="0" w:color="auto"/>
              <w:right w:val="single" w:sz="4" w:space="0" w:color="auto"/>
            </w:tcBorders>
            <w:shd w:val="clear" w:color="auto" w:fill="auto"/>
            <w:vAlign w:val="center"/>
            <w:hideMark/>
          </w:tcPr>
          <w:p w14:paraId="2E263BA7"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staff member pulls the relevant stock items from storage areas to complete a customer order.</w:t>
            </w:r>
          </w:p>
        </w:tc>
      </w:tr>
      <w:tr w:rsidR="00BF1A40" w:rsidRPr="00BF1A40" w14:paraId="4B6B7D95"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11122746"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Put Away</w:t>
            </w:r>
          </w:p>
        </w:tc>
        <w:tc>
          <w:tcPr>
            <w:tcW w:w="6719" w:type="dxa"/>
            <w:tcBorders>
              <w:top w:val="nil"/>
              <w:left w:val="nil"/>
              <w:bottom w:val="single" w:sz="4" w:space="0" w:color="auto"/>
              <w:right w:val="single" w:sz="4" w:space="0" w:color="auto"/>
            </w:tcBorders>
            <w:shd w:val="clear" w:color="auto" w:fill="auto"/>
            <w:vAlign w:val="center"/>
            <w:hideMark/>
          </w:tcPr>
          <w:p w14:paraId="0079602E" w14:textId="3C908688"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Unload the products from cargo and place it into final location</w:t>
            </w:r>
            <w:r>
              <w:rPr>
                <w:rFonts w:ascii="Times New Roman" w:eastAsia="Times New Roman" w:hAnsi="Times New Roman" w:cs="Times New Roman"/>
                <w:color w:val="000000"/>
                <w:kern w:val="0"/>
                <w:lang w:eastAsia="en-US"/>
              </w:rPr>
              <w:t xml:space="preserve"> or storage area</w:t>
            </w:r>
            <w:r w:rsidRPr="00BF1A40">
              <w:rPr>
                <w:rFonts w:ascii="Times New Roman" w:eastAsia="Times New Roman" w:hAnsi="Times New Roman" w:cs="Times New Roman"/>
                <w:color w:val="000000"/>
                <w:kern w:val="0"/>
                <w:lang w:eastAsia="en-US"/>
              </w:rPr>
              <w:t xml:space="preserve"> in warehouse</w:t>
            </w:r>
          </w:p>
        </w:tc>
      </w:tr>
      <w:tr w:rsidR="00BF1A40" w:rsidRPr="00BF1A40" w14:paraId="03EA6F81"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75BD91CC"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Pick List</w:t>
            </w:r>
          </w:p>
        </w:tc>
        <w:tc>
          <w:tcPr>
            <w:tcW w:w="6719" w:type="dxa"/>
            <w:tcBorders>
              <w:top w:val="nil"/>
              <w:left w:val="nil"/>
              <w:bottom w:val="single" w:sz="4" w:space="0" w:color="auto"/>
              <w:right w:val="single" w:sz="4" w:space="0" w:color="auto"/>
            </w:tcBorders>
            <w:shd w:val="clear" w:color="auto" w:fill="auto"/>
            <w:vAlign w:val="center"/>
            <w:hideMark/>
          </w:tcPr>
          <w:p w14:paraId="048F2E28"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A list of stock items to be picked to fill an order.</w:t>
            </w:r>
          </w:p>
        </w:tc>
      </w:tr>
      <w:tr w:rsidR="00BF1A40" w:rsidRPr="00BF1A40" w14:paraId="267827EB"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53C45977"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POD</w:t>
            </w:r>
          </w:p>
        </w:tc>
        <w:tc>
          <w:tcPr>
            <w:tcW w:w="6719" w:type="dxa"/>
            <w:tcBorders>
              <w:top w:val="nil"/>
              <w:left w:val="nil"/>
              <w:bottom w:val="single" w:sz="4" w:space="0" w:color="auto"/>
              <w:right w:val="single" w:sz="4" w:space="0" w:color="auto"/>
            </w:tcBorders>
            <w:shd w:val="clear" w:color="auto" w:fill="auto"/>
            <w:vAlign w:val="center"/>
            <w:hideMark/>
          </w:tcPr>
          <w:p w14:paraId="2EA90D83"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Proof Of Delivery</w:t>
            </w:r>
          </w:p>
        </w:tc>
      </w:tr>
      <w:tr w:rsidR="00BF1A40" w:rsidRPr="00BF1A40" w14:paraId="375DDFE3"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6AA0273A"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RFID</w:t>
            </w:r>
          </w:p>
        </w:tc>
        <w:tc>
          <w:tcPr>
            <w:tcW w:w="6719" w:type="dxa"/>
            <w:tcBorders>
              <w:top w:val="nil"/>
              <w:left w:val="nil"/>
              <w:bottom w:val="single" w:sz="4" w:space="0" w:color="auto"/>
              <w:right w:val="single" w:sz="4" w:space="0" w:color="auto"/>
            </w:tcBorders>
            <w:shd w:val="clear" w:color="auto" w:fill="auto"/>
            <w:vAlign w:val="center"/>
            <w:hideMark/>
          </w:tcPr>
          <w:p w14:paraId="1D0DD981"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Radio Frequency Identification – electromagnetic field to identify and track tags on objects.</w:t>
            </w:r>
          </w:p>
        </w:tc>
      </w:tr>
      <w:tr w:rsidR="00BF1A40" w:rsidRPr="00BF1A40" w14:paraId="32C62D32" w14:textId="77777777" w:rsidTr="00BF1A40">
        <w:trPr>
          <w:trHeight w:val="625"/>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2762DFE2"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WMS</w:t>
            </w:r>
          </w:p>
        </w:tc>
        <w:tc>
          <w:tcPr>
            <w:tcW w:w="6719" w:type="dxa"/>
            <w:tcBorders>
              <w:top w:val="nil"/>
              <w:left w:val="nil"/>
              <w:bottom w:val="single" w:sz="4" w:space="0" w:color="auto"/>
              <w:right w:val="single" w:sz="4" w:space="0" w:color="auto"/>
            </w:tcBorders>
            <w:shd w:val="clear" w:color="auto" w:fill="auto"/>
            <w:vAlign w:val="center"/>
            <w:hideMark/>
          </w:tcPr>
          <w:p w14:paraId="1733A178"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 Warehouse Management System – systems used to effectively manage processes, activities within the warehouse.</w:t>
            </w:r>
          </w:p>
        </w:tc>
      </w:tr>
      <w:tr w:rsidR="00BF1A40" w:rsidRPr="00BF1A40" w14:paraId="02C8DAFF" w14:textId="77777777" w:rsidTr="00BF1A40">
        <w:trPr>
          <w:trHeight w:val="312"/>
        </w:trPr>
        <w:tc>
          <w:tcPr>
            <w:tcW w:w="3549" w:type="dxa"/>
            <w:tcBorders>
              <w:top w:val="nil"/>
              <w:left w:val="single" w:sz="4" w:space="0" w:color="auto"/>
              <w:bottom w:val="single" w:sz="4" w:space="0" w:color="auto"/>
              <w:right w:val="single" w:sz="4" w:space="0" w:color="auto"/>
            </w:tcBorders>
            <w:shd w:val="clear" w:color="auto" w:fill="auto"/>
            <w:noWrap/>
            <w:vAlign w:val="center"/>
            <w:hideMark/>
          </w:tcPr>
          <w:p w14:paraId="77C09E45" w14:textId="77777777" w:rsidR="00BF1A40" w:rsidRPr="00BF1A40" w:rsidRDefault="00BF1A40" w:rsidP="00B4181E">
            <w:pPr>
              <w:ind w:firstLine="0"/>
              <w:rPr>
                <w:rFonts w:ascii="Times New Roman" w:eastAsia="Times New Roman" w:hAnsi="Times New Roman" w:cs="Times New Roman"/>
                <w:b/>
                <w:bCs/>
                <w:color w:val="000000"/>
                <w:kern w:val="0"/>
                <w:lang w:eastAsia="en-US"/>
              </w:rPr>
            </w:pPr>
            <w:r w:rsidRPr="00BF1A40">
              <w:rPr>
                <w:rFonts w:ascii="Times New Roman" w:eastAsia="Times New Roman" w:hAnsi="Times New Roman" w:cs="Times New Roman"/>
                <w:b/>
                <w:bCs/>
                <w:color w:val="000000"/>
                <w:kern w:val="0"/>
                <w:lang w:eastAsia="en-US"/>
              </w:rPr>
              <w:t>Zone Picking</w:t>
            </w:r>
          </w:p>
        </w:tc>
        <w:tc>
          <w:tcPr>
            <w:tcW w:w="6719" w:type="dxa"/>
            <w:tcBorders>
              <w:top w:val="nil"/>
              <w:left w:val="nil"/>
              <w:bottom w:val="single" w:sz="4" w:space="0" w:color="auto"/>
              <w:right w:val="single" w:sz="4" w:space="0" w:color="auto"/>
            </w:tcBorders>
            <w:shd w:val="clear" w:color="auto" w:fill="auto"/>
            <w:vAlign w:val="center"/>
            <w:hideMark/>
          </w:tcPr>
          <w:p w14:paraId="3384A55E" w14:textId="77777777" w:rsidR="00BF1A40" w:rsidRPr="00BF1A40" w:rsidRDefault="00BF1A40" w:rsidP="00B4181E">
            <w:pPr>
              <w:ind w:firstLine="0"/>
              <w:rPr>
                <w:rFonts w:ascii="Times New Roman" w:eastAsia="Times New Roman" w:hAnsi="Times New Roman" w:cs="Times New Roman"/>
                <w:color w:val="000000"/>
                <w:kern w:val="0"/>
                <w:lang w:eastAsia="en-US"/>
              </w:rPr>
            </w:pPr>
            <w:r w:rsidRPr="00BF1A40">
              <w:rPr>
                <w:rFonts w:ascii="Times New Roman" w:eastAsia="Times New Roman" w:hAnsi="Times New Roman" w:cs="Times New Roman"/>
                <w:color w:val="000000"/>
                <w:kern w:val="0"/>
                <w:lang w:eastAsia="en-US"/>
              </w:rPr>
              <w:t>Subdividing a picking list by areas for more efficient picking.</w:t>
            </w:r>
          </w:p>
        </w:tc>
      </w:tr>
    </w:tbl>
    <w:p w14:paraId="0A2A6CE8" w14:textId="10E2206C" w:rsidR="00D52989" w:rsidRDefault="00D52989" w:rsidP="00C74BFE"/>
    <w:p w14:paraId="4E027CB7" w14:textId="77777777" w:rsidR="002C5FF1" w:rsidRDefault="002C5FF1" w:rsidP="00C74BFE"/>
    <w:p w14:paraId="0A68CD96" w14:textId="50775C22" w:rsidR="00EC07A2" w:rsidRDefault="0011344C" w:rsidP="002C5FF1">
      <w:pPr>
        <w:pStyle w:val="Heading3"/>
        <w:rPr>
          <w:strike/>
        </w:rPr>
      </w:pPr>
      <w:bookmarkStart w:id="64" w:name="_Toc80203386"/>
      <w:r>
        <w:t>Conclusion</w:t>
      </w:r>
      <w:bookmarkEnd w:id="64"/>
    </w:p>
    <w:p w14:paraId="2FD3180D" w14:textId="439D4D38" w:rsidR="00EC07A2" w:rsidRDefault="00942912" w:rsidP="0011344C">
      <w:r>
        <w:t xml:space="preserve">The model provides the shortest optimal path to picking process workers and robots. </w:t>
      </w:r>
      <w:r w:rsidR="00EC07A2">
        <w:t xml:space="preserve">This capstone project will contribute to the warehouse or logistics industry which will benefit picking and put a </w:t>
      </w:r>
      <w:r>
        <w:t>way process</w:t>
      </w:r>
      <w:r w:rsidR="00EC07A2">
        <w:t xml:space="preserve"> and will also be able to improve warehouse’s performance and efficiency. </w:t>
      </w:r>
      <w:r w:rsidR="00EC07A2">
        <w:lastRenderedPageBreak/>
        <w:t>Due this efficiency and performance</w:t>
      </w:r>
      <w:r>
        <w:t xml:space="preserve">s of the whole warehouse, the business will see the good return of investment (ROI) soon. The project design is </w:t>
      </w:r>
      <w:r w:rsidR="00A30908">
        <w:t>generic,</w:t>
      </w:r>
      <w:r>
        <w:t xml:space="preserve"> and it will work for most of the warehouses if their warehouse has the grid or matrix kind of floor layout.</w:t>
      </w:r>
      <w:r w:rsidR="00883584">
        <w:t xml:space="preserve"> In future, the</w:t>
      </w:r>
      <w:r w:rsidR="00E94A60">
        <w:t xml:space="preserve"> same</w:t>
      </w:r>
      <w:r w:rsidR="00883584">
        <w:t xml:space="preserve"> project can be used for </w:t>
      </w:r>
      <w:proofErr w:type="gramStart"/>
      <w:r w:rsidR="00883584">
        <w:t>put</w:t>
      </w:r>
      <w:proofErr w:type="gramEnd"/>
      <w:r w:rsidR="00883584">
        <w:t xml:space="preserve"> away operations too by </w:t>
      </w:r>
      <w:r w:rsidR="00E94A60">
        <w:t>just applying</w:t>
      </w:r>
      <w:r w:rsidR="00883584">
        <w:t xml:space="preserve"> reverse function of python </w:t>
      </w:r>
      <w:r w:rsidR="00E94A60">
        <w:t>in the</w:t>
      </w:r>
      <w:r w:rsidR="00883584">
        <w:t xml:space="preserve"> results because put away and picking are using the same warehouse floor layout</w:t>
      </w:r>
      <w:r w:rsidR="00E94A60">
        <w:t xml:space="preserve"> and put away process is exactly reverse operation of picking process. </w:t>
      </w:r>
      <w:r w:rsidR="00021A94">
        <w:t>Thanks,</w:t>
      </w:r>
      <w:r w:rsidR="00E94A60">
        <w:t xml:space="preserve"> Grand Canyon University for helping to complete this project.</w:t>
      </w:r>
    </w:p>
    <w:p w14:paraId="08B7926D" w14:textId="05791600" w:rsidR="002C5FF1" w:rsidRDefault="002C5FF1" w:rsidP="0011344C"/>
    <w:p w14:paraId="114DAC89" w14:textId="6BE0AF86" w:rsidR="002C5FF1" w:rsidRDefault="002C5FF1" w:rsidP="0011344C"/>
    <w:p w14:paraId="25BAAAE2" w14:textId="053A55AE" w:rsidR="002C5FF1" w:rsidRDefault="002C5FF1" w:rsidP="0011344C"/>
    <w:p w14:paraId="29F5A2D1" w14:textId="4F740504" w:rsidR="002C5FF1" w:rsidRDefault="002C5FF1" w:rsidP="0011344C"/>
    <w:p w14:paraId="30F1432B" w14:textId="32AAA4DC" w:rsidR="002C5FF1" w:rsidRDefault="002C5FF1" w:rsidP="0011344C"/>
    <w:p w14:paraId="57835666" w14:textId="64967606" w:rsidR="002C5FF1" w:rsidRDefault="002C5FF1" w:rsidP="0011344C"/>
    <w:p w14:paraId="7B3A9E64" w14:textId="12DB56D8" w:rsidR="002C5FF1" w:rsidRDefault="002C5FF1" w:rsidP="0011344C"/>
    <w:p w14:paraId="039F6155" w14:textId="1465AA96" w:rsidR="002C5FF1" w:rsidRDefault="002C5FF1" w:rsidP="0011344C"/>
    <w:p w14:paraId="1B4DF285" w14:textId="185D8A5F" w:rsidR="002C5FF1" w:rsidRDefault="002C5FF1" w:rsidP="0011344C"/>
    <w:p w14:paraId="57921EE0" w14:textId="0E167486" w:rsidR="002C5FF1" w:rsidRDefault="002C5FF1" w:rsidP="0011344C"/>
    <w:p w14:paraId="0E80E8F0" w14:textId="0274F1C5" w:rsidR="002C5FF1" w:rsidRDefault="002C5FF1" w:rsidP="0011344C"/>
    <w:p w14:paraId="5B6BB6FB" w14:textId="4E579FAA" w:rsidR="002C5FF1" w:rsidRDefault="002C5FF1" w:rsidP="0011344C"/>
    <w:p w14:paraId="12951D7E" w14:textId="7D99315A" w:rsidR="002C5FF1" w:rsidRDefault="002C5FF1" w:rsidP="0011344C"/>
    <w:p w14:paraId="79074DF1" w14:textId="28460752" w:rsidR="002C5FF1" w:rsidRDefault="002C5FF1" w:rsidP="0011344C"/>
    <w:p w14:paraId="21939681" w14:textId="360191CE" w:rsidR="002C5FF1" w:rsidRDefault="002C5FF1" w:rsidP="0011344C"/>
    <w:p w14:paraId="44F35A28" w14:textId="77777777" w:rsidR="00EC07A2" w:rsidRPr="0011344C" w:rsidRDefault="00EC07A2" w:rsidP="0011344C"/>
    <w:p w14:paraId="57F61B9F" w14:textId="77777777" w:rsidR="00E81978" w:rsidRDefault="00377547" w:rsidP="00B4181E">
      <w:pPr>
        <w:ind w:firstLine="0"/>
        <w:jc w:val="center"/>
      </w:pPr>
      <w:sdt>
        <w:sdtPr>
          <w:id w:val="62297111"/>
          <w:docPartObj>
            <w:docPartGallery w:val="Bibliographies"/>
            <w:docPartUnique/>
          </w:docPartObj>
        </w:sdtPr>
        <w:sdtEndPr/>
        <w:sdtContent>
          <w:r w:rsidR="005D3A03">
            <w:t>References</w:t>
          </w:r>
        </w:sdtContent>
      </w:sdt>
    </w:p>
    <w:p w14:paraId="6B04104F" w14:textId="49607B01" w:rsidR="004C4CD5" w:rsidRDefault="004C4CD5" w:rsidP="004C4CD5">
      <w:pPr>
        <w:pStyle w:val="NormalWeb"/>
        <w:ind w:left="567" w:hanging="567"/>
        <w:rPr>
          <w:rStyle w:val="Hyperlink"/>
        </w:rPr>
      </w:pPr>
      <w:r w:rsidRPr="009E5E87">
        <w:t xml:space="preserve">Aissa, N., &amp; </w:t>
      </w:r>
      <w:proofErr w:type="spellStart"/>
      <w:r w:rsidRPr="009E5E87">
        <w:t>Guerroumia</w:t>
      </w:r>
      <w:proofErr w:type="spellEnd"/>
      <w:r w:rsidRPr="009E5E87">
        <w:t xml:space="preserve">, M. (2016). </w:t>
      </w:r>
      <w:r w:rsidRPr="00433F9A">
        <w:rPr>
          <w:i/>
        </w:rPr>
        <w:t>Semi-Supervised Statistical Approach for Network Anomaly Detection</w:t>
      </w:r>
      <w:r w:rsidRPr="009E5E87">
        <w:t xml:space="preserve">. Retrieved from </w:t>
      </w:r>
      <w:hyperlink r:id="rId59" w:history="1">
        <w:r w:rsidRPr="006D7284">
          <w:rPr>
            <w:rStyle w:val="Hyperlink"/>
          </w:rPr>
          <w:t>https://core.ac.uk/download/pdf/82602135.pdf</w:t>
        </w:r>
      </w:hyperlink>
    </w:p>
    <w:p w14:paraId="7715A9D0" w14:textId="77777777" w:rsidR="00B559F8" w:rsidRDefault="00B559F8" w:rsidP="00B559F8">
      <w:pPr>
        <w:spacing w:before="100" w:beforeAutospacing="1" w:after="100" w:afterAutospacing="1"/>
        <w:ind w:left="567" w:hanging="567"/>
      </w:pPr>
      <w:r w:rsidRPr="001E2752">
        <w:t xml:space="preserve">Bhatt, S. (2019, April 19). </w:t>
      </w:r>
      <w:r w:rsidRPr="001E2752">
        <w:rPr>
          <w:i/>
          <w:iCs/>
        </w:rPr>
        <w:t>Reinforcement Learning 101</w:t>
      </w:r>
      <w:r w:rsidRPr="001E2752">
        <w:t xml:space="preserve">. Medium. https://towardsdatascience.com/reinforcement-learning-101-e24b50e1d292. </w:t>
      </w:r>
    </w:p>
    <w:p w14:paraId="155B9FFF" w14:textId="4A5EB3E1" w:rsidR="00B559F8" w:rsidRDefault="00B559F8" w:rsidP="00AF0E49">
      <w:pPr>
        <w:spacing w:before="100" w:beforeAutospacing="1" w:after="100" w:afterAutospacing="1"/>
        <w:ind w:left="567" w:hanging="567"/>
        <w:rPr>
          <w:rStyle w:val="Hyperlink"/>
        </w:rPr>
      </w:pPr>
      <w:r w:rsidRPr="00925849">
        <w:t xml:space="preserve">Bonner, A. (2019, November 17). </w:t>
      </w:r>
      <w:r w:rsidRPr="00925849">
        <w:rPr>
          <w:i/>
          <w:iCs/>
        </w:rPr>
        <w:t xml:space="preserve">The complete beginner's guide to data cleaning and preprocessing. </w:t>
      </w:r>
      <w:r w:rsidRPr="00925849">
        <w:t xml:space="preserve">Medium. https://towardsdatascience.com/the-complete-beginners-guide-to-data-cleaning-and-preprocessing-2070b7d4c6d. </w:t>
      </w:r>
    </w:p>
    <w:p w14:paraId="44F4A03B" w14:textId="6E4C7F3B" w:rsidR="00D02AA0" w:rsidRDefault="00D02AA0" w:rsidP="00D02AA0">
      <w:pPr>
        <w:pStyle w:val="NormalWeb"/>
        <w:ind w:left="567" w:hanging="567"/>
      </w:pPr>
      <w:r w:rsidRPr="00E00191">
        <w:t xml:space="preserve">Broda, E. (2019, September 19). </w:t>
      </w:r>
      <w:r w:rsidRPr="00E00191">
        <w:rPr>
          <w:i/>
          <w:iCs/>
        </w:rPr>
        <w:t xml:space="preserve">Why cloud config </w:t>
      </w:r>
      <w:proofErr w:type="spellStart"/>
      <w:r w:rsidRPr="00E00191">
        <w:rPr>
          <w:i/>
          <w:iCs/>
        </w:rPr>
        <w:t>mgmt</w:t>
      </w:r>
      <w:proofErr w:type="spellEnd"/>
      <w:r w:rsidRPr="00E00191">
        <w:rPr>
          <w:i/>
          <w:iCs/>
        </w:rPr>
        <w:t xml:space="preserve"> is mandatory for ai/machine learning. </w:t>
      </w:r>
      <w:r w:rsidRPr="00E00191">
        <w:t xml:space="preserve">Retrieved April 21, 2021, from </w:t>
      </w:r>
      <w:hyperlink r:id="rId60" w:history="1">
        <w:r w:rsidR="00B559F8" w:rsidRPr="00850994">
          <w:rPr>
            <w:rStyle w:val="Hyperlink"/>
          </w:rPr>
          <w:t>https://medium.com/@ericbroda/why-cloud-config-mgmt-is-mandatory-for-ai-machine-learning-8d376b2b7459</w:t>
        </w:r>
      </w:hyperlink>
    </w:p>
    <w:p w14:paraId="02A929CC" w14:textId="7AC59097" w:rsidR="003A3F12" w:rsidRDefault="003A3F12" w:rsidP="003A3F12">
      <w:pPr>
        <w:spacing w:before="100" w:beforeAutospacing="1" w:after="100" w:afterAutospacing="1"/>
        <w:ind w:left="567" w:hanging="567"/>
      </w:pPr>
      <w:r w:rsidRPr="000F588A">
        <w:t xml:space="preserve">Brownlee, J. (2020, August 27). </w:t>
      </w:r>
      <w:r w:rsidRPr="00017234">
        <w:rPr>
          <w:i/>
          <w:iCs/>
        </w:rPr>
        <w:t>Save and Load Machine Learning Models in Python with scikit-learn. Machine Learning Mastery</w:t>
      </w:r>
      <w:r w:rsidRPr="000F588A">
        <w:t xml:space="preserve">. https://machinelearningmastery.com/save-load-machine-learning-models-python-scikit-learn/. </w:t>
      </w:r>
    </w:p>
    <w:p w14:paraId="0848E440" w14:textId="2D3A2959" w:rsidR="00BD188D" w:rsidRDefault="00BD188D" w:rsidP="00BD188D">
      <w:pPr>
        <w:pStyle w:val="NormalWeb"/>
        <w:ind w:left="567" w:hanging="567"/>
      </w:pPr>
      <w:r w:rsidRPr="00D16DEE">
        <w:t xml:space="preserve">Buchanan, I. A. N. (2018). </w:t>
      </w:r>
      <w:r w:rsidRPr="00D16DEE">
        <w:rPr>
          <w:i/>
          <w:iCs/>
        </w:rPr>
        <w:t>Configuration management</w:t>
      </w:r>
      <w:r w:rsidRPr="00D16DEE">
        <w:t xml:space="preserve">: definition and benefits. Atlassian. </w:t>
      </w:r>
      <w:hyperlink r:id="rId61" w:history="1">
        <w:r w:rsidRPr="00850994">
          <w:rPr>
            <w:rStyle w:val="Hyperlink"/>
          </w:rPr>
          <w:t>https://www.atlassian.com/continuous-delivery/principles/configuration-management</w:t>
        </w:r>
      </w:hyperlink>
      <w:r w:rsidRPr="00D16DEE">
        <w:t>.</w:t>
      </w:r>
    </w:p>
    <w:p w14:paraId="22AFDD9C" w14:textId="05F08293" w:rsidR="00B559F8" w:rsidRPr="00E00191" w:rsidRDefault="00B559F8" w:rsidP="00B559F8">
      <w:pPr>
        <w:spacing w:before="100" w:beforeAutospacing="1" w:after="100" w:afterAutospacing="1"/>
        <w:ind w:left="567" w:hanging="567"/>
      </w:pPr>
      <w:r w:rsidRPr="00E07941">
        <w:rPr>
          <w:rFonts w:ascii="Times New Roman" w:eastAsia="Times New Roman" w:hAnsi="Times New Roman" w:cs="Times New Roman"/>
        </w:rPr>
        <w:t xml:space="preserve">Chaudhary, M. (2020, August 14). </w:t>
      </w:r>
      <w:r w:rsidRPr="00E07941">
        <w:rPr>
          <w:rFonts w:ascii="Times New Roman" w:eastAsia="Times New Roman" w:hAnsi="Times New Roman" w:cs="Times New Roman"/>
          <w:i/>
          <w:iCs/>
        </w:rPr>
        <w:t>Importance of principal component analysis.</w:t>
      </w:r>
      <w:r w:rsidRPr="00E07941">
        <w:rPr>
          <w:rFonts w:ascii="Times New Roman" w:eastAsia="Times New Roman" w:hAnsi="Times New Roman" w:cs="Times New Roman"/>
        </w:rPr>
        <w:t xml:space="preserve"> Medium. https://medium.com/@cmukesh8688/importance-of-principal-component-analysis-e9184a47ffa8.</w:t>
      </w:r>
    </w:p>
    <w:p w14:paraId="224C7A7F" w14:textId="31A62B66" w:rsidR="004C4CD5" w:rsidRDefault="004C4CD5" w:rsidP="00B4181E">
      <w:pPr>
        <w:spacing w:before="100" w:beforeAutospacing="1" w:after="100" w:afterAutospacing="1"/>
        <w:ind w:left="567" w:hanging="567"/>
        <w:rPr>
          <w:rStyle w:val="Hyperlink"/>
          <w:rFonts w:ascii="Times New Roman" w:eastAsia="Times New Roman" w:hAnsi="Times New Roman" w:cs="Times New Roman"/>
          <w:kern w:val="0"/>
          <w:lang w:eastAsia="en-US"/>
        </w:rPr>
      </w:pPr>
      <w:r w:rsidRPr="00DA0700">
        <w:rPr>
          <w:rFonts w:ascii="Times New Roman" w:eastAsia="Times New Roman" w:hAnsi="Times New Roman" w:cs="Times New Roman"/>
        </w:rPr>
        <w:lastRenderedPageBreak/>
        <w:t>Creswell, J, &amp; Creswell,</w:t>
      </w:r>
      <w:r>
        <w:rPr>
          <w:rFonts w:ascii="Trebuchet MS" w:hAnsi="Trebuchet MS"/>
          <w:color w:val="000000"/>
          <w:sz w:val="18"/>
          <w:szCs w:val="18"/>
          <w:shd w:val="clear" w:color="auto" w:fill="FFFFFF"/>
        </w:rPr>
        <w:t xml:space="preserve"> </w:t>
      </w:r>
      <w:r w:rsidRPr="00DA0700">
        <w:rPr>
          <w:rFonts w:ascii="Times New Roman" w:eastAsia="Times New Roman" w:hAnsi="Times New Roman" w:cs="Times New Roman"/>
        </w:rPr>
        <w:t xml:space="preserve">D. (2017). </w:t>
      </w:r>
      <w:r w:rsidRPr="006829BC">
        <w:rPr>
          <w:rFonts w:ascii="Times New Roman" w:eastAsia="Times New Roman" w:hAnsi="Times New Roman" w:cs="Times New Roman"/>
          <w:i/>
        </w:rPr>
        <w:t>Research Design:</w:t>
      </w:r>
      <w:r w:rsidRPr="00DA0700">
        <w:rPr>
          <w:rFonts w:ascii="Times New Roman" w:eastAsia="Times New Roman" w:hAnsi="Times New Roman" w:cs="Times New Roman"/>
        </w:rPr>
        <w:t xml:space="preserve"> Qualitative, Quantitative, and Mixed Methods Approaches (5th Edition). Retrieved from </w:t>
      </w:r>
      <w:hyperlink r:id="rId62" w:history="1">
        <w:r w:rsidRPr="00C92401">
          <w:rPr>
            <w:rStyle w:val="Hyperlink"/>
            <w:rFonts w:ascii="Times New Roman" w:eastAsia="Times New Roman" w:hAnsi="Times New Roman" w:cs="Times New Roman"/>
          </w:rPr>
          <w:t>https://www.gcumedia.com/digital-resources/sage/2018/research-design_qualitative-quantitative-and-mixed-methods-approaches_5e.php</w:t>
        </w:r>
      </w:hyperlink>
      <w:r>
        <w:rPr>
          <w:rStyle w:val="Hyperlink"/>
          <w:rFonts w:ascii="Times New Roman" w:eastAsia="Times New Roman" w:hAnsi="Times New Roman" w:cs="Times New Roman"/>
          <w:kern w:val="0"/>
          <w:lang w:eastAsia="en-US"/>
        </w:rPr>
        <w:t xml:space="preserve"> </w:t>
      </w:r>
    </w:p>
    <w:p w14:paraId="4EDBA9EB" w14:textId="11A1D3FA" w:rsidR="00921927" w:rsidRDefault="00921927" w:rsidP="00B4181E">
      <w:pPr>
        <w:spacing w:before="100" w:beforeAutospacing="1" w:after="100" w:afterAutospacing="1"/>
        <w:ind w:left="567" w:hanging="567"/>
        <w:rPr>
          <w:rStyle w:val="Hyperlink"/>
          <w:rFonts w:ascii="Times New Roman" w:eastAsia="Times New Roman" w:hAnsi="Times New Roman" w:cs="Times New Roman"/>
          <w:kern w:val="0"/>
          <w:lang w:eastAsia="en-US"/>
        </w:rPr>
      </w:pPr>
      <w:r w:rsidRPr="00B46044">
        <w:t xml:space="preserve">Davis, F. (2019, June 11). </w:t>
      </w:r>
      <w:r w:rsidRPr="00B46044">
        <w:rPr>
          <w:i/>
          <w:iCs/>
        </w:rPr>
        <w:t>Global consumer Insights Survey 2019: PwC</w:t>
      </w:r>
      <w:r w:rsidRPr="00B46044">
        <w:t xml:space="preserve">. Digital Marketing Community. https://www.digitalmarketingcommunity.com/researches/global-consumer-insights-survey-2019/. </w:t>
      </w:r>
    </w:p>
    <w:p w14:paraId="7908A8D3" w14:textId="4AD38793" w:rsidR="00921927" w:rsidRDefault="00921927" w:rsidP="00921927">
      <w:pPr>
        <w:spacing w:before="100" w:beforeAutospacing="1" w:after="100" w:afterAutospacing="1"/>
        <w:ind w:left="567" w:hanging="567"/>
      </w:pPr>
      <w:r w:rsidRPr="00921927">
        <w:t>Dawood, A., Kakade, P., &amp; West, H. (2020, November 18</w:t>
      </w:r>
      <w:r w:rsidRPr="00921927">
        <w:rPr>
          <w:i/>
          <w:iCs/>
        </w:rPr>
        <w:t xml:space="preserve">). Difference between system testing vs integration testing? </w:t>
      </w:r>
      <w:r w:rsidRPr="00921927">
        <w:t>Software Testing Class. https://www.softwaretestingclass.com/difference-between-system-testing-vs-integration-testing/</w:t>
      </w:r>
    </w:p>
    <w:p w14:paraId="46B71779" w14:textId="63ED90A7" w:rsidR="00B46044" w:rsidRDefault="003A3F12" w:rsidP="00386AD5">
      <w:pPr>
        <w:spacing w:before="100" w:beforeAutospacing="1" w:after="100" w:afterAutospacing="1"/>
        <w:ind w:left="567" w:hanging="567"/>
      </w:pPr>
      <w:r w:rsidRPr="007132EC">
        <w:t xml:space="preserve">Dhanani, S. (2018, January 8). </w:t>
      </w:r>
      <w:r w:rsidRPr="007132EC">
        <w:rPr>
          <w:i/>
          <w:iCs/>
        </w:rPr>
        <w:t>Code Reviewing Data Science Work.</w:t>
      </w:r>
      <w:r w:rsidRPr="007132EC">
        <w:t xml:space="preserve"> Medium. https://medium.com/@shanif/code-reviewing-data-science-work-774747248e33. </w:t>
      </w:r>
    </w:p>
    <w:p w14:paraId="584E900D" w14:textId="18351018" w:rsidR="00D02AA0" w:rsidRDefault="00D02AA0" w:rsidP="00D02AA0">
      <w:pPr>
        <w:pStyle w:val="NormalWeb"/>
        <w:ind w:left="567" w:hanging="567"/>
      </w:pPr>
      <w:proofErr w:type="spellStart"/>
      <w:r w:rsidRPr="0039171E">
        <w:t>Gajare</w:t>
      </w:r>
      <w:proofErr w:type="spellEnd"/>
      <w:r w:rsidRPr="0039171E">
        <w:t xml:space="preserve">, S. (2019, October 03). </w:t>
      </w:r>
      <w:r w:rsidRPr="0039171E">
        <w:rPr>
          <w:i/>
          <w:iCs/>
        </w:rPr>
        <w:t>Data science methodology and approach</w:t>
      </w:r>
      <w:r w:rsidRPr="0039171E">
        <w:t xml:space="preserve">. Retrieved from </w:t>
      </w:r>
      <w:hyperlink r:id="rId63" w:history="1">
        <w:r w:rsidRPr="0039171E">
          <w:rPr>
            <w:rStyle w:val="Hyperlink"/>
          </w:rPr>
          <w:t>https://www.geeksforgeeks.org/data-science-methodology-and-approach</w:t>
        </w:r>
      </w:hyperlink>
    </w:p>
    <w:p w14:paraId="2C2EFEE7" w14:textId="028971B3" w:rsidR="00D64E18" w:rsidRDefault="00D64E18" w:rsidP="00B4181E">
      <w:pPr>
        <w:spacing w:before="100" w:beforeAutospacing="1" w:after="100" w:afterAutospacing="1"/>
        <w:ind w:left="567" w:hanging="567"/>
        <w:rPr>
          <w:rStyle w:val="Hyperlink"/>
          <w:rFonts w:ascii="Times New Roman" w:eastAsia="Times New Roman" w:hAnsi="Times New Roman" w:cs="Times New Roman"/>
          <w:kern w:val="0"/>
          <w:lang w:eastAsia="en-US"/>
        </w:rPr>
      </w:pPr>
      <w:r w:rsidRPr="00763545">
        <w:rPr>
          <w:rFonts w:ascii="Times New Roman" w:eastAsia="Times New Roman" w:hAnsi="Times New Roman" w:cs="Times New Roman"/>
          <w:kern w:val="0"/>
          <w:lang w:eastAsia="en-US"/>
        </w:rPr>
        <w:t xml:space="preserve">Gillman, D. (2016, May 16). </w:t>
      </w:r>
      <w:r w:rsidRPr="0039171E">
        <w:rPr>
          <w:rFonts w:ascii="Times New Roman" w:hAnsi="Times New Roman" w:cs="Times New Roman"/>
          <w:i/>
          <w:iCs/>
        </w:rPr>
        <w:t>5 Ways Machine Learning Improves Warehouse Operations.</w:t>
      </w:r>
      <w:r w:rsidRPr="00763545">
        <w:rPr>
          <w:rFonts w:ascii="Times New Roman" w:eastAsia="Times New Roman" w:hAnsi="Times New Roman" w:cs="Times New Roman"/>
          <w:kern w:val="0"/>
          <w:lang w:eastAsia="en-US"/>
        </w:rPr>
        <w:t xml:space="preserve"> Retrieved from </w:t>
      </w:r>
      <w:hyperlink r:id="rId64" w:history="1">
        <w:r w:rsidRPr="00C92401">
          <w:rPr>
            <w:rStyle w:val="Hyperlink"/>
            <w:rFonts w:ascii="Times New Roman" w:eastAsia="Times New Roman" w:hAnsi="Times New Roman" w:cs="Times New Roman"/>
            <w:kern w:val="0"/>
            <w:lang w:eastAsia="en-US"/>
          </w:rPr>
          <w:t>https://www.toolbox.com/tech/erp/blogs/5-ways-machine-learning-improves-warehouse-operations-051616</w:t>
        </w:r>
      </w:hyperlink>
    </w:p>
    <w:p w14:paraId="1E151241" w14:textId="77777777" w:rsidR="003A3F12" w:rsidRPr="00663D4F" w:rsidRDefault="003A3F12" w:rsidP="003A3F12">
      <w:pPr>
        <w:pStyle w:val="NormalWeb"/>
        <w:ind w:left="567" w:hanging="567"/>
      </w:pPr>
      <w:r w:rsidRPr="00372FCB">
        <w:t xml:space="preserve">Hanks, C. (2018, October 31). </w:t>
      </w:r>
      <w:r w:rsidRPr="00372FCB">
        <w:rPr>
          <w:i/>
          <w:iCs/>
        </w:rPr>
        <w:t>Your Guide to Warehouse Terms.</w:t>
      </w:r>
      <w:r w:rsidRPr="00372FCB">
        <w:t xml:space="preserve"> </w:t>
      </w:r>
      <w:proofErr w:type="spellStart"/>
      <w:r w:rsidRPr="00372FCB">
        <w:t>Wonolo</w:t>
      </w:r>
      <w:proofErr w:type="spellEnd"/>
      <w:r w:rsidRPr="00372FCB">
        <w:t xml:space="preserve">. </w:t>
      </w:r>
      <w:hyperlink r:id="rId65" w:history="1">
        <w:r w:rsidRPr="00372FCB">
          <w:rPr>
            <w:rStyle w:val="Hyperlink"/>
          </w:rPr>
          <w:t>https://www.wonolo.com/blog/your-guide-to-warehouse-terms/</w:t>
        </w:r>
      </w:hyperlink>
    </w:p>
    <w:p w14:paraId="7ACADA98" w14:textId="757192F0" w:rsidR="00D02AA0" w:rsidRDefault="00D02AA0" w:rsidP="00D02AA0">
      <w:pPr>
        <w:pStyle w:val="NormalWeb"/>
        <w:ind w:left="567" w:hanging="567"/>
        <w:rPr>
          <w:rStyle w:val="Hyperlink"/>
        </w:rPr>
      </w:pPr>
      <w:r w:rsidRPr="000346EF">
        <w:lastRenderedPageBreak/>
        <w:t xml:space="preserve">Hazen, B., Boone, C., Ezell, J., &amp; Jones-Farmer, L. (2014, April 26). </w:t>
      </w:r>
      <w:r w:rsidRPr="0039171E">
        <w:rPr>
          <w:i/>
          <w:iCs/>
        </w:rPr>
        <w:t>Data quality for data science, predictive analytics, and big data in supply chain management:</w:t>
      </w:r>
      <w:r w:rsidRPr="000346EF">
        <w:t xml:space="preserve"> An introduction to the problem and suggestions for research and applications. Retrieved February 11, 2021, from </w:t>
      </w:r>
      <w:hyperlink r:id="rId66" w:history="1">
        <w:r w:rsidRPr="00155B51">
          <w:rPr>
            <w:rStyle w:val="Hyperlink"/>
          </w:rPr>
          <w:t>https://www.sciencedirect.com/science/article/pii/S0925527314001339</w:t>
        </w:r>
      </w:hyperlink>
    </w:p>
    <w:p w14:paraId="3985D91E" w14:textId="77777777" w:rsidR="003A3F12" w:rsidRDefault="003A3F12" w:rsidP="003A3F12">
      <w:pPr>
        <w:pStyle w:val="NormalWeb"/>
        <w:ind w:left="567" w:hanging="567"/>
      </w:pPr>
      <w:r w:rsidRPr="00820417">
        <w:t xml:space="preserve">Jain, A. n. (2020, May 30). </w:t>
      </w:r>
      <w:r w:rsidRPr="00820417">
        <w:rPr>
          <w:i/>
          <w:iCs/>
        </w:rPr>
        <w:t>Why turn into a Pickle?</w:t>
      </w:r>
      <w:r w:rsidRPr="00820417">
        <w:t xml:space="preserve"> Medium. https://towardsdatascience.com/why-turn-into-a-pickle-b45163007dac. </w:t>
      </w:r>
    </w:p>
    <w:p w14:paraId="45209E0B" w14:textId="46496B1D" w:rsidR="00556EE4" w:rsidRDefault="00556EE4" w:rsidP="00D02AA0">
      <w:pPr>
        <w:pStyle w:val="NormalWeb"/>
        <w:ind w:left="567" w:hanging="567"/>
      </w:pPr>
      <w:r w:rsidRPr="00556EE4">
        <w:t>Janse, L., &amp; Rensburg, V. (2019).</w:t>
      </w:r>
      <w:r w:rsidR="004E3A8E">
        <w:t xml:space="preserve">  </w:t>
      </w:r>
      <w:r w:rsidR="004E3A8E" w:rsidRPr="004E3A8E">
        <w:rPr>
          <w:i/>
          <w:iCs/>
        </w:rPr>
        <w:t>Artificial Intelligence for warehouse picking optimization.</w:t>
      </w:r>
      <w:r w:rsidRPr="00556EE4">
        <w:t xml:space="preserve"> </w:t>
      </w:r>
      <w:r w:rsidR="00D958A4">
        <w:t xml:space="preserve">– An NP-Hard Problem. </w:t>
      </w:r>
      <w:r w:rsidRPr="00556EE4">
        <w:t xml:space="preserve">Retrieved from </w:t>
      </w:r>
      <w:hyperlink r:id="rId67" w:history="1">
        <w:r w:rsidR="00B559F8" w:rsidRPr="00850994">
          <w:rPr>
            <w:rStyle w:val="Hyperlink"/>
          </w:rPr>
          <w:t>http://uu.diva-portal.org/smash/record.jsf?pid=diva2%3A1413926&amp;dswid=4306</w:t>
        </w:r>
      </w:hyperlink>
    </w:p>
    <w:p w14:paraId="473520A2" w14:textId="29F55691" w:rsidR="008F0926" w:rsidRDefault="008F0926" w:rsidP="00D02AA0">
      <w:pPr>
        <w:pStyle w:val="NormalWeb"/>
        <w:ind w:left="567" w:hanging="567"/>
      </w:pPr>
      <w:r>
        <w:t xml:space="preserve">Jordan, J. (2020, November 12). </w:t>
      </w:r>
      <w:r>
        <w:rPr>
          <w:i/>
          <w:iCs/>
        </w:rPr>
        <w:t>Effective testing for machine learning systems.</w:t>
      </w:r>
      <w:r>
        <w:t xml:space="preserve"> Jeremy Jordan. https://www.jeremyjordan.me/testing-ml/</w:t>
      </w:r>
    </w:p>
    <w:p w14:paraId="4406BA17" w14:textId="6A470652" w:rsidR="00C92F6C" w:rsidRDefault="00C92F6C" w:rsidP="00D02AA0">
      <w:pPr>
        <w:pStyle w:val="NormalWeb"/>
        <w:ind w:left="567" w:hanging="567"/>
        <w:rPr>
          <w:rStyle w:val="Hyperlink"/>
        </w:rPr>
      </w:pPr>
      <w:r w:rsidRPr="00BF7946">
        <w:t xml:space="preserve">Jordan, J. (2021, January 3). </w:t>
      </w:r>
      <w:r w:rsidRPr="00BF7946">
        <w:rPr>
          <w:i/>
          <w:iCs/>
        </w:rPr>
        <w:t>Organizing machine learning projects:</w:t>
      </w:r>
      <w:r w:rsidRPr="00BF7946">
        <w:t xml:space="preserve"> Project management guidelines. Jeremy Jordan. https://www.jeremyjordan.me/ml-projects-guide/</w:t>
      </w:r>
    </w:p>
    <w:p w14:paraId="6DAFAF1B" w14:textId="7C8D2989" w:rsidR="00D02AA0" w:rsidRDefault="00D02AA0" w:rsidP="00D02AA0">
      <w:pPr>
        <w:pStyle w:val="NormalWeb"/>
        <w:ind w:left="567" w:hanging="567"/>
        <w:rPr>
          <w:rStyle w:val="Hyperlink"/>
        </w:rPr>
      </w:pPr>
      <w:proofErr w:type="spellStart"/>
      <w:r w:rsidRPr="00D11370">
        <w:t>Kibish</w:t>
      </w:r>
      <w:proofErr w:type="spellEnd"/>
      <w:r w:rsidRPr="00D11370">
        <w:t xml:space="preserve">, S. (2018, April 10). </w:t>
      </w:r>
      <w:r w:rsidRPr="00433F9A">
        <w:rPr>
          <w:i/>
        </w:rPr>
        <w:t>A note about finding anomalies</w:t>
      </w:r>
      <w:r w:rsidRPr="00D11370">
        <w:t xml:space="preserve">. Retrieved March 29, 2021, from </w:t>
      </w:r>
      <w:hyperlink r:id="rId68" w:history="1">
        <w:r w:rsidRPr="006D7284">
          <w:rPr>
            <w:rStyle w:val="Hyperlink"/>
          </w:rPr>
          <w:t>https://towardsdatascience.com/a-note-about-finding-anomalies-f9cedee38f0b</w:t>
        </w:r>
      </w:hyperlink>
    </w:p>
    <w:p w14:paraId="4E7F584B" w14:textId="4CB89358" w:rsidR="00B546E5" w:rsidRDefault="00B546E5" w:rsidP="00D02AA0">
      <w:pPr>
        <w:pStyle w:val="NormalWeb"/>
        <w:ind w:left="567" w:hanging="567"/>
        <w:rPr>
          <w:rStyle w:val="Hyperlink"/>
        </w:rPr>
      </w:pPr>
      <w:r w:rsidRPr="001450A5">
        <w:t xml:space="preserve">Kiili, J. (n.d.). </w:t>
      </w:r>
      <w:r w:rsidRPr="001450A5">
        <w:rPr>
          <w:i/>
          <w:iCs/>
        </w:rPr>
        <w:t>Reinforcement learning Tutorial Part 1: Q-Learning</w:t>
      </w:r>
      <w:r w:rsidRPr="001450A5">
        <w:t xml:space="preserve">. </w:t>
      </w:r>
      <w:proofErr w:type="spellStart"/>
      <w:r w:rsidRPr="001450A5">
        <w:t>MLOps</w:t>
      </w:r>
      <w:proofErr w:type="spellEnd"/>
      <w:r w:rsidRPr="001450A5">
        <w:t xml:space="preserve"> Platform - Train, Evaluate, Deploy, Repeat. https://valohai.com/blog/reinforcement-learning-tutorial-part-1-q-learning/. </w:t>
      </w:r>
    </w:p>
    <w:p w14:paraId="59DC2621" w14:textId="7A797B41" w:rsidR="00D02AA0" w:rsidRDefault="00D02AA0" w:rsidP="00D02AA0">
      <w:pPr>
        <w:pStyle w:val="NormalWeb"/>
        <w:ind w:left="567" w:hanging="567"/>
        <w:rPr>
          <w:rStyle w:val="Hyperlink"/>
        </w:rPr>
      </w:pPr>
      <w:r w:rsidRPr="007119ED">
        <w:t xml:space="preserve">Koen, S. (2019, August 09). </w:t>
      </w:r>
      <w:r w:rsidRPr="007119ED">
        <w:rPr>
          <w:i/>
          <w:iCs/>
        </w:rPr>
        <w:t>Architecting a machine learning pipeline.</w:t>
      </w:r>
      <w:r w:rsidRPr="007119ED">
        <w:t xml:space="preserve"> Retrieved April 21, 2021, from </w:t>
      </w:r>
      <w:hyperlink r:id="rId69" w:history="1">
        <w:r w:rsidRPr="00A75F79">
          <w:rPr>
            <w:rStyle w:val="Hyperlink"/>
          </w:rPr>
          <w:t>https://towardsdatascience.com/architecting-a-machine-learning-pipeline-a847f094d1c7</w:t>
        </w:r>
      </w:hyperlink>
    </w:p>
    <w:p w14:paraId="72316E49" w14:textId="460E4BCD" w:rsidR="003A3F12" w:rsidRDefault="003A3F12" w:rsidP="003A3F12">
      <w:pPr>
        <w:pStyle w:val="NormalWeb"/>
        <w:ind w:left="567" w:hanging="567"/>
      </w:pPr>
      <w:r w:rsidRPr="007F6367">
        <w:t xml:space="preserve">Lau, D. C. H. (2019, January 10). </w:t>
      </w:r>
      <w:r w:rsidRPr="007F6367">
        <w:rPr>
          <w:i/>
          <w:iCs/>
        </w:rPr>
        <w:t xml:space="preserve">5 Steps of a Data Science Project Lifecycle. Medium. </w:t>
      </w:r>
      <w:r w:rsidRPr="007F6367">
        <w:t xml:space="preserve">https://towardsdatascience.com/5-steps-of-a-data-science-project-lifecycle-26c50372b492. </w:t>
      </w:r>
    </w:p>
    <w:p w14:paraId="5B9399A9" w14:textId="77777777" w:rsidR="00EE51EE" w:rsidRPr="00EE51EE" w:rsidRDefault="00EE51EE" w:rsidP="00EE51EE">
      <w:pPr>
        <w:pStyle w:val="NormalWeb"/>
        <w:ind w:left="567" w:hanging="567"/>
      </w:pPr>
      <w:r w:rsidRPr="00EE51EE">
        <w:lastRenderedPageBreak/>
        <w:t xml:space="preserve">LeBlanc, K. (2020, October 8). </w:t>
      </w:r>
      <w:r w:rsidRPr="00C92F6C">
        <w:rPr>
          <w:i/>
          <w:iCs/>
        </w:rPr>
        <w:t>Tips for effective warehouse numbering schemes.</w:t>
      </w:r>
      <w:r w:rsidRPr="00EE51EE">
        <w:t xml:space="preserve"> ID Label Inc. https://idlabelinc.com/tips-for-effective-warehouse-numbering-schemes/. </w:t>
      </w:r>
    </w:p>
    <w:p w14:paraId="16429D79" w14:textId="77777777" w:rsidR="00D02AA0" w:rsidRPr="00C960C3" w:rsidRDefault="00D02AA0" w:rsidP="00D02AA0">
      <w:pPr>
        <w:pStyle w:val="NormalWeb"/>
        <w:ind w:left="567" w:hanging="567"/>
      </w:pPr>
      <w:proofErr w:type="spellStart"/>
      <w:r w:rsidRPr="00C960C3">
        <w:t>Lopienski</w:t>
      </w:r>
      <w:proofErr w:type="spellEnd"/>
      <w:r w:rsidRPr="00C960C3">
        <w:t xml:space="preserve">, K. (2020, November 31). </w:t>
      </w:r>
      <w:r w:rsidRPr="0039171E">
        <w:rPr>
          <w:i/>
          <w:iCs/>
        </w:rPr>
        <w:t>Warehouse order Picking 101: Systems, Methods, &amp; strategies.</w:t>
      </w:r>
      <w:r w:rsidRPr="00C960C3">
        <w:t xml:space="preserve"> Retrieved from https://www.shipbob.com/blog/warehouse-picking/</w:t>
      </w:r>
    </w:p>
    <w:p w14:paraId="6EDD6C22" w14:textId="0F98618F" w:rsidR="004E47CD" w:rsidRDefault="004E47CD" w:rsidP="004E47CD">
      <w:pPr>
        <w:pStyle w:val="NormalWeb"/>
        <w:ind w:left="567" w:hanging="567"/>
      </w:pPr>
      <w:r w:rsidRPr="00394376">
        <w:t xml:space="preserve">McCrea, B. (2016, August 19). </w:t>
      </w:r>
      <w:r w:rsidRPr="00394376">
        <w:rPr>
          <w:i/>
          <w:iCs/>
        </w:rPr>
        <w:t xml:space="preserve">8 new ways to think About </w:t>
      </w:r>
      <w:proofErr w:type="spellStart"/>
      <w:r w:rsidRPr="00394376">
        <w:rPr>
          <w:i/>
          <w:iCs/>
        </w:rPr>
        <w:t>putaway</w:t>
      </w:r>
      <w:proofErr w:type="spellEnd"/>
      <w:r w:rsidRPr="00394376">
        <w:rPr>
          <w:i/>
          <w:iCs/>
        </w:rPr>
        <w:t xml:space="preserve"> and storage in your warehouse.</w:t>
      </w:r>
      <w:r w:rsidRPr="00394376">
        <w:t xml:space="preserve"> Retrieved April 20, 2021, from </w:t>
      </w:r>
      <w:hyperlink r:id="rId70" w:history="1">
        <w:r w:rsidRPr="00394376">
          <w:rPr>
            <w:rStyle w:val="Hyperlink"/>
          </w:rPr>
          <w:t>https://www.mmh.com/article/8_new_ways_to_think_about_putaway_and_storage</w:t>
        </w:r>
      </w:hyperlink>
      <w:r>
        <w:t xml:space="preserve"> </w:t>
      </w:r>
      <w:proofErr w:type="spellStart"/>
      <w:r w:rsidRPr="00394376">
        <w:t>in_your_warehouse</w:t>
      </w:r>
      <w:proofErr w:type="spellEnd"/>
    </w:p>
    <w:p w14:paraId="265979DF" w14:textId="77777777" w:rsidR="008D2235" w:rsidRDefault="008D2235" w:rsidP="008D2235">
      <w:pPr>
        <w:pStyle w:val="NormalWeb"/>
        <w:ind w:left="567" w:hanging="567"/>
      </w:pPr>
      <w:r w:rsidRPr="00622B9B">
        <w:t xml:space="preserve">Meardon, E. (2016). </w:t>
      </w:r>
      <w:r w:rsidRPr="00622B9B">
        <w:rPr>
          <w:i/>
          <w:iCs/>
        </w:rPr>
        <w:t>What is a Gantt chart?</w:t>
      </w:r>
      <w:r w:rsidRPr="00622B9B">
        <w:t xml:space="preserve"> Atlassian. https://www.atlassian.com/agile/project-management/gantt-chart. </w:t>
      </w:r>
    </w:p>
    <w:p w14:paraId="63E369AA" w14:textId="401A4CC9" w:rsidR="008D2235" w:rsidRDefault="008D2235" w:rsidP="004E47CD">
      <w:pPr>
        <w:pStyle w:val="NormalWeb"/>
        <w:ind w:left="567" w:hanging="567"/>
      </w:pPr>
      <w:r w:rsidRPr="008718AE">
        <w:t xml:space="preserve">Phan, B. (2020, June 29). </w:t>
      </w:r>
      <w:r w:rsidRPr="00875662">
        <w:rPr>
          <w:i/>
          <w:iCs/>
        </w:rPr>
        <w:t>10 Minutes to Deploying a Deep Learning Model on Google Cloud Platform</w:t>
      </w:r>
      <w:r w:rsidRPr="008718AE">
        <w:t xml:space="preserve">. Medium. </w:t>
      </w:r>
      <w:hyperlink r:id="rId71" w:history="1">
        <w:r w:rsidRPr="00463362">
          <w:rPr>
            <w:rStyle w:val="Hyperlink"/>
          </w:rPr>
          <w:t>https://towardsdatascience.com/10-minutes-to-deploying-a-deep-learning-model-on-google-cloud-platform-13fa56a266ee</w:t>
        </w:r>
      </w:hyperlink>
      <w:r w:rsidRPr="008718AE">
        <w:t>.</w:t>
      </w:r>
    </w:p>
    <w:p w14:paraId="1B54A378" w14:textId="4CE892C4" w:rsidR="008D2235" w:rsidRDefault="008D2235" w:rsidP="004E47CD">
      <w:pPr>
        <w:pStyle w:val="NormalWeb"/>
        <w:ind w:left="567" w:hanging="567"/>
      </w:pPr>
      <w:r w:rsidRPr="004F1845">
        <w:t xml:space="preserve">Seno, T. (2017, October 21). </w:t>
      </w:r>
      <w:r w:rsidRPr="004F1845">
        <w:rPr>
          <w:i/>
          <w:iCs/>
        </w:rPr>
        <w:t xml:space="preserve">Welcome to Deep Reinforcement Learning Part </w:t>
      </w:r>
      <w:proofErr w:type="gramStart"/>
      <w:r w:rsidRPr="004F1845">
        <w:rPr>
          <w:i/>
          <w:iCs/>
        </w:rPr>
        <w:t>1 :</w:t>
      </w:r>
      <w:proofErr w:type="gramEnd"/>
      <w:r w:rsidRPr="004F1845">
        <w:rPr>
          <w:i/>
          <w:iCs/>
        </w:rPr>
        <w:t xml:space="preserve"> DQN</w:t>
      </w:r>
      <w:r w:rsidRPr="004F1845">
        <w:t xml:space="preserve">. Medium. https://towardsdatascience.com/welcome-to-deep-reinforcement-learning-part-1-dqn-c3cab4d41b6b. </w:t>
      </w:r>
    </w:p>
    <w:p w14:paraId="11534DFC" w14:textId="36B948D3" w:rsidR="00BD188D" w:rsidRDefault="00BD188D" w:rsidP="004E47CD">
      <w:pPr>
        <w:pStyle w:val="NormalWeb"/>
        <w:ind w:left="567" w:hanging="567"/>
      </w:pPr>
      <w:r w:rsidRPr="00EC6CE4">
        <w:t xml:space="preserve">Shashanka, M. (2019, December 13). </w:t>
      </w:r>
      <w:r w:rsidRPr="00EC6CE4">
        <w:rPr>
          <w:i/>
          <w:iCs/>
        </w:rPr>
        <w:t>WHAT is a pipeline in Machine learning?</w:t>
      </w:r>
      <w:r w:rsidR="002A3BD6">
        <w:rPr>
          <w:i/>
          <w:iCs/>
        </w:rPr>
        <w:t xml:space="preserve"> </w:t>
      </w:r>
      <w:r w:rsidRPr="00EC6CE4">
        <w:t xml:space="preserve">how to create one? Medium. https://medium.com/analytics-vidhya/what-is-a-pipeline-in-machine-learning-how-to-create-one-bda91d0ceaca. </w:t>
      </w:r>
    </w:p>
    <w:p w14:paraId="4FE21D48" w14:textId="0BC0188A" w:rsidR="00133FE8" w:rsidRDefault="00133FE8" w:rsidP="004E47CD">
      <w:pPr>
        <w:pStyle w:val="NormalWeb"/>
        <w:ind w:left="567" w:hanging="567"/>
      </w:pPr>
      <w:proofErr w:type="spellStart"/>
      <w:r w:rsidRPr="00133FE8">
        <w:t>Shyalika</w:t>
      </w:r>
      <w:proofErr w:type="spellEnd"/>
      <w:r w:rsidRPr="00133FE8">
        <w:t xml:space="preserve">, C. (2019, November 16). </w:t>
      </w:r>
      <w:r w:rsidRPr="00133FE8">
        <w:rPr>
          <w:i/>
          <w:iCs/>
        </w:rPr>
        <w:t>A Beginners Guide to Q-Learning.</w:t>
      </w:r>
      <w:r w:rsidRPr="00133FE8">
        <w:t xml:space="preserve"> Retrieved from https://towardsdatascience.com/a-beginners-guide-to-q-learning-c3e2a30a653c</w:t>
      </w:r>
    </w:p>
    <w:p w14:paraId="77768A2F" w14:textId="05A2C6E6" w:rsidR="00B87EDF" w:rsidRDefault="00B87EDF" w:rsidP="00B87EDF">
      <w:pPr>
        <w:pStyle w:val="NormalWeb"/>
        <w:ind w:left="567" w:hanging="567"/>
        <w:rPr>
          <w:rStyle w:val="Hyperlink"/>
        </w:rPr>
      </w:pPr>
      <w:r w:rsidRPr="007F21B0">
        <w:t xml:space="preserve">Singh Gill, N. (2020, December 06). </w:t>
      </w:r>
      <w:r w:rsidRPr="007F21B0">
        <w:rPr>
          <w:i/>
          <w:iCs/>
        </w:rPr>
        <w:t xml:space="preserve">Machine learning pipeline deployment, </w:t>
      </w:r>
      <w:proofErr w:type="gramStart"/>
      <w:r w:rsidRPr="007F21B0">
        <w:rPr>
          <w:i/>
          <w:iCs/>
        </w:rPr>
        <w:t>architecture</w:t>
      </w:r>
      <w:proofErr w:type="gramEnd"/>
      <w:r w:rsidRPr="007F21B0">
        <w:rPr>
          <w:i/>
          <w:iCs/>
        </w:rPr>
        <w:t xml:space="preserve"> and tools.</w:t>
      </w:r>
      <w:r w:rsidRPr="007F21B0">
        <w:t xml:space="preserve"> Retrieved from </w:t>
      </w:r>
      <w:hyperlink r:id="rId72" w:history="1">
        <w:r w:rsidR="000346EF" w:rsidRPr="00155B51">
          <w:rPr>
            <w:rStyle w:val="Hyperlink"/>
          </w:rPr>
          <w:t>https://www.xenonstack.com/blog/machine-learning-pipeline/</w:t>
        </w:r>
      </w:hyperlink>
    </w:p>
    <w:p w14:paraId="4E5A5BE8" w14:textId="77777777" w:rsidR="008D2235" w:rsidRPr="00297766" w:rsidRDefault="008D2235" w:rsidP="008D2235">
      <w:pPr>
        <w:pStyle w:val="NormalWeb"/>
        <w:ind w:left="567" w:hanging="567"/>
        <w:rPr>
          <w:rFonts w:eastAsia="Times New Roman"/>
          <w:kern w:val="0"/>
          <w:lang w:eastAsia="en-US"/>
        </w:rPr>
      </w:pPr>
      <w:r w:rsidRPr="004B4003">
        <w:lastRenderedPageBreak/>
        <w:t xml:space="preserve">T. M. D. (2021, July 1). </w:t>
      </w:r>
      <w:r w:rsidRPr="004B4003">
        <w:rPr>
          <w:i/>
          <w:iCs/>
        </w:rPr>
        <w:t>What is UI vs. UX design? What's the difference?</w:t>
      </w:r>
      <w:r w:rsidRPr="004B4003">
        <w:t xml:space="preserve"> Medium. https://uxplanet.org/what-is-ui-vs-ux-design-and-the-difference-d9113f6612de. </w:t>
      </w:r>
    </w:p>
    <w:p w14:paraId="25AF6181" w14:textId="77777777" w:rsidR="00B559F8" w:rsidRDefault="00B559F8" w:rsidP="00B559F8">
      <w:pPr>
        <w:pStyle w:val="NormalWeb"/>
        <w:ind w:left="567" w:hanging="567"/>
      </w:pPr>
      <w:r w:rsidRPr="009F2453">
        <w:t xml:space="preserve">Vaughan, J. (2019, November 1). </w:t>
      </w:r>
      <w:r w:rsidRPr="009F2453">
        <w:rPr>
          <w:i/>
          <w:iCs/>
        </w:rPr>
        <w:t xml:space="preserve">What is data quality and </w:t>
      </w:r>
      <w:proofErr w:type="gramStart"/>
      <w:r w:rsidRPr="009F2453">
        <w:rPr>
          <w:i/>
          <w:iCs/>
        </w:rPr>
        <w:t>Why</w:t>
      </w:r>
      <w:proofErr w:type="gramEnd"/>
      <w:r w:rsidRPr="009F2453">
        <w:rPr>
          <w:i/>
          <w:iCs/>
        </w:rPr>
        <w:t xml:space="preserve"> is it important? </w:t>
      </w:r>
      <w:proofErr w:type="spellStart"/>
      <w:r w:rsidRPr="009F2453">
        <w:t>SearchDataManagement</w:t>
      </w:r>
      <w:proofErr w:type="spellEnd"/>
      <w:r w:rsidRPr="009F2453">
        <w:t xml:space="preserve">. https://searchdatamanagement.techtarget.com/definition/data-quality. </w:t>
      </w:r>
    </w:p>
    <w:p w14:paraId="543C5719" w14:textId="77777777" w:rsidR="00B559F8" w:rsidRPr="00F84DF3" w:rsidRDefault="00B559F8" w:rsidP="00B559F8">
      <w:pPr>
        <w:pStyle w:val="NormalWeb"/>
        <w:ind w:left="567" w:hanging="567"/>
      </w:pPr>
      <w:r w:rsidRPr="00F84DF3">
        <w:t xml:space="preserve">Violante, A. (2019, July 1). </w:t>
      </w:r>
      <w:r w:rsidRPr="00F84DF3">
        <w:rPr>
          <w:i/>
          <w:iCs/>
        </w:rPr>
        <w:t>Simple reinforcement learning: Q-learning.</w:t>
      </w:r>
      <w:r w:rsidRPr="00F84DF3">
        <w:t xml:space="preserve"> Medium. https://towardsdatascience.com/simple-reinforcement-learning-q-learning-fcddc4b6fe56. </w:t>
      </w:r>
    </w:p>
    <w:p w14:paraId="48481D03" w14:textId="2C40AFB9" w:rsidR="00531D70" w:rsidRPr="000346EF" w:rsidRDefault="00A66D87" w:rsidP="000346EF">
      <w:pPr>
        <w:pStyle w:val="NormalWeb"/>
        <w:ind w:left="567" w:hanging="567"/>
      </w:pPr>
      <w:r w:rsidRPr="00A66D87">
        <w:t xml:space="preserve">Zimmerman, M., &amp; Sullivan, D. (2019, October 04). </w:t>
      </w:r>
      <w:r w:rsidRPr="007F6336">
        <w:rPr>
          <w:i/>
          <w:iCs/>
        </w:rPr>
        <w:t xml:space="preserve">Secure your machine learning pipeline. </w:t>
      </w:r>
      <w:r w:rsidRPr="00A66D87">
        <w:t>Retrieved from https://blogs.vmware.com/ml-ai/2019/10/03/secure-your-machine-learning-pipeline</w:t>
      </w:r>
    </w:p>
    <w:p w14:paraId="7026B464" w14:textId="77777777" w:rsidR="000346EF" w:rsidRDefault="000346EF" w:rsidP="00B87EDF">
      <w:pPr>
        <w:pStyle w:val="NormalWeb"/>
        <w:ind w:left="567" w:hanging="567"/>
      </w:pPr>
    </w:p>
    <w:p w14:paraId="427401D1" w14:textId="77777777" w:rsidR="00B87EDF" w:rsidRDefault="00B87EDF" w:rsidP="004E47CD">
      <w:pPr>
        <w:pStyle w:val="NormalWeb"/>
        <w:ind w:left="567" w:hanging="567"/>
        <w:rPr>
          <w:rStyle w:val="Hyperlink"/>
        </w:rPr>
      </w:pPr>
    </w:p>
    <w:p w14:paraId="0E301541" w14:textId="77777777" w:rsidR="00D64E18" w:rsidRPr="00297766" w:rsidRDefault="00D64E18" w:rsidP="00B4181E">
      <w:pPr>
        <w:spacing w:before="100" w:beforeAutospacing="1" w:after="100" w:afterAutospacing="1"/>
        <w:ind w:left="567" w:hanging="567"/>
        <w:rPr>
          <w:rFonts w:ascii="Times New Roman" w:eastAsia="Times New Roman" w:hAnsi="Times New Roman" w:cs="Times New Roman"/>
          <w:kern w:val="0"/>
          <w:lang w:eastAsia="en-US"/>
        </w:rPr>
      </w:pPr>
    </w:p>
    <w:sectPr w:rsidR="00D64E18" w:rsidRPr="00297766">
      <w:headerReference w:type="default" r:id="rId73"/>
      <w:headerReference w:type="first" r:id="rId7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6F332" w14:textId="77777777" w:rsidR="00377547" w:rsidRDefault="00377547">
      <w:pPr>
        <w:spacing w:line="240" w:lineRule="auto"/>
      </w:pPr>
      <w:r>
        <w:separator/>
      </w:r>
    </w:p>
    <w:p w14:paraId="041C8276" w14:textId="77777777" w:rsidR="00377547" w:rsidRDefault="00377547"/>
  </w:endnote>
  <w:endnote w:type="continuationSeparator" w:id="0">
    <w:p w14:paraId="39A48951" w14:textId="77777777" w:rsidR="00377547" w:rsidRDefault="00377547">
      <w:pPr>
        <w:spacing w:line="240" w:lineRule="auto"/>
      </w:pPr>
      <w:r>
        <w:continuationSeparator/>
      </w:r>
    </w:p>
    <w:p w14:paraId="7834C15D" w14:textId="77777777" w:rsidR="00377547" w:rsidRDefault="003775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DB31E" w14:textId="77777777" w:rsidR="00377547" w:rsidRDefault="00377547">
      <w:pPr>
        <w:spacing w:line="240" w:lineRule="auto"/>
      </w:pPr>
      <w:r>
        <w:separator/>
      </w:r>
    </w:p>
    <w:p w14:paraId="14CD8581" w14:textId="77777777" w:rsidR="00377547" w:rsidRDefault="00377547"/>
  </w:footnote>
  <w:footnote w:type="continuationSeparator" w:id="0">
    <w:p w14:paraId="04699A0A" w14:textId="77777777" w:rsidR="00377547" w:rsidRDefault="00377547">
      <w:pPr>
        <w:spacing w:line="240" w:lineRule="auto"/>
      </w:pPr>
      <w:r>
        <w:continuationSeparator/>
      </w:r>
    </w:p>
    <w:p w14:paraId="62471260" w14:textId="77777777" w:rsidR="00377547" w:rsidRDefault="003775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6AE91" w14:textId="49DBC365" w:rsidR="00F46763" w:rsidRDefault="00377547">
    <w:pPr>
      <w:pStyle w:val="Header"/>
    </w:pPr>
    <w:sdt>
      <w:sdtPr>
        <w:alias w:val="Running head"/>
        <w:tag w:val=""/>
        <w:id w:val="12739865"/>
        <w:placeholder>
          <w:docPart w:val="5BBA534B86B24133AB932D1433AE89BF"/>
        </w:placeholder>
        <w:dataBinding w:prefixMappings="xmlns:ns0='http://schemas.microsoft.com/office/2006/coverPageProps' " w:xpath="/ns0:CoverPageProperties[1]/ns0:Abstract[1]" w:storeItemID="{55AF091B-3C7A-41E3-B477-F2FDAA23CFDA}"/>
        <w15:appearance w15:val="hidden"/>
        <w:text/>
      </w:sdtPr>
      <w:sdtEndPr/>
      <w:sdtContent>
        <w:r w:rsidR="00F46763" w:rsidRPr="00580843">
          <w:t>OPTIMIZING PICKING ROUTE FOR IMPROVING WAREHOUSE EFFICIENCY</w:t>
        </w:r>
      </w:sdtContent>
    </w:sdt>
    <w:r w:rsidR="00F46763">
      <w:rPr>
        <w:rStyle w:val="Strong"/>
      </w:rPr>
      <w:ptab w:relativeTo="margin" w:alignment="right" w:leader="none"/>
    </w:r>
    <w:r w:rsidR="00F46763">
      <w:rPr>
        <w:rStyle w:val="Strong"/>
      </w:rPr>
      <w:fldChar w:fldCharType="begin"/>
    </w:r>
    <w:r w:rsidR="00F46763">
      <w:rPr>
        <w:rStyle w:val="Strong"/>
      </w:rPr>
      <w:instrText xml:space="preserve"> PAGE   \* MERGEFORMAT </w:instrText>
    </w:r>
    <w:r w:rsidR="00F46763">
      <w:rPr>
        <w:rStyle w:val="Strong"/>
      </w:rPr>
      <w:fldChar w:fldCharType="separate"/>
    </w:r>
    <w:r w:rsidR="00F46763">
      <w:rPr>
        <w:rStyle w:val="Strong"/>
        <w:noProof/>
      </w:rPr>
      <w:t>16</w:t>
    </w:r>
    <w:r w:rsidR="00F4676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D135" w14:textId="52311CBE" w:rsidR="00F46763" w:rsidRDefault="00F46763">
    <w:pPr>
      <w:pStyle w:val="Header"/>
      <w:rPr>
        <w:rStyle w:val="Strong"/>
      </w:rPr>
    </w:pPr>
    <w:r>
      <w:rPr>
        <w:noProof/>
        <w:lang w:eastAsia="en-US"/>
      </w:rPr>
      <w:drawing>
        <wp:inline distT="0" distB="0" distL="0" distR="0" wp14:anchorId="36A55B45" wp14:editId="00AB2802">
          <wp:extent cx="2484081" cy="5554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C7B0C7F"/>
    <w:multiLevelType w:val="hybridMultilevel"/>
    <w:tmpl w:val="47527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09723DD"/>
    <w:multiLevelType w:val="hybridMultilevel"/>
    <w:tmpl w:val="17A8F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F80098"/>
    <w:multiLevelType w:val="hybridMultilevel"/>
    <w:tmpl w:val="E17E2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000C67"/>
    <w:multiLevelType w:val="hybridMultilevel"/>
    <w:tmpl w:val="E7682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3"/>
  </w:num>
  <w:num w:numId="13">
    <w:abstractNumId w:val="10"/>
  </w:num>
  <w:num w:numId="1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U0tzCzMDIHUubmZko6SsGpxcWZ+XkgBSZmtQAAikLXLQAAAA=="/>
  </w:docVars>
  <w:rsids>
    <w:rsidRoot w:val="007E44AB"/>
    <w:rsid w:val="00000AE9"/>
    <w:rsid w:val="000011E1"/>
    <w:rsid w:val="000032FC"/>
    <w:rsid w:val="00004AC9"/>
    <w:rsid w:val="00010EF9"/>
    <w:rsid w:val="000116DC"/>
    <w:rsid w:val="00013F70"/>
    <w:rsid w:val="000172F5"/>
    <w:rsid w:val="00017B74"/>
    <w:rsid w:val="00020FAA"/>
    <w:rsid w:val="00021A94"/>
    <w:rsid w:val="00024709"/>
    <w:rsid w:val="00024819"/>
    <w:rsid w:val="00033AF2"/>
    <w:rsid w:val="00033CBE"/>
    <w:rsid w:val="000346EF"/>
    <w:rsid w:val="00034C44"/>
    <w:rsid w:val="000359B1"/>
    <w:rsid w:val="00036A8B"/>
    <w:rsid w:val="000372DF"/>
    <w:rsid w:val="00037557"/>
    <w:rsid w:val="00037AA4"/>
    <w:rsid w:val="00040466"/>
    <w:rsid w:val="00042F63"/>
    <w:rsid w:val="00043052"/>
    <w:rsid w:val="00043179"/>
    <w:rsid w:val="000432C6"/>
    <w:rsid w:val="00043585"/>
    <w:rsid w:val="00045C95"/>
    <w:rsid w:val="00047F41"/>
    <w:rsid w:val="000502C4"/>
    <w:rsid w:val="0005071B"/>
    <w:rsid w:val="00050E30"/>
    <w:rsid w:val="000516E8"/>
    <w:rsid w:val="00053768"/>
    <w:rsid w:val="000542CE"/>
    <w:rsid w:val="00054D8C"/>
    <w:rsid w:val="0005501D"/>
    <w:rsid w:val="000554D0"/>
    <w:rsid w:val="000555AC"/>
    <w:rsid w:val="00055E77"/>
    <w:rsid w:val="00060C3B"/>
    <w:rsid w:val="00060C4E"/>
    <w:rsid w:val="00064263"/>
    <w:rsid w:val="00065F06"/>
    <w:rsid w:val="00066465"/>
    <w:rsid w:val="000710E1"/>
    <w:rsid w:val="000719BE"/>
    <w:rsid w:val="00076117"/>
    <w:rsid w:val="000773A2"/>
    <w:rsid w:val="000800BD"/>
    <w:rsid w:val="0008163E"/>
    <w:rsid w:val="000866EE"/>
    <w:rsid w:val="00090AE9"/>
    <w:rsid w:val="000917B2"/>
    <w:rsid w:val="00092492"/>
    <w:rsid w:val="00092DEC"/>
    <w:rsid w:val="000974BF"/>
    <w:rsid w:val="000A02AA"/>
    <w:rsid w:val="000A1063"/>
    <w:rsid w:val="000A2DCA"/>
    <w:rsid w:val="000A2E86"/>
    <w:rsid w:val="000B305B"/>
    <w:rsid w:val="000B5CE9"/>
    <w:rsid w:val="000B69FC"/>
    <w:rsid w:val="000C0041"/>
    <w:rsid w:val="000C0FCA"/>
    <w:rsid w:val="000C179C"/>
    <w:rsid w:val="000C259B"/>
    <w:rsid w:val="000C2B17"/>
    <w:rsid w:val="000C7EFD"/>
    <w:rsid w:val="000D08EA"/>
    <w:rsid w:val="000D27FF"/>
    <w:rsid w:val="000D33AD"/>
    <w:rsid w:val="000D370E"/>
    <w:rsid w:val="000D3F41"/>
    <w:rsid w:val="000D5D28"/>
    <w:rsid w:val="000D77EB"/>
    <w:rsid w:val="000D78B4"/>
    <w:rsid w:val="000D7FBB"/>
    <w:rsid w:val="000E077E"/>
    <w:rsid w:val="000E28EC"/>
    <w:rsid w:val="000E39E1"/>
    <w:rsid w:val="000E453F"/>
    <w:rsid w:val="000E5B3D"/>
    <w:rsid w:val="000E5B49"/>
    <w:rsid w:val="000E71D4"/>
    <w:rsid w:val="000E7C3B"/>
    <w:rsid w:val="000F11A1"/>
    <w:rsid w:val="000F2D01"/>
    <w:rsid w:val="000F5DF8"/>
    <w:rsid w:val="000F604B"/>
    <w:rsid w:val="000F6663"/>
    <w:rsid w:val="000F71BF"/>
    <w:rsid w:val="00100030"/>
    <w:rsid w:val="001000F5"/>
    <w:rsid w:val="00101F06"/>
    <w:rsid w:val="001040A9"/>
    <w:rsid w:val="001048E4"/>
    <w:rsid w:val="0011344C"/>
    <w:rsid w:val="00113D0C"/>
    <w:rsid w:val="00114009"/>
    <w:rsid w:val="001149DF"/>
    <w:rsid w:val="001157B6"/>
    <w:rsid w:val="00115907"/>
    <w:rsid w:val="00116777"/>
    <w:rsid w:val="00116DC2"/>
    <w:rsid w:val="00123590"/>
    <w:rsid w:val="0012391E"/>
    <w:rsid w:val="00123F3D"/>
    <w:rsid w:val="00125569"/>
    <w:rsid w:val="00125D7A"/>
    <w:rsid w:val="00126230"/>
    <w:rsid w:val="0013119E"/>
    <w:rsid w:val="001327DD"/>
    <w:rsid w:val="00133FE8"/>
    <w:rsid w:val="001362EB"/>
    <w:rsid w:val="0013701B"/>
    <w:rsid w:val="00137A2F"/>
    <w:rsid w:val="001403F0"/>
    <w:rsid w:val="00140710"/>
    <w:rsid w:val="00141F6F"/>
    <w:rsid w:val="001438EA"/>
    <w:rsid w:val="00145318"/>
    <w:rsid w:val="001455DA"/>
    <w:rsid w:val="0014612A"/>
    <w:rsid w:val="00151FE1"/>
    <w:rsid w:val="0015206A"/>
    <w:rsid w:val="001542F3"/>
    <w:rsid w:val="00155599"/>
    <w:rsid w:val="00163FB7"/>
    <w:rsid w:val="001667FA"/>
    <w:rsid w:val="001674B9"/>
    <w:rsid w:val="00173F00"/>
    <w:rsid w:val="00177912"/>
    <w:rsid w:val="00180C90"/>
    <w:rsid w:val="001816D1"/>
    <w:rsid w:val="00183C16"/>
    <w:rsid w:val="00185171"/>
    <w:rsid w:val="001853B2"/>
    <w:rsid w:val="0018552A"/>
    <w:rsid w:val="0019112A"/>
    <w:rsid w:val="00191344"/>
    <w:rsid w:val="0019175F"/>
    <w:rsid w:val="0019332B"/>
    <w:rsid w:val="001951F8"/>
    <w:rsid w:val="0019599E"/>
    <w:rsid w:val="00196BB5"/>
    <w:rsid w:val="001A0B20"/>
    <w:rsid w:val="001A1045"/>
    <w:rsid w:val="001A2FDA"/>
    <w:rsid w:val="001A7697"/>
    <w:rsid w:val="001B017F"/>
    <w:rsid w:val="001B14BD"/>
    <w:rsid w:val="001B2B1E"/>
    <w:rsid w:val="001B3211"/>
    <w:rsid w:val="001B3234"/>
    <w:rsid w:val="001B5395"/>
    <w:rsid w:val="001B5886"/>
    <w:rsid w:val="001B66AE"/>
    <w:rsid w:val="001C01D7"/>
    <w:rsid w:val="001C1975"/>
    <w:rsid w:val="001C6BDD"/>
    <w:rsid w:val="001C7864"/>
    <w:rsid w:val="001D1674"/>
    <w:rsid w:val="001D27E1"/>
    <w:rsid w:val="001D3223"/>
    <w:rsid w:val="001D4C12"/>
    <w:rsid w:val="001D503D"/>
    <w:rsid w:val="001D5693"/>
    <w:rsid w:val="001D7EC6"/>
    <w:rsid w:val="001E6320"/>
    <w:rsid w:val="001F0E77"/>
    <w:rsid w:val="001F1C88"/>
    <w:rsid w:val="001F411F"/>
    <w:rsid w:val="001F4A5E"/>
    <w:rsid w:val="001F6597"/>
    <w:rsid w:val="002016E6"/>
    <w:rsid w:val="0020197C"/>
    <w:rsid w:val="00201F23"/>
    <w:rsid w:val="002022F3"/>
    <w:rsid w:val="0020574F"/>
    <w:rsid w:val="00206B1F"/>
    <w:rsid w:val="00206EF4"/>
    <w:rsid w:val="00207802"/>
    <w:rsid w:val="00212CAF"/>
    <w:rsid w:val="00214056"/>
    <w:rsid w:val="00215083"/>
    <w:rsid w:val="00216723"/>
    <w:rsid w:val="00221EAD"/>
    <w:rsid w:val="00223E6D"/>
    <w:rsid w:val="00223F7C"/>
    <w:rsid w:val="00225441"/>
    <w:rsid w:val="002255F1"/>
    <w:rsid w:val="00230608"/>
    <w:rsid w:val="0023285D"/>
    <w:rsid w:val="00234093"/>
    <w:rsid w:val="002347AA"/>
    <w:rsid w:val="00235828"/>
    <w:rsid w:val="00235C87"/>
    <w:rsid w:val="00237F87"/>
    <w:rsid w:val="00240592"/>
    <w:rsid w:val="002410B4"/>
    <w:rsid w:val="00241F88"/>
    <w:rsid w:val="002443CC"/>
    <w:rsid w:val="00244638"/>
    <w:rsid w:val="0024537B"/>
    <w:rsid w:val="002460FD"/>
    <w:rsid w:val="00246A19"/>
    <w:rsid w:val="00247911"/>
    <w:rsid w:val="00253971"/>
    <w:rsid w:val="00253D6A"/>
    <w:rsid w:val="00254049"/>
    <w:rsid w:val="002560E6"/>
    <w:rsid w:val="00257308"/>
    <w:rsid w:val="00263234"/>
    <w:rsid w:val="00267454"/>
    <w:rsid w:val="00270505"/>
    <w:rsid w:val="00271E1B"/>
    <w:rsid w:val="00274F26"/>
    <w:rsid w:val="00275B59"/>
    <w:rsid w:val="0027674A"/>
    <w:rsid w:val="00281224"/>
    <w:rsid w:val="002812BE"/>
    <w:rsid w:val="0028189C"/>
    <w:rsid w:val="00282CDD"/>
    <w:rsid w:val="002831E1"/>
    <w:rsid w:val="002906C5"/>
    <w:rsid w:val="00291012"/>
    <w:rsid w:val="00291024"/>
    <w:rsid w:val="0029160A"/>
    <w:rsid w:val="00293AEC"/>
    <w:rsid w:val="00293FCA"/>
    <w:rsid w:val="0029512C"/>
    <w:rsid w:val="00296F6D"/>
    <w:rsid w:val="00297766"/>
    <w:rsid w:val="002A0A7A"/>
    <w:rsid w:val="002A1331"/>
    <w:rsid w:val="002A14C9"/>
    <w:rsid w:val="002A19C1"/>
    <w:rsid w:val="002A2720"/>
    <w:rsid w:val="002A3BD6"/>
    <w:rsid w:val="002A4481"/>
    <w:rsid w:val="002A77D4"/>
    <w:rsid w:val="002B06E7"/>
    <w:rsid w:val="002B2B75"/>
    <w:rsid w:val="002B3E11"/>
    <w:rsid w:val="002B4C86"/>
    <w:rsid w:val="002B55BB"/>
    <w:rsid w:val="002B7AD7"/>
    <w:rsid w:val="002C1B69"/>
    <w:rsid w:val="002C3FF4"/>
    <w:rsid w:val="002C5FF1"/>
    <w:rsid w:val="002C7219"/>
    <w:rsid w:val="002D2704"/>
    <w:rsid w:val="002D3A1B"/>
    <w:rsid w:val="002D4BA6"/>
    <w:rsid w:val="002D6201"/>
    <w:rsid w:val="002D73AE"/>
    <w:rsid w:val="002E0E37"/>
    <w:rsid w:val="002E2A98"/>
    <w:rsid w:val="002E2CB7"/>
    <w:rsid w:val="002E34AC"/>
    <w:rsid w:val="002E54AB"/>
    <w:rsid w:val="002E76E0"/>
    <w:rsid w:val="002F0BD4"/>
    <w:rsid w:val="002F0CBD"/>
    <w:rsid w:val="002F1C94"/>
    <w:rsid w:val="002F5420"/>
    <w:rsid w:val="002F71B1"/>
    <w:rsid w:val="0030060C"/>
    <w:rsid w:val="00301C82"/>
    <w:rsid w:val="00302173"/>
    <w:rsid w:val="003066A4"/>
    <w:rsid w:val="003109FB"/>
    <w:rsid w:val="00311D60"/>
    <w:rsid w:val="00312AFA"/>
    <w:rsid w:val="0031730C"/>
    <w:rsid w:val="00323B2D"/>
    <w:rsid w:val="00327C1C"/>
    <w:rsid w:val="003307BF"/>
    <w:rsid w:val="00330867"/>
    <w:rsid w:val="00331C00"/>
    <w:rsid w:val="00332378"/>
    <w:rsid w:val="0033281B"/>
    <w:rsid w:val="003360D7"/>
    <w:rsid w:val="00336C04"/>
    <w:rsid w:val="00340059"/>
    <w:rsid w:val="00341A5B"/>
    <w:rsid w:val="00342B5D"/>
    <w:rsid w:val="00344C42"/>
    <w:rsid w:val="00345C38"/>
    <w:rsid w:val="0034708E"/>
    <w:rsid w:val="00347D17"/>
    <w:rsid w:val="00352A86"/>
    <w:rsid w:val="00352D92"/>
    <w:rsid w:val="00353E54"/>
    <w:rsid w:val="003547F7"/>
    <w:rsid w:val="00354837"/>
    <w:rsid w:val="00355DCA"/>
    <w:rsid w:val="00357853"/>
    <w:rsid w:val="00361552"/>
    <w:rsid w:val="00362AA0"/>
    <w:rsid w:val="00363DD6"/>
    <w:rsid w:val="003674B8"/>
    <w:rsid w:val="003675A6"/>
    <w:rsid w:val="003701E5"/>
    <w:rsid w:val="0037159F"/>
    <w:rsid w:val="003745BD"/>
    <w:rsid w:val="003747FB"/>
    <w:rsid w:val="00374B01"/>
    <w:rsid w:val="00375114"/>
    <w:rsid w:val="0037715C"/>
    <w:rsid w:val="00377547"/>
    <w:rsid w:val="00380263"/>
    <w:rsid w:val="00380FD1"/>
    <w:rsid w:val="003818B4"/>
    <w:rsid w:val="0038240A"/>
    <w:rsid w:val="00384A88"/>
    <w:rsid w:val="00386AD5"/>
    <w:rsid w:val="0039171E"/>
    <w:rsid w:val="00391A17"/>
    <w:rsid w:val="00391C2B"/>
    <w:rsid w:val="00393770"/>
    <w:rsid w:val="003947DC"/>
    <w:rsid w:val="0039586B"/>
    <w:rsid w:val="00396ABC"/>
    <w:rsid w:val="00397DEE"/>
    <w:rsid w:val="003A0F1A"/>
    <w:rsid w:val="003A1226"/>
    <w:rsid w:val="003A2FA7"/>
    <w:rsid w:val="003A3F12"/>
    <w:rsid w:val="003A48B9"/>
    <w:rsid w:val="003A68DB"/>
    <w:rsid w:val="003B6AB0"/>
    <w:rsid w:val="003B74DE"/>
    <w:rsid w:val="003B7D47"/>
    <w:rsid w:val="003C4E69"/>
    <w:rsid w:val="003C5EDD"/>
    <w:rsid w:val="003C6B56"/>
    <w:rsid w:val="003D19EA"/>
    <w:rsid w:val="003D213B"/>
    <w:rsid w:val="003D24FF"/>
    <w:rsid w:val="003D58D4"/>
    <w:rsid w:val="003E019B"/>
    <w:rsid w:val="003E0C1A"/>
    <w:rsid w:val="003E0C59"/>
    <w:rsid w:val="003E128C"/>
    <w:rsid w:val="003E1762"/>
    <w:rsid w:val="003E2EAA"/>
    <w:rsid w:val="003E374E"/>
    <w:rsid w:val="003E3763"/>
    <w:rsid w:val="003F1456"/>
    <w:rsid w:val="003F1FA5"/>
    <w:rsid w:val="003F289C"/>
    <w:rsid w:val="003F2FEE"/>
    <w:rsid w:val="003F51CF"/>
    <w:rsid w:val="004000AF"/>
    <w:rsid w:val="00400733"/>
    <w:rsid w:val="00401CE3"/>
    <w:rsid w:val="004023F7"/>
    <w:rsid w:val="00402593"/>
    <w:rsid w:val="00402DF8"/>
    <w:rsid w:val="00403744"/>
    <w:rsid w:val="00403E3F"/>
    <w:rsid w:val="004058D4"/>
    <w:rsid w:val="004064FE"/>
    <w:rsid w:val="00406796"/>
    <w:rsid w:val="00407EB6"/>
    <w:rsid w:val="00411A67"/>
    <w:rsid w:val="00411CE4"/>
    <w:rsid w:val="00412561"/>
    <w:rsid w:val="00413FBF"/>
    <w:rsid w:val="00414E1E"/>
    <w:rsid w:val="00414E7D"/>
    <w:rsid w:val="0041566F"/>
    <w:rsid w:val="0041609E"/>
    <w:rsid w:val="00416CA3"/>
    <w:rsid w:val="00420A35"/>
    <w:rsid w:val="00421325"/>
    <w:rsid w:val="004223E9"/>
    <w:rsid w:val="004247E5"/>
    <w:rsid w:val="004260A7"/>
    <w:rsid w:val="00430B92"/>
    <w:rsid w:val="00430F98"/>
    <w:rsid w:val="00434B6D"/>
    <w:rsid w:val="00440322"/>
    <w:rsid w:val="00440F80"/>
    <w:rsid w:val="004410F0"/>
    <w:rsid w:val="0044200D"/>
    <w:rsid w:val="004447AC"/>
    <w:rsid w:val="004511B9"/>
    <w:rsid w:val="004516F6"/>
    <w:rsid w:val="00451DD9"/>
    <w:rsid w:val="00452812"/>
    <w:rsid w:val="00455877"/>
    <w:rsid w:val="00456E92"/>
    <w:rsid w:val="00457DEE"/>
    <w:rsid w:val="00462364"/>
    <w:rsid w:val="0046400B"/>
    <w:rsid w:val="0046598D"/>
    <w:rsid w:val="0047089B"/>
    <w:rsid w:val="00471558"/>
    <w:rsid w:val="004730CC"/>
    <w:rsid w:val="00473D2F"/>
    <w:rsid w:val="00473DDD"/>
    <w:rsid w:val="00474D0C"/>
    <w:rsid w:val="00475BCA"/>
    <w:rsid w:val="00476AEB"/>
    <w:rsid w:val="00476CED"/>
    <w:rsid w:val="00476ED3"/>
    <w:rsid w:val="004804E6"/>
    <w:rsid w:val="0048144A"/>
    <w:rsid w:val="004828A8"/>
    <w:rsid w:val="00484DBE"/>
    <w:rsid w:val="0048571F"/>
    <w:rsid w:val="00485A73"/>
    <w:rsid w:val="00486C25"/>
    <w:rsid w:val="004876E7"/>
    <w:rsid w:val="0049059A"/>
    <w:rsid w:val="00492F51"/>
    <w:rsid w:val="0049436F"/>
    <w:rsid w:val="00495AF4"/>
    <w:rsid w:val="004977D7"/>
    <w:rsid w:val="004A01AD"/>
    <w:rsid w:val="004A334B"/>
    <w:rsid w:val="004A5C7A"/>
    <w:rsid w:val="004A6B63"/>
    <w:rsid w:val="004B18F9"/>
    <w:rsid w:val="004B326F"/>
    <w:rsid w:val="004B6251"/>
    <w:rsid w:val="004C2850"/>
    <w:rsid w:val="004C4CD5"/>
    <w:rsid w:val="004C7154"/>
    <w:rsid w:val="004D0BBD"/>
    <w:rsid w:val="004D0FAE"/>
    <w:rsid w:val="004D11CE"/>
    <w:rsid w:val="004D2DA3"/>
    <w:rsid w:val="004D37F7"/>
    <w:rsid w:val="004D405E"/>
    <w:rsid w:val="004E053D"/>
    <w:rsid w:val="004E20F2"/>
    <w:rsid w:val="004E2871"/>
    <w:rsid w:val="004E292B"/>
    <w:rsid w:val="004E3A8E"/>
    <w:rsid w:val="004E47CD"/>
    <w:rsid w:val="004E4FA6"/>
    <w:rsid w:val="004F057C"/>
    <w:rsid w:val="004F0D3A"/>
    <w:rsid w:val="004F0FDC"/>
    <w:rsid w:val="004F1936"/>
    <w:rsid w:val="004F2F33"/>
    <w:rsid w:val="004F3F12"/>
    <w:rsid w:val="004F4156"/>
    <w:rsid w:val="004F51AB"/>
    <w:rsid w:val="004F6B4C"/>
    <w:rsid w:val="00500045"/>
    <w:rsid w:val="00501F09"/>
    <w:rsid w:val="00503762"/>
    <w:rsid w:val="00505949"/>
    <w:rsid w:val="00505E6C"/>
    <w:rsid w:val="00507F22"/>
    <w:rsid w:val="00511F00"/>
    <w:rsid w:val="00514FAF"/>
    <w:rsid w:val="00520140"/>
    <w:rsid w:val="00522CC7"/>
    <w:rsid w:val="005235D7"/>
    <w:rsid w:val="0052528D"/>
    <w:rsid w:val="00525B9A"/>
    <w:rsid w:val="00527A85"/>
    <w:rsid w:val="005307B0"/>
    <w:rsid w:val="005313EF"/>
    <w:rsid w:val="005317DA"/>
    <w:rsid w:val="00531D70"/>
    <w:rsid w:val="00533881"/>
    <w:rsid w:val="00541107"/>
    <w:rsid w:val="00544C8C"/>
    <w:rsid w:val="00544F01"/>
    <w:rsid w:val="00546CA6"/>
    <w:rsid w:val="00551A02"/>
    <w:rsid w:val="005534FA"/>
    <w:rsid w:val="00554A7C"/>
    <w:rsid w:val="00554E62"/>
    <w:rsid w:val="00556EE4"/>
    <w:rsid w:val="00557373"/>
    <w:rsid w:val="005601E6"/>
    <w:rsid w:val="005621A5"/>
    <w:rsid w:val="005628EE"/>
    <w:rsid w:val="00563C36"/>
    <w:rsid w:val="00565BD1"/>
    <w:rsid w:val="00566E2E"/>
    <w:rsid w:val="00567D4F"/>
    <w:rsid w:val="0057085A"/>
    <w:rsid w:val="00570CCB"/>
    <w:rsid w:val="005721FE"/>
    <w:rsid w:val="00576427"/>
    <w:rsid w:val="005769DD"/>
    <w:rsid w:val="00580843"/>
    <w:rsid w:val="00581494"/>
    <w:rsid w:val="00581A18"/>
    <w:rsid w:val="00582E35"/>
    <w:rsid w:val="005832DF"/>
    <w:rsid w:val="00584E97"/>
    <w:rsid w:val="005933E1"/>
    <w:rsid w:val="005934D0"/>
    <w:rsid w:val="0059683D"/>
    <w:rsid w:val="005A1605"/>
    <w:rsid w:val="005A21A4"/>
    <w:rsid w:val="005A4BE3"/>
    <w:rsid w:val="005A5E07"/>
    <w:rsid w:val="005A7873"/>
    <w:rsid w:val="005B1409"/>
    <w:rsid w:val="005B3A44"/>
    <w:rsid w:val="005B3A46"/>
    <w:rsid w:val="005B41C3"/>
    <w:rsid w:val="005B4CE5"/>
    <w:rsid w:val="005B7812"/>
    <w:rsid w:val="005C3107"/>
    <w:rsid w:val="005C717B"/>
    <w:rsid w:val="005D3276"/>
    <w:rsid w:val="005D3A03"/>
    <w:rsid w:val="005D3B8D"/>
    <w:rsid w:val="005D540C"/>
    <w:rsid w:val="005E0D2D"/>
    <w:rsid w:val="005E26DC"/>
    <w:rsid w:val="005F0920"/>
    <w:rsid w:val="005F0BE8"/>
    <w:rsid w:val="005F1D19"/>
    <w:rsid w:val="005F2B82"/>
    <w:rsid w:val="005F3ADF"/>
    <w:rsid w:val="005F4719"/>
    <w:rsid w:val="005F5206"/>
    <w:rsid w:val="00600FE1"/>
    <w:rsid w:val="00602B36"/>
    <w:rsid w:val="006031D1"/>
    <w:rsid w:val="00604CB1"/>
    <w:rsid w:val="00604CD2"/>
    <w:rsid w:val="00606295"/>
    <w:rsid w:val="00611937"/>
    <w:rsid w:val="00615874"/>
    <w:rsid w:val="00615BD7"/>
    <w:rsid w:val="006174E4"/>
    <w:rsid w:val="00617730"/>
    <w:rsid w:val="00617901"/>
    <w:rsid w:val="006200F1"/>
    <w:rsid w:val="00627F62"/>
    <w:rsid w:val="00630786"/>
    <w:rsid w:val="00635099"/>
    <w:rsid w:val="00635536"/>
    <w:rsid w:val="00635E22"/>
    <w:rsid w:val="006378A7"/>
    <w:rsid w:val="00640B27"/>
    <w:rsid w:val="006426C8"/>
    <w:rsid w:val="00642D72"/>
    <w:rsid w:val="00646BA8"/>
    <w:rsid w:val="00652083"/>
    <w:rsid w:val="006523DF"/>
    <w:rsid w:val="006537C6"/>
    <w:rsid w:val="0065494E"/>
    <w:rsid w:val="00654B64"/>
    <w:rsid w:val="006618A2"/>
    <w:rsid w:val="00662CA7"/>
    <w:rsid w:val="00664BF9"/>
    <w:rsid w:val="00665594"/>
    <w:rsid w:val="00673419"/>
    <w:rsid w:val="0067455A"/>
    <w:rsid w:val="006761B3"/>
    <w:rsid w:val="00677A26"/>
    <w:rsid w:val="006829BC"/>
    <w:rsid w:val="00683B10"/>
    <w:rsid w:val="00684B00"/>
    <w:rsid w:val="00687DEF"/>
    <w:rsid w:val="00694274"/>
    <w:rsid w:val="006945AD"/>
    <w:rsid w:val="00696789"/>
    <w:rsid w:val="00697FAC"/>
    <w:rsid w:val="006A0FDA"/>
    <w:rsid w:val="006A1A1F"/>
    <w:rsid w:val="006A1F9F"/>
    <w:rsid w:val="006A33DF"/>
    <w:rsid w:val="006A764D"/>
    <w:rsid w:val="006B0D56"/>
    <w:rsid w:val="006B5899"/>
    <w:rsid w:val="006B5961"/>
    <w:rsid w:val="006C2EF8"/>
    <w:rsid w:val="006C5946"/>
    <w:rsid w:val="006C77D0"/>
    <w:rsid w:val="006D01A1"/>
    <w:rsid w:val="006D01CC"/>
    <w:rsid w:val="006D1339"/>
    <w:rsid w:val="006D3284"/>
    <w:rsid w:val="006D7F2B"/>
    <w:rsid w:val="006E2EEA"/>
    <w:rsid w:val="006E5068"/>
    <w:rsid w:val="006E59E7"/>
    <w:rsid w:val="006E794F"/>
    <w:rsid w:val="006E7E6E"/>
    <w:rsid w:val="006F33F9"/>
    <w:rsid w:val="006F49FB"/>
    <w:rsid w:val="006F509F"/>
    <w:rsid w:val="006F5F6E"/>
    <w:rsid w:val="006F782D"/>
    <w:rsid w:val="007011AB"/>
    <w:rsid w:val="00701378"/>
    <w:rsid w:val="00701DA1"/>
    <w:rsid w:val="007029B0"/>
    <w:rsid w:val="007032C4"/>
    <w:rsid w:val="00703C0D"/>
    <w:rsid w:val="007059A9"/>
    <w:rsid w:val="007069E2"/>
    <w:rsid w:val="00707593"/>
    <w:rsid w:val="00707BD7"/>
    <w:rsid w:val="0071047C"/>
    <w:rsid w:val="007119ED"/>
    <w:rsid w:val="00711DBC"/>
    <w:rsid w:val="00713523"/>
    <w:rsid w:val="00720319"/>
    <w:rsid w:val="00720E39"/>
    <w:rsid w:val="0072145C"/>
    <w:rsid w:val="00724122"/>
    <w:rsid w:val="0072456E"/>
    <w:rsid w:val="00724EFA"/>
    <w:rsid w:val="00724F2E"/>
    <w:rsid w:val="00725AB2"/>
    <w:rsid w:val="00727A1E"/>
    <w:rsid w:val="00727DF1"/>
    <w:rsid w:val="00727EED"/>
    <w:rsid w:val="00730253"/>
    <w:rsid w:val="007305BF"/>
    <w:rsid w:val="00731AD6"/>
    <w:rsid w:val="00733222"/>
    <w:rsid w:val="0073511A"/>
    <w:rsid w:val="007359AB"/>
    <w:rsid w:val="00740BC2"/>
    <w:rsid w:val="00746F21"/>
    <w:rsid w:val="00747164"/>
    <w:rsid w:val="007479ED"/>
    <w:rsid w:val="00755A6B"/>
    <w:rsid w:val="007618E0"/>
    <w:rsid w:val="00763545"/>
    <w:rsid w:val="00766EC6"/>
    <w:rsid w:val="007670D3"/>
    <w:rsid w:val="00767B4C"/>
    <w:rsid w:val="0077069B"/>
    <w:rsid w:val="0077092B"/>
    <w:rsid w:val="00770A04"/>
    <w:rsid w:val="007737B6"/>
    <w:rsid w:val="007759B3"/>
    <w:rsid w:val="007807E4"/>
    <w:rsid w:val="007818FF"/>
    <w:rsid w:val="0078327E"/>
    <w:rsid w:val="007836B2"/>
    <w:rsid w:val="00786E03"/>
    <w:rsid w:val="007901B6"/>
    <w:rsid w:val="00791218"/>
    <w:rsid w:val="007936D5"/>
    <w:rsid w:val="00794F3A"/>
    <w:rsid w:val="0079562D"/>
    <w:rsid w:val="007958DB"/>
    <w:rsid w:val="007966A1"/>
    <w:rsid w:val="007A05B5"/>
    <w:rsid w:val="007A3B8B"/>
    <w:rsid w:val="007A4BD7"/>
    <w:rsid w:val="007A50EC"/>
    <w:rsid w:val="007A5EDD"/>
    <w:rsid w:val="007A6346"/>
    <w:rsid w:val="007A6461"/>
    <w:rsid w:val="007A7DF0"/>
    <w:rsid w:val="007B14E3"/>
    <w:rsid w:val="007B1F1B"/>
    <w:rsid w:val="007B6807"/>
    <w:rsid w:val="007C25E9"/>
    <w:rsid w:val="007C4A5E"/>
    <w:rsid w:val="007C4C65"/>
    <w:rsid w:val="007C4D0C"/>
    <w:rsid w:val="007C52CE"/>
    <w:rsid w:val="007C7476"/>
    <w:rsid w:val="007C74B1"/>
    <w:rsid w:val="007D0CE3"/>
    <w:rsid w:val="007D22EC"/>
    <w:rsid w:val="007D6611"/>
    <w:rsid w:val="007E35DA"/>
    <w:rsid w:val="007E44AB"/>
    <w:rsid w:val="007E65B8"/>
    <w:rsid w:val="007F0909"/>
    <w:rsid w:val="007F171A"/>
    <w:rsid w:val="007F17F3"/>
    <w:rsid w:val="007F41E5"/>
    <w:rsid w:val="007F5644"/>
    <w:rsid w:val="007F58B0"/>
    <w:rsid w:val="007F61D0"/>
    <w:rsid w:val="007F6336"/>
    <w:rsid w:val="008002C0"/>
    <w:rsid w:val="00801AD1"/>
    <w:rsid w:val="00802E05"/>
    <w:rsid w:val="008046DE"/>
    <w:rsid w:val="00806663"/>
    <w:rsid w:val="00811079"/>
    <w:rsid w:val="008126D5"/>
    <w:rsid w:val="00812DC4"/>
    <w:rsid w:val="00816D59"/>
    <w:rsid w:val="008174EA"/>
    <w:rsid w:val="008179B7"/>
    <w:rsid w:val="00821169"/>
    <w:rsid w:val="00821B28"/>
    <w:rsid w:val="00821F20"/>
    <w:rsid w:val="00822128"/>
    <w:rsid w:val="00824164"/>
    <w:rsid w:val="0082471D"/>
    <w:rsid w:val="0082565C"/>
    <w:rsid w:val="00825775"/>
    <w:rsid w:val="00826607"/>
    <w:rsid w:val="00831A70"/>
    <w:rsid w:val="00833894"/>
    <w:rsid w:val="0083673B"/>
    <w:rsid w:val="00837185"/>
    <w:rsid w:val="008371B5"/>
    <w:rsid w:val="00840DC8"/>
    <w:rsid w:val="00841281"/>
    <w:rsid w:val="0084447C"/>
    <w:rsid w:val="0084612A"/>
    <w:rsid w:val="00847AD5"/>
    <w:rsid w:val="00850378"/>
    <w:rsid w:val="008526B4"/>
    <w:rsid w:val="0085272F"/>
    <w:rsid w:val="00852BF5"/>
    <w:rsid w:val="00860073"/>
    <w:rsid w:val="00864265"/>
    <w:rsid w:val="00864323"/>
    <w:rsid w:val="00864808"/>
    <w:rsid w:val="008652D7"/>
    <w:rsid w:val="008653EE"/>
    <w:rsid w:val="00867A40"/>
    <w:rsid w:val="0087486D"/>
    <w:rsid w:val="00875FA3"/>
    <w:rsid w:val="0087690F"/>
    <w:rsid w:val="00876959"/>
    <w:rsid w:val="00880044"/>
    <w:rsid w:val="0088345B"/>
    <w:rsid w:val="00883584"/>
    <w:rsid w:val="008867B8"/>
    <w:rsid w:val="008868F2"/>
    <w:rsid w:val="00892043"/>
    <w:rsid w:val="00893402"/>
    <w:rsid w:val="00893DAF"/>
    <w:rsid w:val="008A1ADC"/>
    <w:rsid w:val="008A4FB7"/>
    <w:rsid w:val="008B0478"/>
    <w:rsid w:val="008B24F5"/>
    <w:rsid w:val="008B2689"/>
    <w:rsid w:val="008B79B7"/>
    <w:rsid w:val="008C0A99"/>
    <w:rsid w:val="008C28C1"/>
    <w:rsid w:val="008C5323"/>
    <w:rsid w:val="008C61E9"/>
    <w:rsid w:val="008C6738"/>
    <w:rsid w:val="008C6785"/>
    <w:rsid w:val="008C7F8F"/>
    <w:rsid w:val="008D1015"/>
    <w:rsid w:val="008D121E"/>
    <w:rsid w:val="008D2235"/>
    <w:rsid w:val="008D22B8"/>
    <w:rsid w:val="008D44F2"/>
    <w:rsid w:val="008D54A9"/>
    <w:rsid w:val="008D5C38"/>
    <w:rsid w:val="008D7F2A"/>
    <w:rsid w:val="008E1739"/>
    <w:rsid w:val="008E2243"/>
    <w:rsid w:val="008E2C56"/>
    <w:rsid w:val="008E2DF6"/>
    <w:rsid w:val="008E33F7"/>
    <w:rsid w:val="008E3F37"/>
    <w:rsid w:val="008E6031"/>
    <w:rsid w:val="008E7CC6"/>
    <w:rsid w:val="008F0545"/>
    <w:rsid w:val="008F0926"/>
    <w:rsid w:val="008F3B54"/>
    <w:rsid w:val="008F4A94"/>
    <w:rsid w:val="008F6903"/>
    <w:rsid w:val="00900AE7"/>
    <w:rsid w:val="00902A94"/>
    <w:rsid w:val="00903E61"/>
    <w:rsid w:val="00903F13"/>
    <w:rsid w:val="0090667C"/>
    <w:rsid w:val="00906AB1"/>
    <w:rsid w:val="00910F28"/>
    <w:rsid w:val="00911CB6"/>
    <w:rsid w:val="00912A8B"/>
    <w:rsid w:val="00917982"/>
    <w:rsid w:val="009202D8"/>
    <w:rsid w:val="00921927"/>
    <w:rsid w:val="00924497"/>
    <w:rsid w:val="00931424"/>
    <w:rsid w:val="00931474"/>
    <w:rsid w:val="009353F9"/>
    <w:rsid w:val="009417B6"/>
    <w:rsid w:val="00942912"/>
    <w:rsid w:val="00942C23"/>
    <w:rsid w:val="0094624A"/>
    <w:rsid w:val="00946632"/>
    <w:rsid w:val="00946F7B"/>
    <w:rsid w:val="00947B40"/>
    <w:rsid w:val="009502A8"/>
    <w:rsid w:val="009502DB"/>
    <w:rsid w:val="0095093F"/>
    <w:rsid w:val="009515F6"/>
    <w:rsid w:val="00951C29"/>
    <w:rsid w:val="0095205E"/>
    <w:rsid w:val="00952AE5"/>
    <w:rsid w:val="00957090"/>
    <w:rsid w:val="00961632"/>
    <w:rsid w:val="00962104"/>
    <w:rsid w:val="00962A3B"/>
    <w:rsid w:val="00963312"/>
    <w:rsid w:val="00966293"/>
    <w:rsid w:val="00967BB6"/>
    <w:rsid w:val="00967C9C"/>
    <w:rsid w:val="0097072B"/>
    <w:rsid w:val="009713BE"/>
    <w:rsid w:val="009725C9"/>
    <w:rsid w:val="009731E4"/>
    <w:rsid w:val="009734A1"/>
    <w:rsid w:val="00975D45"/>
    <w:rsid w:val="009818E9"/>
    <w:rsid w:val="00982548"/>
    <w:rsid w:val="00982E10"/>
    <w:rsid w:val="00994A2B"/>
    <w:rsid w:val="009967CB"/>
    <w:rsid w:val="009A192C"/>
    <w:rsid w:val="009A2827"/>
    <w:rsid w:val="009A3351"/>
    <w:rsid w:val="009A520F"/>
    <w:rsid w:val="009A5F91"/>
    <w:rsid w:val="009A6A3B"/>
    <w:rsid w:val="009B632F"/>
    <w:rsid w:val="009B6496"/>
    <w:rsid w:val="009B7D82"/>
    <w:rsid w:val="009C21F1"/>
    <w:rsid w:val="009C4D64"/>
    <w:rsid w:val="009C59C9"/>
    <w:rsid w:val="009C7AFC"/>
    <w:rsid w:val="009D0DA8"/>
    <w:rsid w:val="009D1FBA"/>
    <w:rsid w:val="009D25FA"/>
    <w:rsid w:val="009D555F"/>
    <w:rsid w:val="009D583B"/>
    <w:rsid w:val="009D6302"/>
    <w:rsid w:val="009D7A92"/>
    <w:rsid w:val="009E081F"/>
    <w:rsid w:val="009E1575"/>
    <w:rsid w:val="009E1F86"/>
    <w:rsid w:val="009E2F24"/>
    <w:rsid w:val="009E37E2"/>
    <w:rsid w:val="009E3CAD"/>
    <w:rsid w:val="009E469D"/>
    <w:rsid w:val="009E4D89"/>
    <w:rsid w:val="009E5751"/>
    <w:rsid w:val="009E6C9B"/>
    <w:rsid w:val="009E6F75"/>
    <w:rsid w:val="009F1305"/>
    <w:rsid w:val="009F1BA0"/>
    <w:rsid w:val="009F1C15"/>
    <w:rsid w:val="009F3368"/>
    <w:rsid w:val="009F37FB"/>
    <w:rsid w:val="009F4696"/>
    <w:rsid w:val="009F7078"/>
    <w:rsid w:val="009F72F9"/>
    <w:rsid w:val="009F7587"/>
    <w:rsid w:val="009F7D3F"/>
    <w:rsid w:val="009F7F4B"/>
    <w:rsid w:val="00A00180"/>
    <w:rsid w:val="00A00E63"/>
    <w:rsid w:val="00A0284C"/>
    <w:rsid w:val="00A043B7"/>
    <w:rsid w:val="00A072EB"/>
    <w:rsid w:val="00A10E86"/>
    <w:rsid w:val="00A12545"/>
    <w:rsid w:val="00A1576D"/>
    <w:rsid w:val="00A158A4"/>
    <w:rsid w:val="00A205DE"/>
    <w:rsid w:val="00A21E4F"/>
    <w:rsid w:val="00A22767"/>
    <w:rsid w:val="00A254E0"/>
    <w:rsid w:val="00A2712A"/>
    <w:rsid w:val="00A2725B"/>
    <w:rsid w:val="00A27D62"/>
    <w:rsid w:val="00A3006E"/>
    <w:rsid w:val="00A30908"/>
    <w:rsid w:val="00A322C1"/>
    <w:rsid w:val="00A32323"/>
    <w:rsid w:val="00A3292B"/>
    <w:rsid w:val="00A32FFC"/>
    <w:rsid w:val="00A332E8"/>
    <w:rsid w:val="00A338B8"/>
    <w:rsid w:val="00A33E68"/>
    <w:rsid w:val="00A3479C"/>
    <w:rsid w:val="00A40593"/>
    <w:rsid w:val="00A41C6C"/>
    <w:rsid w:val="00A425EF"/>
    <w:rsid w:val="00A43669"/>
    <w:rsid w:val="00A454AE"/>
    <w:rsid w:val="00A45AD0"/>
    <w:rsid w:val="00A46ACE"/>
    <w:rsid w:val="00A471A4"/>
    <w:rsid w:val="00A5171A"/>
    <w:rsid w:val="00A5465D"/>
    <w:rsid w:val="00A54983"/>
    <w:rsid w:val="00A54B8F"/>
    <w:rsid w:val="00A559E5"/>
    <w:rsid w:val="00A6578A"/>
    <w:rsid w:val="00A66D87"/>
    <w:rsid w:val="00A711B3"/>
    <w:rsid w:val="00A752EA"/>
    <w:rsid w:val="00A761C0"/>
    <w:rsid w:val="00A8056B"/>
    <w:rsid w:val="00A8217B"/>
    <w:rsid w:val="00A824F0"/>
    <w:rsid w:val="00A83182"/>
    <w:rsid w:val="00A83C57"/>
    <w:rsid w:val="00A84E1D"/>
    <w:rsid w:val="00A8600F"/>
    <w:rsid w:val="00A86391"/>
    <w:rsid w:val="00A87A95"/>
    <w:rsid w:val="00A941B8"/>
    <w:rsid w:val="00A94ABA"/>
    <w:rsid w:val="00A978E0"/>
    <w:rsid w:val="00A97FE8"/>
    <w:rsid w:val="00AA4779"/>
    <w:rsid w:val="00AA578F"/>
    <w:rsid w:val="00AA5825"/>
    <w:rsid w:val="00AA5B26"/>
    <w:rsid w:val="00AA6137"/>
    <w:rsid w:val="00AB3B7C"/>
    <w:rsid w:val="00AB3FDE"/>
    <w:rsid w:val="00AB5359"/>
    <w:rsid w:val="00AB5B58"/>
    <w:rsid w:val="00AB6E8F"/>
    <w:rsid w:val="00AC1DBF"/>
    <w:rsid w:val="00AC21D1"/>
    <w:rsid w:val="00AC244B"/>
    <w:rsid w:val="00AC4994"/>
    <w:rsid w:val="00AC50CA"/>
    <w:rsid w:val="00AC662D"/>
    <w:rsid w:val="00AC67B7"/>
    <w:rsid w:val="00AD1E3E"/>
    <w:rsid w:val="00AD2427"/>
    <w:rsid w:val="00AD5A27"/>
    <w:rsid w:val="00AD5B82"/>
    <w:rsid w:val="00AE0D33"/>
    <w:rsid w:val="00AE2422"/>
    <w:rsid w:val="00AE27A8"/>
    <w:rsid w:val="00AF01C4"/>
    <w:rsid w:val="00AF01D1"/>
    <w:rsid w:val="00AF0E49"/>
    <w:rsid w:val="00AF3FF2"/>
    <w:rsid w:val="00AF44AE"/>
    <w:rsid w:val="00B0078E"/>
    <w:rsid w:val="00B0095C"/>
    <w:rsid w:val="00B00CE4"/>
    <w:rsid w:val="00B01BF5"/>
    <w:rsid w:val="00B01DC6"/>
    <w:rsid w:val="00B0318D"/>
    <w:rsid w:val="00B040D3"/>
    <w:rsid w:val="00B06369"/>
    <w:rsid w:val="00B07633"/>
    <w:rsid w:val="00B11C26"/>
    <w:rsid w:val="00B11DBD"/>
    <w:rsid w:val="00B12FD1"/>
    <w:rsid w:val="00B133DB"/>
    <w:rsid w:val="00B15AFE"/>
    <w:rsid w:val="00B20664"/>
    <w:rsid w:val="00B21887"/>
    <w:rsid w:val="00B21C64"/>
    <w:rsid w:val="00B26337"/>
    <w:rsid w:val="00B26C33"/>
    <w:rsid w:val="00B32A52"/>
    <w:rsid w:val="00B32EBF"/>
    <w:rsid w:val="00B33DE1"/>
    <w:rsid w:val="00B34A63"/>
    <w:rsid w:val="00B36142"/>
    <w:rsid w:val="00B400C7"/>
    <w:rsid w:val="00B404C5"/>
    <w:rsid w:val="00B4096E"/>
    <w:rsid w:val="00B4181E"/>
    <w:rsid w:val="00B424A5"/>
    <w:rsid w:val="00B46044"/>
    <w:rsid w:val="00B478CE"/>
    <w:rsid w:val="00B5123F"/>
    <w:rsid w:val="00B5412C"/>
    <w:rsid w:val="00B5454F"/>
    <w:rsid w:val="00B546E5"/>
    <w:rsid w:val="00B559F8"/>
    <w:rsid w:val="00B60C7B"/>
    <w:rsid w:val="00B6200E"/>
    <w:rsid w:val="00B6561E"/>
    <w:rsid w:val="00B71D69"/>
    <w:rsid w:val="00B7220A"/>
    <w:rsid w:val="00B735AC"/>
    <w:rsid w:val="00B73780"/>
    <w:rsid w:val="00B7464B"/>
    <w:rsid w:val="00B76091"/>
    <w:rsid w:val="00B8153B"/>
    <w:rsid w:val="00B821A3"/>
    <w:rsid w:val="00B823AA"/>
    <w:rsid w:val="00B83456"/>
    <w:rsid w:val="00B8401A"/>
    <w:rsid w:val="00B84409"/>
    <w:rsid w:val="00B84460"/>
    <w:rsid w:val="00B860F8"/>
    <w:rsid w:val="00B86905"/>
    <w:rsid w:val="00B86D9B"/>
    <w:rsid w:val="00B87EDF"/>
    <w:rsid w:val="00B90239"/>
    <w:rsid w:val="00B90372"/>
    <w:rsid w:val="00B916B8"/>
    <w:rsid w:val="00B926F8"/>
    <w:rsid w:val="00B92979"/>
    <w:rsid w:val="00B948E5"/>
    <w:rsid w:val="00B97BA8"/>
    <w:rsid w:val="00BA046B"/>
    <w:rsid w:val="00BA1248"/>
    <w:rsid w:val="00BA21CD"/>
    <w:rsid w:val="00BA2275"/>
    <w:rsid w:val="00BA45DB"/>
    <w:rsid w:val="00BA71C8"/>
    <w:rsid w:val="00BB3023"/>
    <w:rsid w:val="00BB3293"/>
    <w:rsid w:val="00BB3559"/>
    <w:rsid w:val="00BB3B73"/>
    <w:rsid w:val="00BB6643"/>
    <w:rsid w:val="00BC1CE8"/>
    <w:rsid w:val="00BC1DE1"/>
    <w:rsid w:val="00BC2493"/>
    <w:rsid w:val="00BC4302"/>
    <w:rsid w:val="00BC44F6"/>
    <w:rsid w:val="00BC4E5C"/>
    <w:rsid w:val="00BC54AA"/>
    <w:rsid w:val="00BC5859"/>
    <w:rsid w:val="00BD0572"/>
    <w:rsid w:val="00BD188D"/>
    <w:rsid w:val="00BD3605"/>
    <w:rsid w:val="00BD3969"/>
    <w:rsid w:val="00BD3D3D"/>
    <w:rsid w:val="00BD4D01"/>
    <w:rsid w:val="00BD581A"/>
    <w:rsid w:val="00BD696E"/>
    <w:rsid w:val="00BD715D"/>
    <w:rsid w:val="00BE262E"/>
    <w:rsid w:val="00BE391B"/>
    <w:rsid w:val="00BE3D98"/>
    <w:rsid w:val="00BE4EC8"/>
    <w:rsid w:val="00BF08FA"/>
    <w:rsid w:val="00BF1A40"/>
    <w:rsid w:val="00BF1BC3"/>
    <w:rsid w:val="00BF3B11"/>
    <w:rsid w:val="00BF4184"/>
    <w:rsid w:val="00BF42DD"/>
    <w:rsid w:val="00BF5F4C"/>
    <w:rsid w:val="00C01B39"/>
    <w:rsid w:val="00C0228E"/>
    <w:rsid w:val="00C0287F"/>
    <w:rsid w:val="00C042BE"/>
    <w:rsid w:val="00C0601E"/>
    <w:rsid w:val="00C0666A"/>
    <w:rsid w:val="00C10582"/>
    <w:rsid w:val="00C1243B"/>
    <w:rsid w:val="00C136EB"/>
    <w:rsid w:val="00C13A37"/>
    <w:rsid w:val="00C15699"/>
    <w:rsid w:val="00C1676D"/>
    <w:rsid w:val="00C21C0A"/>
    <w:rsid w:val="00C21DF5"/>
    <w:rsid w:val="00C236CB"/>
    <w:rsid w:val="00C23ABA"/>
    <w:rsid w:val="00C26550"/>
    <w:rsid w:val="00C26EC3"/>
    <w:rsid w:val="00C27932"/>
    <w:rsid w:val="00C279F6"/>
    <w:rsid w:val="00C300C4"/>
    <w:rsid w:val="00C30388"/>
    <w:rsid w:val="00C30412"/>
    <w:rsid w:val="00C3041A"/>
    <w:rsid w:val="00C31D30"/>
    <w:rsid w:val="00C3209C"/>
    <w:rsid w:val="00C32420"/>
    <w:rsid w:val="00C32D69"/>
    <w:rsid w:val="00C34988"/>
    <w:rsid w:val="00C35B62"/>
    <w:rsid w:val="00C361D4"/>
    <w:rsid w:val="00C3714A"/>
    <w:rsid w:val="00C411F7"/>
    <w:rsid w:val="00C43714"/>
    <w:rsid w:val="00C459B7"/>
    <w:rsid w:val="00C50F35"/>
    <w:rsid w:val="00C51F8D"/>
    <w:rsid w:val="00C52F80"/>
    <w:rsid w:val="00C53909"/>
    <w:rsid w:val="00C5582A"/>
    <w:rsid w:val="00C56A58"/>
    <w:rsid w:val="00C57A42"/>
    <w:rsid w:val="00C6189C"/>
    <w:rsid w:val="00C66C03"/>
    <w:rsid w:val="00C7087D"/>
    <w:rsid w:val="00C71475"/>
    <w:rsid w:val="00C71582"/>
    <w:rsid w:val="00C71A67"/>
    <w:rsid w:val="00C73421"/>
    <w:rsid w:val="00C74BFE"/>
    <w:rsid w:val="00C8015A"/>
    <w:rsid w:val="00C81539"/>
    <w:rsid w:val="00C835DA"/>
    <w:rsid w:val="00C87206"/>
    <w:rsid w:val="00C87D85"/>
    <w:rsid w:val="00C92F6C"/>
    <w:rsid w:val="00C930B1"/>
    <w:rsid w:val="00C969C6"/>
    <w:rsid w:val="00CA0DEC"/>
    <w:rsid w:val="00CA1232"/>
    <w:rsid w:val="00CA255E"/>
    <w:rsid w:val="00CA4B65"/>
    <w:rsid w:val="00CA5591"/>
    <w:rsid w:val="00CA5F42"/>
    <w:rsid w:val="00CB0057"/>
    <w:rsid w:val="00CB0B36"/>
    <w:rsid w:val="00CB3C27"/>
    <w:rsid w:val="00CB5E12"/>
    <w:rsid w:val="00CB6779"/>
    <w:rsid w:val="00CB742E"/>
    <w:rsid w:val="00CC115A"/>
    <w:rsid w:val="00CC2936"/>
    <w:rsid w:val="00CC3998"/>
    <w:rsid w:val="00CC40D0"/>
    <w:rsid w:val="00CC4F61"/>
    <w:rsid w:val="00CC5E3B"/>
    <w:rsid w:val="00CC638E"/>
    <w:rsid w:val="00CC6AC4"/>
    <w:rsid w:val="00CD0DCA"/>
    <w:rsid w:val="00CD6491"/>
    <w:rsid w:val="00CD6E39"/>
    <w:rsid w:val="00CE12A5"/>
    <w:rsid w:val="00CE22BA"/>
    <w:rsid w:val="00CE519A"/>
    <w:rsid w:val="00CE5C13"/>
    <w:rsid w:val="00CE5C2D"/>
    <w:rsid w:val="00CF4F08"/>
    <w:rsid w:val="00CF69AF"/>
    <w:rsid w:val="00CF69E9"/>
    <w:rsid w:val="00CF6E91"/>
    <w:rsid w:val="00D01F6E"/>
    <w:rsid w:val="00D02AA0"/>
    <w:rsid w:val="00D05855"/>
    <w:rsid w:val="00D125FD"/>
    <w:rsid w:val="00D14628"/>
    <w:rsid w:val="00D14D17"/>
    <w:rsid w:val="00D15AED"/>
    <w:rsid w:val="00D170B6"/>
    <w:rsid w:val="00D1711F"/>
    <w:rsid w:val="00D23CFA"/>
    <w:rsid w:val="00D24800"/>
    <w:rsid w:val="00D24926"/>
    <w:rsid w:val="00D31410"/>
    <w:rsid w:val="00D314A8"/>
    <w:rsid w:val="00D32B41"/>
    <w:rsid w:val="00D32C93"/>
    <w:rsid w:val="00D33F9F"/>
    <w:rsid w:val="00D3404E"/>
    <w:rsid w:val="00D341AF"/>
    <w:rsid w:val="00D34B6F"/>
    <w:rsid w:val="00D3652C"/>
    <w:rsid w:val="00D37966"/>
    <w:rsid w:val="00D401C4"/>
    <w:rsid w:val="00D40705"/>
    <w:rsid w:val="00D41CA4"/>
    <w:rsid w:val="00D44DDA"/>
    <w:rsid w:val="00D45690"/>
    <w:rsid w:val="00D515A0"/>
    <w:rsid w:val="00D51EDB"/>
    <w:rsid w:val="00D52989"/>
    <w:rsid w:val="00D54134"/>
    <w:rsid w:val="00D611C3"/>
    <w:rsid w:val="00D6131A"/>
    <w:rsid w:val="00D61764"/>
    <w:rsid w:val="00D630D7"/>
    <w:rsid w:val="00D64E18"/>
    <w:rsid w:val="00D65A89"/>
    <w:rsid w:val="00D6724E"/>
    <w:rsid w:val="00D715DB"/>
    <w:rsid w:val="00D72985"/>
    <w:rsid w:val="00D72C78"/>
    <w:rsid w:val="00D74316"/>
    <w:rsid w:val="00D744B7"/>
    <w:rsid w:val="00D745EF"/>
    <w:rsid w:val="00D74AC8"/>
    <w:rsid w:val="00D75E8C"/>
    <w:rsid w:val="00D76D42"/>
    <w:rsid w:val="00D800D3"/>
    <w:rsid w:val="00D832D2"/>
    <w:rsid w:val="00D84589"/>
    <w:rsid w:val="00D84A0C"/>
    <w:rsid w:val="00D84A3B"/>
    <w:rsid w:val="00D853CC"/>
    <w:rsid w:val="00D85B68"/>
    <w:rsid w:val="00D86785"/>
    <w:rsid w:val="00D86E0F"/>
    <w:rsid w:val="00D9039B"/>
    <w:rsid w:val="00D90753"/>
    <w:rsid w:val="00D90A29"/>
    <w:rsid w:val="00D92608"/>
    <w:rsid w:val="00D929FC"/>
    <w:rsid w:val="00D93293"/>
    <w:rsid w:val="00D955AD"/>
    <w:rsid w:val="00D958A4"/>
    <w:rsid w:val="00D95C33"/>
    <w:rsid w:val="00D97FE9"/>
    <w:rsid w:val="00DA1271"/>
    <w:rsid w:val="00DA16CB"/>
    <w:rsid w:val="00DA6A98"/>
    <w:rsid w:val="00DA71AC"/>
    <w:rsid w:val="00DB0215"/>
    <w:rsid w:val="00DB0464"/>
    <w:rsid w:val="00DB2622"/>
    <w:rsid w:val="00DB26B9"/>
    <w:rsid w:val="00DB277A"/>
    <w:rsid w:val="00DB2BBF"/>
    <w:rsid w:val="00DB3AAE"/>
    <w:rsid w:val="00DB421E"/>
    <w:rsid w:val="00DB47A6"/>
    <w:rsid w:val="00DB490E"/>
    <w:rsid w:val="00DB52F5"/>
    <w:rsid w:val="00DB5E17"/>
    <w:rsid w:val="00DB6B47"/>
    <w:rsid w:val="00DB7ADA"/>
    <w:rsid w:val="00DC0B24"/>
    <w:rsid w:val="00DC0BB3"/>
    <w:rsid w:val="00DC0F48"/>
    <w:rsid w:val="00DD1A4E"/>
    <w:rsid w:val="00DD2A82"/>
    <w:rsid w:val="00DD3A23"/>
    <w:rsid w:val="00DD4DFA"/>
    <w:rsid w:val="00DD6017"/>
    <w:rsid w:val="00DD62AB"/>
    <w:rsid w:val="00DD7F9B"/>
    <w:rsid w:val="00DE2A54"/>
    <w:rsid w:val="00DE327D"/>
    <w:rsid w:val="00DE41E3"/>
    <w:rsid w:val="00DE48B2"/>
    <w:rsid w:val="00DE7187"/>
    <w:rsid w:val="00DF2A52"/>
    <w:rsid w:val="00DF382F"/>
    <w:rsid w:val="00DF6483"/>
    <w:rsid w:val="00DF7700"/>
    <w:rsid w:val="00E00191"/>
    <w:rsid w:val="00E001F9"/>
    <w:rsid w:val="00E049A6"/>
    <w:rsid w:val="00E04FD1"/>
    <w:rsid w:val="00E069C2"/>
    <w:rsid w:val="00E0794C"/>
    <w:rsid w:val="00E10F56"/>
    <w:rsid w:val="00E12986"/>
    <w:rsid w:val="00E14498"/>
    <w:rsid w:val="00E1476F"/>
    <w:rsid w:val="00E157B8"/>
    <w:rsid w:val="00E16D4A"/>
    <w:rsid w:val="00E2087D"/>
    <w:rsid w:val="00E20F7F"/>
    <w:rsid w:val="00E22A71"/>
    <w:rsid w:val="00E2609B"/>
    <w:rsid w:val="00E32BD5"/>
    <w:rsid w:val="00E32BF9"/>
    <w:rsid w:val="00E33865"/>
    <w:rsid w:val="00E36397"/>
    <w:rsid w:val="00E36921"/>
    <w:rsid w:val="00E374BB"/>
    <w:rsid w:val="00E43D28"/>
    <w:rsid w:val="00E45AA7"/>
    <w:rsid w:val="00E46BCD"/>
    <w:rsid w:val="00E46CB3"/>
    <w:rsid w:val="00E5205B"/>
    <w:rsid w:val="00E534F2"/>
    <w:rsid w:val="00E570FB"/>
    <w:rsid w:val="00E574EA"/>
    <w:rsid w:val="00E57C8E"/>
    <w:rsid w:val="00E6004D"/>
    <w:rsid w:val="00E62564"/>
    <w:rsid w:val="00E674F0"/>
    <w:rsid w:val="00E67C95"/>
    <w:rsid w:val="00E703A5"/>
    <w:rsid w:val="00E704FE"/>
    <w:rsid w:val="00E7212C"/>
    <w:rsid w:val="00E72611"/>
    <w:rsid w:val="00E726DD"/>
    <w:rsid w:val="00E72A6C"/>
    <w:rsid w:val="00E72F53"/>
    <w:rsid w:val="00E73A7E"/>
    <w:rsid w:val="00E74170"/>
    <w:rsid w:val="00E74945"/>
    <w:rsid w:val="00E814B6"/>
    <w:rsid w:val="00E81978"/>
    <w:rsid w:val="00E8212A"/>
    <w:rsid w:val="00E863AE"/>
    <w:rsid w:val="00E864D6"/>
    <w:rsid w:val="00E873AB"/>
    <w:rsid w:val="00E87DD6"/>
    <w:rsid w:val="00E906AE"/>
    <w:rsid w:val="00E91CAC"/>
    <w:rsid w:val="00E928A6"/>
    <w:rsid w:val="00E93848"/>
    <w:rsid w:val="00E94A60"/>
    <w:rsid w:val="00E953E1"/>
    <w:rsid w:val="00E9566C"/>
    <w:rsid w:val="00E95CB8"/>
    <w:rsid w:val="00E9626F"/>
    <w:rsid w:val="00EA002A"/>
    <w:rsid w:val="00EA226C"/>
    <w:rsid w:val="00EA362C"/>
    <w:rsid w:val="00EA6443"/>
    <w:rsid w:val="00EA6E75"/>
    <w:rsid w:val="00EA712B"/>
    <w:rsid w:val="00EB0A80"/>
    <w:rsid w:val="00EB10F2"/>
    <w:rsid w:val="00EB3AB6"/>
    <w:rsid w:val="00EB4E3D"/>
    <w:rsid w:val="00EB6502"/>
    <w:rsid w:val="00EB6BE0"/>
    <w:rsid w:val="00EB7537"/>
    <w:rsid w:val="00EC01BC"/>
    <w:rsid w:val="00EC07A2"/>
    <w:rsid w:val="00EC0833"/>
    <w:rsid w:val="00EC0CA1"/>
    <w:rsid w:val="00EC3269"/>
    <w:rsid w:val="00EC3A56"/>
    <w:rsid w:val="00EC4F74"/>
    <w:rsid w:val="00EC4F9E"/>
    <w:rsid w:val="00EC53B0"/>
    <w:rsid w:val="00EC5947"/>
    <w:rsid w:val="00EC6DB3"/>
    <w:rsid w:val="00EC7437"/>
    <w:rsid w:val="00EC74F3"/>
    <w:rsid w:val="00EC7A7D"/>
    <w:rsid w:val="00ED2F19"/>
    <w:rsid w:val="00ED3907"/>
    <w:rsid w:val="00ED3BB1"/>
    <w:rsid w:val="00ED468F"/>
    <w:rsid w:val="00ED556E"/>
    <w:rsid w:val="00EE0B85"/>
    <w:rsid w:val="00EE0F69"/>
    <w:rsid w:val="00EE21EF"/>
    <w:rsid w:val="00EE2DE0"/>
    <w:rsid w:val="00EE51EE"/>
    <w:rsid w:val="00EE5341"/>
    <w:rsid w:val="00EE5EF7"/>
    <w:rsid w:val="00EE6214"/>
    <w:rsid w:val="00EE6A29"/>
    <w:rsid w:val="00EE6C2F"/>
    <w:rsid w:val="00EF1FFE"/>
    <w:rsid w:val="00EF28A0"/>
    <w:rsid w:val="00EF2B46"/>
    <w:rsid w:val="00EF446B"/>
    <w:rsid w:val="00EF57E2"/>
    <w:rsid w:val="00EF62A2"/>
    <w:rsid w:val="00EF76A8"/>
    <w:rsid w:val="00EF7E06"/>
    <w:rsid w:val="00F00184"/>
    <w:rsid w:val="00F013B4"/>
    <w:rsid w:val="00F01A34"/>
    <w:rsid w:val="00F04A7B"/>
    <w:rsid w:val="00F04A82"/>
    <w:rsid w:val="00F06642"/>
    <w:rsid w:val="00F1142F"/>
    <w:rsid w:val="00F1414D"/>
    <w:rsid w:val="00F14CCD"/>
    <w:rsid w:val="00F15A93"/>
    <w:rsid w:val="00F169C5"/>
    <w:rsid w:val="00F16BE7"/>
    <w:rsid w:val="00F216CA"/>
    <w:rsid w:val="00F304DC"/>
    <w:rsid w:val="00F33D56"/>
    <w:rsid w:val="00F379B7"/>
    <w:rsid w:val="00F37EED"/>
    <w:rsid w:val="00F417F0"/>
    <w:rsid w:val="00F42BC7"/>
    <w:rsid w:val="00F44627"/>
    <w:rsid w:val="00F45324"/>
    <w:rsid w:val="00F45910"/>
    <w:rsid w:val="00F46763"/>
    <w:rsid w:val="00F46B4C"/>
    <w:rsid w:val="00F46EAB"/>
    <w:rsid w:val="00F47D21"/>
    <w:rsid w:val="00F525FA"/>
    <w:rsid w:val="00F53AEE"/>
    <w:rsid w:val="00F54180"/>
    <w:rsid w:val="00F558F0"/>
    <w:rsid w:val="00F559D1"/>
    <w:rsid w:val="00F56D87"/>
    <w:rsid w:val="00F6098C"/>
    <w:rsid w:val="00F62499"/>
    <w:rsid w:val="00F6306E"/>
    <w:rsid w:val="00F6677E"/>
    <w:rsid w:val="00F71FE4"/>
    <w:rsid w:val="00F72100"/>
    <w:rsid w:val="00F75201"/>
    <w:rsid w:val="00F76972"/>
    <w:rsid w:val="00F76EFD"/>
    <w:rsid w:val="00F77873"/>
    <w:rsid w:val="00F9011A"/>
    <w:rsid w:val="00F9047E"/>
    <w:rsid w:val="00F906EE"/>
    <w:rsid w:val="00F90759"/>
    <w:rsid w:val="00F935C5"/>
    <w:rsid w:val="00F94864"/>
    <w:rsid w:val="00F94AEC"/>
    <w:rsid w:val="00F952A8"/>
    <w:rsid w:val="00F9539B"/>
    <w:rsid w:val="00F96EAB"/>
    <w:rsid w:val="00F97F8E"/>
    <w:rsid w:val="00FA16FC"/>
    <w:rsid w:val="00FA1DDD"/>
    <w:rsid w:val="00FA3ED6"/>
    <w:rsid w:val="00FA6256"/>
    <w:rsid w:val="00FB1B9C"/>
    <w:rsid w:val="00FB1E02"/>
    <w:rsid w:val="00FB2140"/>
    <w:rsid w:val="00FB3BC9"/>
    <w:rsid w:val="00FB6986"/>
    <w:rsid w:val="00FB7306"/>
    <w:rsid w:val="00FC0304"/>
    <w:rsid w:val="00FC0987"/>
    <w:rsid w:val="00FC31D1"/>
    <w:rsid w:val="00FC3B0C"/>
    <w:rsid w:val="00FC4278"/>
    <w:rsid w:val="00FC42A3"/>
    <w:rsid w:val="00FC6ADA"/>
    <w:rsid w:val="00FC70E3"/>
    <w:rsid w:val="00FD0070"/>
    <w:rsid w:val="00FD01D7"/>
    <w:rsid w:val="00FD47F1"/>
    <w:rsid w:val="00FD6299"/>
    <w:rsid w:val="00FD75B8"/>
    <w:rsid w:val="00FE07A1"/>
    <w:rsid w:val="00FE0AD9"/>
    <w:rsid w:val="00FE1BD3"/>
    <w:rsid w:val="00FE1FCE"/>
    <w:rsid w:val="00FF1EF3"/>
    <w:rsid w:val="00FF2002"/>
    <w:rsid w:val="00FF21E6"/>
    <w:rsid w:val="00FF63FF"/>
    <w:rsid w:val="00FF6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704B8"/>
  <w15:chartTrackingRefBased/>
  <w15:docId w15:val="{BD664755-F18F-4373-9CEE-E718D3D9D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454AE"/>
    <w:rPr>
      <w:color w:val="5F5F5F" w:themeColor="hyperlink"/>
      <w:u w:val="single"/>
    </w:rPr>
  </w:style>
  <w:style w:type="paragraph" w:customStyle="1" w:styleId="kx">
    <w:name w:val="kx"/>
    <w:basedOn w:val="Normal"/>
    <w:rsid w:val="00902A94"/>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customStyle="1" w:styleId="mi">
    <w:name w:val="mi"/>
    <w:basedOn w:val="DefaultParagraphFont"/>
    <w:rsid w:val="00A338B8"/>
  </w:style>
  <w:style w:type="character" w:customStyle="1" w:styleId="mo">
    <w:name w:val="mo"/>
    <w:basedOn w:val="DefaultParagraphFont"/>
    <w:rsid w:val="00A338B8"/>
  </w:style>
  <w:style w:type="character" w:customStyle="1" w:styleId="mn">
    <w:name w:val="mn"/>
    <w:basedOn w:val="DefaultParagraphFont"/>
    <w:rsid w:val="00A338B8"/>
  </w:style>
  <w:style w:type="character" w:customStyle="1" w:styleId="mjxassistivemathml">
    <w:name w:val="mjx_assistive_mathml"/>
    <w:basedOn w:val="DefaultParagraphFont"/>
    <w:rsid w:val="00A338B8"/>
  </w:style>
  <w:style w:type="character" w:customStyle="1" w:styleId="at">
    <w:name w:val="at"/>
    <w:basedOn w:val="DefaultParagraphFont"/>
    <w:rsid w:val="00BB3293"/>
  </w:style>
  <w:style w:type="character" w:customStyle="1" w:styleId="ansi-red-intense-fg">
    <w:name w:val="ansi-red-intense-fg"/>
    <w:basedOn w:val="DefaultParagraphFont"/>
    <w:rsid w:val="00D32C93"/>
  </w:style>
  <w:style w:type="paragraph" w:styleId="TOC1">
    <w:name w:val="toc 1"/>
    <w:basedOn w:val="Normal"/>
    <w:next w:val="Normal"/>
    <w:autoRedefine/>
    <w:uiPriority w:val="39"/>
    <w:unhideWhenUsed/>
    <w:rsid w:val="009F1C15"/>
    <w:pPr>
      <w:spacing w:after="100"/>
    </w:pPr>
  </w:style>
  <w:style w:type="paragraph" w:styleId="TOC2">
    <w:name w:val="toc 2"/>
    <w:basedOn w:val="Normal"/>
    <w:next w:val="Normal"/>
    <w:autoRedefine/>
    <w:uiPriority w:val="39"/>
    <w:unhideWhenUsed/>
    <w:rsid w:val="009F1C15"/>
    <w:pPr>
      <w:spacing w:after="100"/>
      <w:ind w:left="240"/>
    </w:pPr>
  </w:style>
  <w:style w:type="paragraph" w:styleId="TOC3">
    <w:name w:val="toc 3"/>
    <w:basedOn w:val="Normal"/>
    <w:next w:val="Normal"/>
    <w:autoRedefine/>
    <w:uiPriority w:val="39"/>
    <w:unhideWhenUsed/>
    <w:rsid w:val="009F1C15"/>
    <w:pPr>
      <w:spacing w:after="100"/>
      <w:ind w:left="480"/>
    </w:pPr>
  </w:style>
  <w:style w:type="character" w:customStyle="1" w:styleId="ms-rtethemefontface-1">
    <w:name w:val="ms-rtethemefontface-1"/>
    <w:basedOn w:val="DefaultParagraphFont"/>
    <w:rsid w:val="003701E5"/>
  </w:style>
  <w:style w:type="character" w:styleId="UnresolvedMention">
    <w:name w:val="Unresolved Mention"/>
    <w:basedOn w:val="DefaultParagraphFont"/>
    <w:uiPriority w:val="99"/>
    <w:semiHidden/>
    <w:unhideWhenUsed/>
    <w:rsid w:val="00034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3253">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8347914">
      <w:bodyDiv w:val="1"/>
      <w:marLeft w:val="0"/>
      <w:marRight w:val="0"/>
      <w:marTop w:val="0"/>
      <w:marBottom w:val="0"/>
      <w:divBdr>
        <w:top w:val="none" w:sz="0" w:space="0" w:color="auto"/>
        <w:left w:val="none" w:sz="0" w:space="0" w:color="auto"/>
        <w:bottom w:val="none" w:sz="0" w:space="0" w:color="auto"/>
        <w:right w:val="none" w:sz="0" w:space="0" w:color="auto"/>
      </w:divBdr>
      <w:divsChild>
        <w:div w:id="237598271">
          <w:marLeft w:val="0"/>
          <w:marRight w:val="0"/>
          <w:marTop w:val="0"/>
          <w:marBottom w:val="0"/>
          <w:divBdr>
            <w:top w:val="none" w:sz="0" w:space="0" w:color="auto"/>
            <w:left w:val="none" w:sz="0" w:space="0" w:color="auto"/>
            <w:bottom w:val="none" w:sz="0" w:space="0" w:color="auto"/>
            <w:right w:val="none" w:sz="0" w:space="0" w:color="auto"/>
          </w:divBdr>
          <w:divsChild>
            <w:div w:id="759377115">
              <w:marLeft w:val="0"/>
              <w:marRight w:val="0"/>
              <w:marTop w:val="0"/>
              <w:marBottom w:val="0"/>
              <w:divBdr>
                <w:top w:val="none" w:sz="0" w:space="0" w:color="auto"/>
                <w:left w:val="none" w:sz="0" w:space="0" w:color="auto"/>
                <w:bottom w:val="none" w:sz="0" w:space="0" w:color="auto"/>
                <w:right w:val="none" w:sz="0" w:space="0" w:color="auto"/>
              </w:divBdr>
            </w:div>
            <w:div w:id="1974363731">
              <w:marLeft w:val="0"/>
              <w:marRight w:val="0"/>
              <w:marTop w:val="0"/>
              <w:marBottom w:val="0"/>
              <w:divBdr>
                <w:top w:val="none" w:sz="0" w:space="0" w:color="auto"/>
                <w:left w:val="none" w:sz="0" w:space="0" w:color="auto"/>
                <w:bottom w:val="none" w:sz="0" w:space="0" w:color="auto"/>
                <w:right w:val="none" w:sz="0" w:space="0" w:color="auto"/>
              </w:divBdr>
            </w:div>
            <w:div w:id="554894407">
              <w:marLeft w:val="0"/>
              <w:marRight w:val="0"/>
              <w:marTop w:val="0"/>
              <w:marBottom w:val="0"/>
              <w:divBdr>
                <w:top w:val="none" w:sz="0" w:space="0" w:color="auto"/>
                <w:left w:val="none" w:sz="0" w:space="0" w:color="auto"/>
                <w:bottom w:val="none" w:sz="0" w:space="0" w:color="auto"/>
                <w:right w:val="none" w:sz="0" w:space="0" w:color="auto"/>
              </w:divBdr>
            </w:div>
            <w:div w:id="764767643">
              <w:marLeft w:val="0"/>
              <w:marRight w:val="0"/>
              <w:marTop w:val="0"/>
              <w:marBottom w:val="0"/>
              <w:divBdr>
                <w:top w:val="none" w:sz="0" w:space="0" w:color="auto"/>
                <w:left w:val="none" w:sz="0" w:space="0" w:color="auto"/>
                <w:bottom w:val="none" w:sz="0" w:space="0" w:color="auto"/>
                <w:right w:val="none" w:sz="0" w:space="0" w:color="auto"/>
              </w:divBdr>
            </w:div>
            <w:div w:id="86772665">
              <w:marLeft w:val="0"/>
              <w:marRight w:val="0"/>
              <w:marTop w:val="0"/>
              <w:marBottom w:val="0"/>
              <w:divBdr>
                <w:top w:val="none" w:sz="0" w:space="0" w:color="auto"/>
                <w:left w:val="none" w:sz="0" w:space="0" w:color="auto"/>
                <w:bottom w:val="none" w:sz="0" w:space="0" w:color="auto"/>
                <w:right w:val="none" w:sz="0" w:space="0" w:color="auto"/>
              </w:divBdr>
            </w:div>
            <w:div w:id="1367634885">
              <w:marLeft w:val="0"/>
              <w:marRight w:val="0"/>
              <w:marTop w:val="0"/>
              <w:marBottom w:val="0"/>
              <w:divBdr>
                <w:top w:val="none" w:sz="0" w:space="0" w:color="auto"/>
                <w:left w:val="none" w:sz="0" w:space="0" w:color="auto"/>
                <w:bottom w:val="none" w:sz="0" w:space="0" w:color="auto"/>
                <w:right w:val="none" w:sz="0" w:space="0" w:color="auto"/>
              </w:divBdr>
            </w:div>
            <w:div w:id="2010327858">
              <w:marLeft w:val="0"/>
              <w:marRight w:val="0"/>
              <w:marTop w:val="0"/>
              <w:marBottom w:val="0"/>
              <w:divBdr>
                <w:top w:val="none" w:sz="0" w:space="0" w:color="auto"/>
                <w:left w:val="none" w:sz="0" w:space="0" w:color="auto"/>
                <w:bottom w:val="none" w:sz="0" w:space="0" w:color="auto"/>
                <w:right w:val="none" w:sz="0" w:space="0" w:color="auto"/>
              </w:divBdr>
            </w:div>
            <w:div w:id="545216542">
              <w:marLeft w:val="0"/>
              <w:marRight w:val="0"/>
              <w:marTop w:val="0"/>
              <w:marBottom w:val="0"/>
              <w:divBdr>
                <w:top w:val="none" w:sz="0" w:space="0" w:color="auto"/>
                <w:left w:val="none" w:sz="0" w:space="0" w:color="auto"/>
                <w:bottom w:val="none" w:sz="0" w:space="0" w:color="auto"/>
                <w:right w:val="none" w:sz="0" w:space="0" w:color="auto"/>
              </w:divBdr>
            </w:div>
            <w:div w:id="246306693">
              <w:marLeft w:val="0"/>
              <w:marRight w:val="0"/>
              <w:marTop w:val="0"/>
              <w:marBottom w:val="0"/>
              <w:divBdr>
                <w:top w:val="none" w:sz="0" w:space="0" w:color="auto"/>
                <w:left w:val="none" w:sz="0" w:space="0" w:color="auto"/>
                <w:bottom w:val="none" w:sz="0" w:space="0" w:color="auto"/>
                <w:right w:val="none" w:sz="0" w:space="0" w:color="auto"/>
              </w:divBdr>
            </w:div>
            <w:div w:id="709570546">
              <w:marLeft w:val="0"/>
              <w:marRight w:val="0"/>
              <w:marTop w:val="0"/>
              <w:marBottom w:val="0"/>
              <w:divBdr>
                <w:top w:val="none" w:sz="0" w:space="0" w:color="auto"/>
                <w:left w:val="none" w:sz="0" w:space="0" w:color="auto"/>
                <w:bottom w:val="none" w:sz="0" w:space="0" w:color="auto"/>
                <w:right w:val="none" w:sz="0" w:space="0" w:color="auto"/>
              </w:divBdr>
            </w:div>
            <w:div w:id="1785809374">
              <w:marLeft w:val="0"/>
              <w:marRight w:val="0"/>
              <w:marTop w:val="0"/>
              <w:marBottom w:val="0"/>
              <w:divBdr>
                <w:top w:val="none" w:sz="0" w:space="0" w:color="auto"/>
                <w:left w:val="none" w:sz="0" w:space="0" w:color="auto"/>
                <w:bottom w:val="none" w:sz="0" w:space="0" w:color="auto"/>
                <w:right w:val="none" w:sz="0" w:space="0" w:color="auto"/>
              </w:divBdr>
            </w:div>
            <w:div w:id="1915239165">
              <w:marLeft w:val="0"/>
              <w:marRight w:val="0"/>
              <w:marTop w:val="0"/>
              <w:marBottom w:val="0"/>
              <w:divBdr>
                <w:top w:val="none" w:sz="0" w:space="0" w:color="auto"/>
                <w:left w:val="none" w:sz="0" w:space="0" w:color="auto"/>
                <w:bottom w:val="none" w:sz="0" w:space="0" w:color="auto"/>
                <w:right w:val="none" w:sz="0" w:space="0" w:color="auto"/>
              </w:divBdr>
            </w:div>
            <w:div w:id="427849170">
              <w:marLeft w:val="0"/>
              <w:marRight w:val="0"/>
              <w:marTop w:val="0"/>
              <w:marBottom w:val="0"/>
              <w:divBdr>
                <w:top w:val="none" w:sz="0" w:space="0" w:color="auto"/>
                <w:left w:val="none" w:sz="0" w:space="0" w:color="auto"/>
                <w:bottom w:val="none" w:sz="0" w:space="0" w:color="auto"/>
                <w:right w:val="none" w:sz="0" w:space="0" w:color="auto"/>
              </w:divBdr>
            </w:div>
            <w:div w:id="449978340">
              <w:marLeft w:val="0"/>
              <w:marRight w:val="0"/>
              <w:marTop w:val="0"/>
              <w:marBottom w:val="0"/>
              <w:divBdr>
                <w:top w:val="none" w:sz="0" w:space="0" w:color="auto"/>
                <w:left w:val="none" w:sz="0" w:space="0" w:color="auto"/>
                <w:bottom w:val="none" w:sz="0" w:space="0" w:color="auto"/>
                <w:right w:val="none" w:sz="0" w:space="0" w:color="auto"/>
              </w:divBdr>
            </w:div>
            <w:div w:id="304967934">
              <w:marLeft w:val="0"/>
              <w:marRight w:val="0"/>
              <w:marTop w:val="0"/>
              <w:marBottom w:val="0"/>
              <w:divBdr>
                <w:top w:val="none" w:sz="0" w:space="0" w:color="auto"/>
                <w:left w:val="none" w:sz="0" w:space="0" w:color="auto"/>
                <w:bottom w:val="none" w:sz="0" w:space="0" w:color="auto"/>
                <w:right w:val="none" w:sz="0" w:space="0" w:color="auto"/>
              </w:divBdr>
            </w:div>
            <w:div w:id="1858620862">
              <w:marLeft w:val="0"/>
              <w:marRight w:val="0"/>
              <w:marTop w:val="0"/>
              <w:marBottom w:val="0"/>
              <w:divBdr>
                <w:top w:val="none" w:sz="0" w:space="0" w:color="auto"/>
                <w:left w:val="none" w:sz="0" w:space="0" w:color="auto"/>
                <w:bottom w:val="none" w:sz="0" w:space="0" w:color="auto"/>
                <w:right w:val="none" w:sz="0" w:space="0" w:color="auto"/>
              </w:divBdr>
            </w:div>
            <w:div w:id="537745389">
              <w:marLeft w:val="0"/>
              <w:marRight w:val="0"/>
              <w:marTop w:val="0"/>
              <w:marBottom w:val="0"/>
              <w:divBdr>
                <w:top w:val="none" w:sz="0" w:space="0" w:color="auto"/>
                <w:left w:val="none" w:sz="0" w:space="0" w:color="auto"/>
                <w:bottom w:val="none" w:sz="0" w:space="0" w:color="auto"/>
                <w:right w:val="none" w:sz="0" w:space="0" w:color="auto"/>
              </w:divBdr>
            </w:div>
            <w:div w:id="1188639325">
              <w:marLeft w:val="0"/>
              <w:marRight w:val="0"/>
              <w:marTop w:val="0"/>
              <w:marBottom w:val="0"/>
              <w:divBdr>
                <w:top w:val="none" w:sz="0" w:space="0" w:color="auto"/>
                <w:left w:val="none" w:sz="0" w:space="0" w:color="auto"/>
                <w:bottom w:val="none" w:sz="0" w:space="0" w:color="auto"/>
                <w:right w:val="none" w:sz="0" w:space="0" w:color="auto"/>
              </w:divBdr>
            </w:div>
            <w:div w:id="893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0143983">
      <w:bodyDiv w:val="1"/>
      <w:marLeft w:val="0"/>
      <w:marRight w:val="0"/>
      <w:marTop w:val="0"/>
      <w:marBottom w:val="0"/>
      <w:divBdr>
        <w:top w:val="none" w:sz="0" w:space="0" w:color="auto"/>
        <w:left w:val="none" w:sz="0" w:space="0" w:color="auto"/>
        <w:bottom w:val="none" w:sz="0" w:space="0" w:color="auto"/>
        <w:right w:val="none" w:sz="0" w:space="0" w:color="auto"/>
      </w:divBdr>
    </w:div>
    <w:div w:id="166948584">
      <w:bodyDiv w:val="1"/>
      <w:marLeft w:val="0"/>
      <w:marRight w:val="0"/>
      <w:marTop w:val="0"/>
      <w:marBottom w:val="0"/>
      <w:divBdr>
        <w:top w:val="none" w:sz="0" w:space="0" w:color="auto"/>
        <w:left w:val="none" w:sz="0" w:space="0" w:color="auto"/>
        <w:bottom w:val="none" w:sz="0" w:space="0" w:color="auto"/>
        <w:right w:val="none" w:sz="0" w:space="0" w:color="auto"/>
      </w:divBdr>
    </w:div>
    <w:div w:id="182256025">
      <w:bodyDiv w:val="1"/>
      <w:marLeft w:val="0"/>
      <w:marRight w:val="0"/>
      <w:marTop w:val="0"/>
      <w:marBottom w:val="0"/>
      <w:divBdr>
        <w:top w:val="none" w:sz="0" w:space="0" w:color="auto"/>
        <w:left w:val="none" w:sz="0" w:space="0" w:color="auto"/>
        <w:bottom w:val="none" w:sz="0" w:space="0" w:color="auto"/>
        <w:right w:val="none" w:sz="0" w:space="0" w:color="auto"/>
      </w:divBdr>
    </w:div>
    <w:div w:id="188102107">
      <w:bodyDiv w:val="1"/>
      <w:marLeft w:val="0"/>
      <w:marRight w:val="0"/>
      <w:marTop w:val="0"/>
      <w:marBottom w:val="0"/>
      <w:divBdr>
        <w:top w:val="none" w:sz="0" w:space="0" w:color="auto"/>
        <w:left w:val="none" w:sz="0" w:space="0" w:color="auto"/>
        <w:bottom w:val="none" w:sz="0" w:space="0" w:color="auto"/>
        <w:right w:val="none" w:sz="0" w:space="0" w:color="auto"/>
      </w:divBdr>
    </w:div>
    <w:div w:id="214970176">
      <w:bodyDiv w:val="1"/>
      <w:marLeft w:val="0"/>
      <w:marRight w:val="0"/>
      <w:marTop w:val="0"/>
      <w:marBottom w:val="0"/>
      <w:divBdr>
        <w:top w:val="none" w:sz="0" w:space="0" w:color="auto"/>
        <w:left w:val="none" w:sz="0" w:space="0" w:color="auto"/>
        <w:bottom w:val="none" w:sz="0" w:space="0" w:color="auto"/>
        <w:right w:val="none" w:sz="0" w:space="0" w:color="auto"/>
      </w:divBdr>
    </w:div>
    <w:div w:id="234702982">
      <w:bodyDiv w:val="1"/>
      <w:marLeft w:val="0"/>
      <w:marRight w:val="0"/>
      <w:marTop w:val="0"/>
      <w:marBottom w:val="0"/>
      <w:divBdr>
        <w:top w:val="none" w:sz="0" w:space="0" w:color="auto"/>
        <w:left w:val="none" w:sz="0" w:space="0" w:color="auto"/>
        <w:bottom w:val="none" w:sz="0" w:space="0" w:color="auto"/>
        <w:right w:val="none" w:sz="0" w:space="0" w:color="auto"/>
      </w:divBdr>
    </w:div>
    <w:div w:id="24611922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603506">
      <w:bodyDiv w:val="1"/>
      <w:marLeft w:val="0"/>
      <w:marRight w:val="0"/>
      <w:marTop w:val="0"/>
      <w:marBottom w:val="0"/>
      <w:divBdr>
        <w:top w:val="none" w:sz="0" w:space="0" w:color="auto"/>
        <w:left w:val="none" w:sz="0" w:space="0" w:color="auto"/>
        <w:bottom w:val="none" w:sz="0" w:space="0" w:color="auto"/>
        <w:right w:val="none" w:sz="0" w:space="0" w:color="auto"/>
      </w:divBdr>
    </w:div>
    <w:div w:id="278992823">
      <w:bodyDiv w:val="1"/>
      <w:marLeft w:val="0"/>
      <w:marRight w:val="0"/>
      <w:marTop w:val="0"/>
      <w:marBottom w:val="0"/>
      <w:divBdr>
        <w:top w:val="none" w:sz="0" w:space="0" w:color="auto"/>
        <w:left w:val="none" w:sz="0" w:space="0" w:color="auto"/>
        <w:bottom w:val="none" w:sz="0" w:space="0" w:color="auto"/>
        <w:right w:val="none" w:sz="0" w:space="0" w:color="auto"/>
      </w:divBdr>
    </w:div>
    <w:div w:id="303436157">
      <w:bodyDiv w:val="1"/>
      <w:marLeft w:val="0"/>
      <w:marRight w:val="0"/>
      <w:marTop w:val="0"/>
      <w:marBottom w:val="0"/>
      <w:divBdr>
        <w:top w:val="none" w:sz="0" w:space="0" w:color="auto"/>
        <w:left w:val="none" w:sz="0" w:space="0" w:color="auto"/>
        <w:bottom w:val="none" w:sz="0" w:space="0" w:color="auto"/>
        <w:right w:val="none" w:sz="0" w:space="0" w:color="auto"/>
      </w:divBdr>
    </w:div>
    <w:div w:id="308291689">
      <w:bodyDiv w:val="1"/>
      <w:marLeft w:val="0"/>
      <w:marRight w:val="0"/>
      <w:marTop w:val="0"/>
      <w:marBottom w:val="0"/>
      <w:divBdr>
        <w:top w:val="none" w:sz="0" w:space="0" w:color="auto"/>
        <w:left w:val="none" w:sz="0" w:space="0" w:color="auto"/>
        <w:bottom w:val="none" w:sz="0" w:space="0" w:color="auto"/>
        <w:right w:val="none" w:sz="0" w:space="0" w:color="auto"/>
      </w:divBdr>
      <w:divsChild>
        <w:div w:id="1336104393">
          <w:marLeft w:val="0"/>
          <w:marRight w:val="0"/>
          <w:marTop w:val="0"/>
          <w:marBottom w:val="0"/>
          <w:divBdr>
            <w:top w:val="none" w:sz="0" w:space="0" w:color="auto"/>
            <w:left w:val="none" w:sz="0" w:space="0" w:color="auto"/>
            <w:bottom w:val="none" w:sz="0" w:space="0" w:color="auto"/>
            <w:right w:val="none" w:sz="0" w:space="0" w:color="auto"/>
          </w:divBdr>
          <w:divsChild>
            <w:div w:id="19156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8027636">
      <w:bodyDiv w:val="1"/>
      <w:marLeft w:val="0"/>
      <w:marRight w:val="0"/>
      <w:marTop w:val="0"/>
      <w:marBottom w:val="0"/>
      <w:divBdr>
        <w:top w:val="none" w:sz="0" w:space="0" w:color="auto"/>
        <w:left w:val="none" w:sz="0" w:space="0" w:color="auto"/>
        <w:bottom w:val="none" w:sz="0" w:space="0" w:color="auto"/>
        <w:right w:val="none" w:sz="0" w:space="0" w:color="auto"/>
      </w:divBdr>
    </w:div>
    <w:div w:id="34428971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345950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007668">
      <w:bodyDiv w:val="1"/>
      <w:marLeft w:val="0"/>
      <w:marRight w:val="0"/>
      <w:marTop w:val="0"/>
      <w:marBottom w:val="0"/>
      <w:divBdr>
        <w:top w:val="none" w:sz="0" w:space="0" w:color="auto"/>
        <w:left w:val="none" w:sz="0" w:space="0" w:color="auto"/>
        <w:bottom w:val="none" w:sz="0" w:space="0" w:color="auto"/>
        <w:right w:val="none" w:sz="0" w:space="0" w:color="auto"/>
      </w:divBdr>
    </w:div>
    <w:div w:id="471366883">
      <w:bodyDiv w:val="1"/>
      <w:marLeft w:val="0"/>
      <w:marRight w:val="0"/>
      <w:marTop w:val="0"/>
      <w:marBottom w:val="0"/>
      <w:divBdr>
        <w:top w:val="none" w:sz="0" w:space="0" w:color="auto"/>
        <w:left w:val="none" w:sz="0" w:space="0" w:color="auto"/>
        <w:bottom w:val="none" w:sz="0" w:space="0" w:color="auto"/>
        <w:right w:val="none" w:sz="0" w:space="0" w:color="auto"/>
      </w:divBdr>
    </w:div>
    <w:div w:id="498278370">
      <w:bodyDiv w:val="1"/>
      <w:marLeft w:val="0"/>
      <w:marRight w:val="0"/>
      <w:marTop w:val="0"/>
      <w:marBottom w:val="0"/>
      <w:divBdr>
        <w:top w:val="none" w:sz="0" w:space="0" w:color="auto"/>
        <w:left w:val="none" w:sz="0" w:space="0" w:color="auto"/>
        <w:bottom w:val="none" w:sz="0" w:space="0" w:color="auto"/>
        <w:right w:val="none" w:sz="0" w:space="0" w:color="auto"/>
      </w:divBdr>
    </w:div>
    <w:div w:id="508451007">
      <w:bodyDiv w:val="1"/>
      <w:marLeft w:val="0"/>
      <w:marRight w:val="0"/>
      <w:marTop w:val="0"/>
      <w:marBottom w:val="0"/>
      <w:divBdr>
        <w:top w:val="none" w:sz="0" w:space="0" w:color="auto"/>
        <w:left w:val="none" w:sz="0" w:space="0" w:color="auto"/>
        <w:bottom w:val="none" w:sz="0" w:space="0" w:color="auto"/>
        <w:right w:val="none" w:sz="0" w:space="0" w:color="auto"/>
      </w:divBdr>
    </w:div>
    <w:div w:id="509610208">
      <w:bodyDiv w:val="1"/>
      <w:marLeft w:val="0"/>
      <w:marRight w:val="0"/>
      <w:marTop w:val="0"/>
      <w:marBottom w:val="0"/>
      <w:divBdr>
        <w:top w:val="none" w:sz="0" w:space="0" w:color="auto"/>
        <w:left w:val="none" w:sz="0" w:space="0" w:color="auto"/>
        <w:bottom w:val="none" w:sz="0" w:space="0" w:color="auto"/>
        <w:right w:val="none" w:sz="0" w:space="0" w:color="auto"/>
      </w:divBdr>
    </w:div>
    <w:div w:id="531579083">
      <w:bodyDiv w:val="1"/>
      <w:marLeft w:val="0"/>
      <w:marRight w:val="0"/>
      <w:marTop w:val="0"/>
      <w:marBottom w:val="0"/>
      <w:divBdr>
        <w:top w:val="none" w:sz="0" w:space="0" w:color="auto"/>
        <w:left w:val="none" w:sz="0" w:space="0" w:color="auto"/>
        <w:bottom w:val="none" w:sz="0" w:space="0" w:color="auto"/>
        <w:right w:val="none" w:sz="0" w:space="0" w:color="auto"/>
      </w:divBdr>
    </w:div>
    <w:div w:id="560479860">
      <w:bodyDiv w:val="1"/>
      <w:marLeft w:val="0"/>
      <w:marRight w:val="0"/>
      <w:marTop w:val="0"/>
      <w:marBottom w:val="0"/>
      <w:divBdr>
        <w:top w:val="none" w:sz="0" w:space="0" w:color="auto"/>
        <w:left w:val="none" w:sz="0" w:space="0" w:color="auto"/>
        <w:bottom w:val="none" w:sz="0" w:space="0" w:color="auto"/>
        <w:right w:val="none" w:sz="0" w:space="0" w:color="auto"/>
      </w:divBdr>
    </w:div>
    <w:div w:id="568731104">
      <w:bodyDiv w:val="1"/>
      <w:marLeft w:val="0"/>
      <w:marRight w:val="0"/>
      <w:marTop w:val="0"/>
      <w:marBottom w:val="0"/>
      <w:divBdr>
        <w:top w:val="none" w:sz="0" w:space="0" w:color="auto"/>
        <w:left w:val="none" w:sz="0" w:space="0" w:color="auto"/>
        <w:bottom w:val="none" w:sz="0" w:space="0" w:color="auto"/>
        <w:right w:val="none" w:sz="0" w:space="0" w:color="auto"/>
      </w:divBdr>
    </w:div>
    <w:div w:id="568853811">
      <w:bodyDiv w:val="1"/>
      <w:marLeft w:val="0"/>
      <w:marRight w:val="0"/>
      <w:marTop w:val="0"/>
      <w:marBottom w:val="0"/>
      <w:divBdr>
        <w:top w:val="none" w:sz="0" w:space="0" w:color="auto"/>
        <w:left w:val="none" w:sz="0" w:space="0" w:color="auto"/>
        <w:bottom w:val="none" w:sz="0" w:space="0" w:color="auto"/>
        <w:right w:val="none" w:sz="0" w:space="0" w:color="auto"/>
      </w:divBdr>
    </w:div>
    <w:div w:id="572669006">
      <w:bodyDiv w:val="1"/>
      <w:marLeft w:val="0"/>
      <w:marRight w:val="0"/>
      <w:marTop w:val="0"/>
      <w:marBottom w:val="0"/>
      <w:divBdr>
        <w:top w:val="none" w:sz="0" w:space="0" w:color="auto"/>
        <w:left w:val="none" w:sz="0" w:space="0" w:color="auto"/>
        <w:bottom w:val="none" w:sz="0" w:space="0" w:color="auto"/>
        <w:right w:val="none" w:sz="0" w:space="0" w:color="auto"/>
      </w:divBdr>
    </w:div>
    <w:div w:id="58703708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4622213">
      <w:bodyDiv w:val="1"/>
      <w:marLeft w:val="0"/>
      <w:marRight w:val="0"/>
      <w:marTop w:val="0"/>
      <w:marBottom w:val="0"/>
      <w:divBdr>
        <w:top w:val="none" w:sz="0" w:space="0" w:color="auto"/>
        <w:left w:val="none" w:sz="0" w:space="0" w:color="auto"/>
        <w:bottom w:val="none" w:sz="0" w:space="0" w:color="auto"/>
        <w:right w:val="none" w:sz="0" w:space="0" w:color="auto"/>
      </w:divBdr>
    </w:div>
    <w:div w:id="698629133">
      <w:bodyDiv w:val="1"/>
      <w:marLeft w:val="0"/>
      <w:marRight w:val="0"/>
      <w:marTop w:val="0"/>
      <w:marBottom w:val="0"/>
      <w:divBdr>
        <w:top w:val="none" w:sz="0" w:space="0" w:color="auto"/>
        <w:left w:val="none" w:sz="0" w:space="0" w:color="auto"/>
        <w:bottom w:val="none" w:sz="0" w:space="0" w:color="auto"/>
        <w:right w:val="none" w:sz="0" w:space="0" w:color="auto"/>
      </w:divBdr>
    </w:div>
    <w:div w:id="699473057">
      <w:bodyDiv w:val="1"/>
      <w:marLeft w:val="0"/>
      <w:marRight w:val="0"/>
      <w:marTop w:val="0"/>
      <w:marBottom w:val="0"/>
      <w:divBdr>
        <w:top w:val="none" w:sz="0" w:space="0" w:color="auto"/>
        <w:left w:val="none" w:sz="0" w:space="0" w:color="auto"/>
        <w:bottom w:val="none" w:sz="0" w:space="0" w:color="auto"/>
        <w:right w:val="none" w:sz="0" w:space="0" w:color="auto"/>
      </w:divBdr>
    </w:div>
    <w:div w:id="704478053">
      <w:bodyDiv w:val="1"/>
      <w:marLeft w:val="0"/>
      <w:marRight w:val="0"/>
      <w:marTop w:val="0"/>
      <w:marBottom w:val="0"/>
      <w:divBdr>
        <w:top w:val="none" w:sz="0" w:space="0" w:color="auto"/>
        <w:left w:val="none" w:sz="0" w:space="0" w:color="auto"/>
        <w:bottom w:val="none" w:sz="0" w:space="0" w:color="auto"/>
        <w:right w:val="none" w:sz="0" w:space="0" w:color="auto"/>
      </w:divBdr>
    </w:div>
    <w:div w:id="714694404">
      <w:bodyDiv w:val="1"/>
      <w:marLeft w:val="0"/>
      <w:marRight w:val="0"/>
      <w:marTop w:val="0"/>
      <w:marBottom w:val="0"/>
      <w:divBdr>
        <w:top w:val="none" w:sz="0" w:space="0" w:color="auto"/>
        <w:left w:val="none" w:sz="0" w:space="0" w:color="auto"/>
        <w:bottom w:val="none" w:sz="0" w:space="0" w:color="auto"/>
        <w:right w:val="none" w:sz="0" w:space="0" w:color="auto"/>
      </w:divBdr>
    </w:div>
    <w:div w:id="715472603">
      <w:bodyDiv w:val="1"/>
      <w:marLeft w:val="0"/>
      <w:marRight w:val="0"/>
      <w:marTop w:val="0"/>
      <w:marBottom w:val="0"/>
      <w:divBdr>
        <w:top w:val="none" w:sz="0" w:space="0" w:color="auto"/>
        <w:left w:val="none" w:sz="0" w:space="0" w:color="auto"/>
        <w:bottom w:val="none" w:sz="0" w:space="0" w:color="auto"/>
        <w:right w:val="none" w:sz="0" w:space="0" w:color="auto"/>
      </w:divBdr>
    </w:div>
    <w:div w:id="716393291">
      <w:bodyDiv w:val="1"/>
      <w:marLeft w:val="0"/>
      <w:marRight w:val="0"/>
      <w:marTop w:val="0"/>
      <w:marBottom w:val="0"/>
      <w:divBdr>
        <w:top w:val="none" w:sz="0" w:space="0" w:color="auto"/>
        <w:left w:val="none" w:sz="0" w:space="0" w:color="auto"/>
        <w:bottom w:val="none" w:sz="0" w:space="0" w:color="auto"/>
        <w:right w:val="none" w:sz="0" w:space="0" w:color="auto"/>
      </w:divBdr>
    </w:div>
    <w:div w:id="730033800">
      <w:bodyDiv w:val="1"/>
      <w:marLeft w:val="0"/>
      <w:marRight w:val="0"/>
      <w:marTop w:val="0"/>
      <w:marBottom w:val="0"/>
      <w:divBdr>
        <w:top w:val="none" w:sz="0" w:space="0" w:color="auto"/>
        <w:left w:val="none" w:sz="0" w:space="0" w:color="auto"/>
        <w:bottom w:val="none" w:sz="0" w:space="0" w:color="auto"/>
        <w:right w:val="none" w:sz="0" w:space="0" w:color="auto"/>
      </w:divBdr>
    </w:div>
    <w:div w:id="744182747">
      <w:bodyDiv w:val="1"/>
      <w:marLeft w:val="0"/>
      <w:marRight w:val="0"/>
      <w:marTop w:val="0"/>
      <w:marBottom w:val="0"/>
      <w:divBdr>
        <w:top w:val="none" w:sz="0" w:space="0" w:color="auto"/>
        <w:left w:val="none" w:sz="0" w:space="0" w:color="auto"/>
        <w:bottom w:val="none" w:sz="0" w:space="0" w:color="auto"/>
        <w:right w:val="none" w:sz="0" w:space="0" w:color="auto"/>
      </w:divBdr>
    </w:div>
    <w:div w:id="759644506">
      <w:bodyDiv w:val="1"/>
      <w:marLeft w:val="0"/>
      <w:marRight w:val="0"/>
      <w:marTop w:val="0"/>
      <w:marBottom w:val="0"/>
      <w:divBdr>
        <w:top w:val="none" w:sz="0" w:space="0" w:color="auto"/>
        <w:left w:val="none" w:sz="0" w:space="0" w:color="auto"/>
        <w:bottom w:val="none" w:sz="0" w:space="0" w:color="auto"/>
        <w:right w:val="none" w:sz="0" w:space="0" w:color="auto"/>
      </w:divBdr>
    </w:div>
    <w:div w:id="768432820">
      <w:bodyDiv w:val="1"/>
      <w:marLeft w:val="0"/>
      <w:marRight w:val="0"/>
      <w:marTop w:val="0"/>
      <w:marBottom w:val="0"/>
      <w:divBdr>
        <w:top w:val="none" w:sz="0" w:space="0" w:color="auto"/>
        <w:left w:val="none" w:sz="0" w:space="0" w:color="auto"/>
        <w:bottom w:val="none" w:sz="0" w:space="0" w:color="auto"/>
        <w:right w:val="none" w:sz="0" w:space="0" w:color="auto"/>
      </w:divBdr>
    </w:div>
    <w:div w:id="791629103">
      <w:bodyDiv w:val="1"/>
      <w:marLeft w:val="0"/>
      <w:marRight w:val="0"/>
      <w:marTop w:val="0"/>
      <w:marBottom w:val="0"/>
      <w:divBdr>
        <w:top w:val="none" w:sz="0" w:space="0" w:color="auto"/>
        <w:left w:val="none" w:sz="0" w:space="0" w:color="auto"/>
        <w:bottom w:val="none" w:sz="0" w:space="0" w:color="auto"/>
        <w:right w:val="none" w:sz="0" w:space="0" w:color="auto"/>
      </w:divBdr>
    </w:div>
    <w:div w:id="798376351">
      <w:bodyDiv w:val="1"/>
      <w:marLeft w:val="0"/>
      <w:marRight w:val="0"/>
      <w:marTop w:val="0"/>
      <w:marBottom w:val="0"/>
      <w:divBdr>
        <w:top w:val="none" w:sz="0" w:space="0" w:color="auto"/>
        <w:left w:val="none" w:sz="0" w:space="0" w:color="auto"/>
        <w:bottom w:val="none" w:sz="0" w:space="0" w:color="auto"/>
        <w:right w:val="none" w:sz="0" w:space="0" w:color="auto"/>
      </w:divBdr>
    </w:div>
    <w:div w:id="800000266">
      <w:bodyDiv w:val="1"/>
      <w:marLeft w:val="0"/>
      <w:marRight w:val="0"/>
      <w:marTop w:val="0"/>
      <w:marBottom w:val="0"/>
      <w:divBdr>
        <w:top w:val="none" w:sz="0" w:space="0" w:color="auto"/>
        <w:left w:val="none" w:sz="0" w:space="0" w:color="auto"/>
        <w:bottom w:val="none" w:sz="0" w:space="0" w:color="auto"/>
        <w:right w:val="none" w:sz="0" w:space="0" w:color="auto"/>
      </w:divBdr>
    </w:div>
    <w:div w:id="800726017">
      <w:bodyDiv w:val="1"/>
      <w:marLeft w:val="0"/>
      <w:marRight w:val="0"/>
      <w:marTop w:val="0"/>
      <w:marBottom w:val="0"/>
      <w:divBdr>
        <w:top w:val="none" w:sz="0" w:space="0" w:color="auto"/>
        <w:left w:val="none" w:sz="0" w:space="0" w:color="auto"/>
        <w:bottom w:val="none" w:sz="0" w:space="0" w:color="auto"/>
        <w:right w:val="none" w:sz="0" w:space="0" w:color="auto"/>
      </w:divBdr>
    </w:div>
    <w:div w:id="804128171">
      <w:bodyDiv w:val="1"/>
      <w:marLeft w:val="0"/>
      <w:marRight w:val="0"/>
      <w:marTop w:val="0"/>
      <w:marBottom w:val="0"/>
      <w:divBdr>
        <w:top w:val="none" w:sz="0" w:space="0" w:color="auto"/>
        <w:left w:val="none" w:sz="0" w:space="0" w:color="auto"/>
        <w:bottom w:val="none" w:sz="0" w:space="0" w:color="auto"/>
        <w:right w:val="none" w:sz="0" w:space="0" w:color="auto"/>
      </w:divBdr>
    </w:div>
    <w:div w:id="805851401">
      <w:bodyDiv w:val="1"/>
      <w:marLeft w:val="0"/>
      <w:marRight w:val="0"/>
      <w:marTop w:val="0"/>
      <w:marBottom w:val="0"/>
      <w:divBdr>
        <w:top w:val="none" w:sz="0" w:space="0" w:color="auto"/>
        <w:left w:val="none" w:sz="0" w:space="0" w:color="auto"/>
        <w:bottom w:val="none" w:sz="0" w:space="0" w:color="auto"/>
        <w:right w:val="none" w:sz="0" w:space="0" w:color="auto"/>
      </w:divBdr>
    </w:div>
    <w:div w:id="825517377">
      <w:bodyDiv w:val="1"/>
      <w:marLeft w:val="0"/>
      <w:marRight w:val="0"/>
      <w:marTop w:val="0"/>
      <w:marBottom w:val="0"/>
      <w:divBdr>
        <w:top w:val="none" w:sz="0" w:space="0" w:color="auto"/>
        <w:left w:val="none" w:sz="0" w:space="0" w:color="auto"/>
        <w:bottom w:val="none" w:sz="0" w:space="0" w:color="auto"/>
        <w:right w:val="none" w:sz="0" w:space="0" w:color="auto"/>
      </w:divBdr>
    </w:div>
    <w:div w:id="828061989">
      <w:bodyDiv w:val="1"/>
      <w:marLeft w:val="0"/>
      <w:marRight w:val="0"/>
      <w:marTop w:val="0"/>
      <w:marBottom w:val="0"/>
      <w:divBdr>
        <w:top w:val="none" w:sz="0" w:space="0" w:color="auto"/>
        <w:left w:val="none" w:sz="0" w:space="0" w:color="auto"/>
        <w:bottom w:val="none" w:sz="0" w:space="0" w:color="auto"/>
        <w:right w:val="none" w:sz="0" w:space="0" w:color="auto"/>
      </w:divBdr>
    </w:div>
    <w:div w:id="873661324">
      <w:bodyDiv w:val="1"/>
      <w:marLeft w:val="0"/>
      <w:marRight w:val="0"/>
      <w:marTop w:val="0"/>
      <w:marBottom w:val="0"/>
      <w:divBdr>
        <w:top w:val="none" w:sz="0" w:space="0" w:color="auto"/>
        <w:left w:val="none" w:sz="0" w:space="0" w:color="auto"/>
        <w:bottom w:val="none" w:sz="0" w:space="0" w:color="auto"/>
        <w:right w:val="none" w:sz="0" w:space="0" w:color="auto"/>
      </w:divBdr>
    </w:div>
    <w:div w:id="877161377">
      <w:bodyDiv w:val="1"/>
      <w:marLeft w:val="0"/>
      <w:marRight w:val="0"/>
      <w:marTop w:val="0"/>
      <w:marBottom w:val="0"/>
      <w:divBdr>
        <w:top w:val="none" w:sz="0" w:space="0" w:color="auto"/>
        <w:left w:val="none" w:sz="0" w:space="0" w:color="auto"/>
        <w:bottom w:val="none" w:sz="0" w:space="0" w:color="auto"/>
        <w:right w:val="none" w:sz="0" w:space="0" w:color="auto"/>
      </w:divBdr>
    </w:div>
    <w:div w:id="886792523">
      <w:bodyDiv w:val="1"/>
      <w:marLeft w:val="0"/>
      <w:marRight w:val="0"/>
      <w:marTop w:val="0"/>
      <w:marBottom w:val="0"/>
      <w:divBdr>
        <w:top w:val="none" w:sz="0" w:space="0" w:color="auto"/>
        <w:left w:val="none" w:sz="0" w:space="0" w:color="auto"/>
        <w:bottom w:val="none" w:sz="0" w:space="0" w:color="auto"/>
        <w:right w:val="none" w:sz="0" w:space="0" w:color="auto"/>
      </w:divBdr>
    </w:div>
    <w:div w:id="888691175">
      <w:bodyDiv w:val="1"/>
      <w:marLeft w:val="0"/>
      <w:marRight w:val="0"/>
      <w:marTop w:val="0"/>
      <w:marBottom w:val="0"/>
      <w:divBdr>
        <w:top w:val="none" w:sz="0" w:space="0" w:color="auto"/>
        <w:left w:val="none" w:sz="0" w:space="0" w:color="auto"/>
        <w:bottom w:val="none" w:sz="0" w:space="0" w:color="auto"/>
        <w:right w:val="none" w:sz="0" w:space="0" w:color="auto"/>
      </w:divBdr>
    </w:div>
    <w:div w:id="890965914">
      <w:bodyDiv w:val="1"/>
      <w:marLeft w:val="0"/>
      <w:marRight w:val="0"/>
      <w:marTop w:val="0"/>
      <w:marBottom w:val="0"/>
      <w:divBdr>
        <w:top w:val="none" w:sz="0" w:space="0" w:color="auto"/>
        <w:left w:val="none" w:sz="0" w:space="0" w:color="auto"/>
        <w:bottom w:val="none" w:sz="0" w:space="0" w:color="auto"/>
        <w:right w:val="none" w:sz="0" w:space="0" w:color="auto"/>
      </w:divBdr>
    </w:div>
    <w:div w:id="892808075">
      <w:bodyDiv w:val="1"/>
      <w:marLeft w:val="0"/>
      <w:marRight w:val="0"/>
      <w:marTop w:val="0"/>
      <w:marBottom w:val="0"/>
      <w:divBdr>
        <w:top w:val="none" w:sz="0" w:space="0" w:color="auto"/>
        <w:left w:val="none" w:sz="0" w:space="0" w:color="auto"/>
        <w:bottom w:val="none" w:sz="0" w:space="0" w:color="auto"/>
        <w:right w:val="none" w:sz="0" w:space="0" w:color="auto"/>
      </w:divBdr>
    </w:div>
    <w:div w:id="915357531">
      <w:bodyDiv w:val="1"/>
      <w:marLeft w:val="0"/>
      <w:marRight w:val="0"/>
      <w:marTop w:val="0"/>
      <w:marBottom w:val="0"/>
      <w:divBdr>
        <w:top w:val="none" w:sz="0" w:space="0" w:color="auto"/>
        <w:left w:val="none" w:sz="0" w:space="0" w:color="auto"/>
        <w:bottom w:val="none" w:sz="0" w:space="0" w:color="auto"/>
        <w:right w:val="none" w:sz="0" w:space="0" w:color="auto"/>
      </w:divBdr>
    </w:div>
    <w:div w:id="920338210">
      <w:bodyDiv w:val="1"/>
      <w:marLeft w:val="0"/>
      <w:marRight w:val="0"/>
      <w:marTop w:val="0"/>
      <w:marBottom w:val="0"/>
      <w:divBdr>
        <w:top w:val="none" w:sz="0" w:space="0" w:color="auto"/>
        <w:left w:val="none" w:sz="0" w:space="0" w:color="auto"/>
        <w:bottom w:val="none" w:sz="0" w:space="0" w:color="auto"/>
        <w:right w:val="none" w:sz="0" w:space="0" w:color="auto"/>
      </w:divBdr>
    </w:div>
    <w:div w:id="931596174">
      <w:bodyDiv w:val="1"/>
      <w:marLeft w:val="0"/>
      <w:marRight w:val="0"/>
      <w:marTop w:val="0"/>
      <w:marBottom w:val="0"/>
      <w:divBdr>
        <w:top w:val="none" w:sz="0" w:space="0" w:color="auto"/>
        <w:left w:val="none" w:sz="0" w:space="0" w:color="auto"/>
        <w:bottom w:val="none" w:sz="0" w:space="0" w:color="auto"/>
        <w:right w:val="none" w:sz="0" w:space="0" w:color="auto"/>
      </w:divBdr>
    </w:div>
    <w:div w:id="95764209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234777">
      <w:bodyDiv w:val="1"/>
      <w:marLeft w:val="0"/>
      <w:marRight w:val="0"/>
      <w:marTop w:val="0"/>
      <w:marBottom w:val="0"/>
      <w:divBdr>
        <w:top w:val="none" w:sz="0" w:space="0" w:color="auto"/>
        <w:left w:val="none" w:sz="0" w:space="0" w:color="auto"/>
        <w:bottom w:val="none" w:sz="0" w:space="0" w:color="auto"/>
        <w:right w:val="none" w:sz="0" w:space="0" w:color="auto"/>
      </w:divBdr>
    </w:div>
    <w:div w:id="1077747604">
      <w:bodyDiv w:val="1"/>
      <w:marLeft w:val="0"/>
      <w:marRight w:val="0"/>
      <w:marTop w:val="0"/>
      <w:marBottom w:val="0"/>
      <w:divBdr>
        <w:top w:val="none" w:sz="0" w:space="0" w:color="auto"/>
        <w:left w:val="none" w:sz="0" w:space="0" w:color="auto"/>
        <w:bottom w:val="none" w:sz="0" w:space="0" w:color="auto"/>
        <w:right w:val="none" w:sz="0" w:space="0" w:color="auto"/>
      </w:divBdr>
    </w:div>
    <w:div w:id="1092513840">
      <w:bodyDiv w:val="1"/>
      <w:marLeft w:val="0"/>
      <w:marRight w:val="0"/>
      <w:marTop w:val="0"/>
      <w:marBottom w:val="0"/>
      <w:divBdr>
        <w:top w:val="none" w:sz="0" w:space="0" w:color="auto"/>
        <w:left w:val="none" w:sz="0" w:space="0" w:color="auto"/>
        <w:bottom w:val="none" w:sz="0" w:space="0" w:color="auto"/>
        <w:right w:val="none" w:sz="0" w:space="0" w:color="auto"/>
      </w:divBdr>
    </w:div>
    <w:div w:id="1113287548">
      <w:bodyDiv w:val="1"/>
      <w:marLeft w:val="0"/>
      <w:marRight w:val="0"/>
      <w:marTop w:val="0"/>
      <w:marBottom w:val="0"/>
      <w:divBdr>
        <w:top w:val="none" w:sz="0" w:space="0" w:color="auto"/>
        <w:left w:val="none" w:sz="0" w:space="0" w:color="auto"/>
        <w:bottom w:val="none" w:sz="0" w:space="0" w:color="auto"/>
        <w:right w:val="none" w:sz="0" w:space="0" w:color="auto"/>
      </w:divBdr>
    </w:div>
    <w:div w:id="1115751799">
      <w:bodyDiv w:val="1"/>
      <w:marLeft w:val="0"/>
      <w:marRight w:val="0"/>
      <w:marTop w:val="0"/>
      <w:marBottom w:val="0"/>
      <w:divBdr>
        <w:top w:val="none" w:sz="0" w:space="0" w:color="auto"/>
        <w:left w:val="none" w:sz="0" w:space="0" w:color="auto"/>
        <w:bottom w:val="none" w:sz="0" w:space="0" w:color="auto"/>
        <w:right w:val="none" w:sz="0" w:space="0" w:color="auto"/>
      </w:divBdr>
    </w:div>
    <w:div w:id="1120686390">
      <w:bodyDiv w:val="1"/>
      <w:marLeft w:val="0"/>
      <w:marRight w:val="0"/>
      <w:marTop w:val="0"/>
      <w:marBottom w:val="0"/>
      <w:divBdr>
        <w:top w:val="none" w:sz="0" w:space="0" w:color="auto"/>
        <w:left w:val="none" w:sz="0" w:space="0" w:color="auto"/>
        <w:bottom w:val="none" w:sz="0" w:space="0" w:color="auto"/>
        <w:right w:val="none" w:sz="0" w:space="0" w:color="auto"/>
      </w:divBdr>
    </w:div>
    <w:div w:id="1131897805">
      <w:bodyDiv w:val="1"/>
      <w:marLeft w:val="0"/>
      <w:marRight w:val="0"/>
      <w:marTop w:val="0"/>
      <w:marBottom w:val="0"/>
      <w:divBdr>
        <w:top w:val="none" w:sz="0" w:space="0" w:color="auto"/>
        <w:left w:val="none" w:sz="0" w:space="0" w:color="auto"/>
        <w:bottom w:val="none" w:sz="0" w:space="0" w:color="auto"/>
        <w:right w:val="none" w:sz="0" w:space="0" w:color="auto"/>
      </w:divBdr>
    </w:div>
    <w:div w:id="1132334689">
      <w:bodyDiv w:val="1"/>
      <w:marLeft w:val="0"/>
      <w:marRight w:val="0"/>
      <w:marTop w:val="0"/>
      <w:marBottom w:val="0"/>
      <w:divBdr>
        <w:top w:val="none" w:sz="0" w:space="0" w:color="auto"/>
        <w:left w:val="none" w:sz="0" w:space="0" w:color="auto"/>
        <w:bottom w:val="none" w:sz="0" w:space="0" w:color="auto"/>
        <w:right w:val="none" w:sz="0" w:space="0" w:color="auto"/>
      </w:divBdr>
      <w:divsChild>
        <w:div w:id="1098907756">
          <w:marLeft w:val="0"/>
          <w:marRight w:val="0"/>
          <w:marTop w:val="0"/>
          <w:marBottom w:val="0"/>
          <w:divBdr>
            <w:top w:val="none" w:sz="0" w:space="0" w:color="auto"/>
            <w:left w:val="none" w:sz="0" w:space="0" w:color="auto"/>
            <w:bottom w:val="none" w:sz="0" w:space="0" w:color="auto"/>
            <w:right w:val="none" w:sz="0" w:space="0" w:color="auto"/>
          </w:divBdr>
          <w:divsChild>
            <w:div w:id="2347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3628">
      <w:bodyDiv w:val="1"/>
      <w:marLeft w:val="0"/>
      <w:marRight w:val="0"/>
      <w:marTop w:val="0"/>
      <w:marBottom w:val="0"/>
      <w:divBdr>
        <w:top w:val="none" w:sz="0" w:space="0" w:color="auto"/>
        <w:left w:val="none" w:sz="0" w:space="0" w:color="auto"/>
        <w:bottom w:val="none" w:sz="0" w:space="0" w:color="auto"/>
        <w:right w:val="none" w:sz="0" w:space="0" w:color="auto"/>
      </w:divBdr>
      <w:divsChild>
        <w:div w:id="43411068">
          <w:marLeft w:val="0"/>
          <w:marRight w:val="0"/>
          <w:marTop w:val="0"/>
          <w:marBottom w:val="0"/>
          <w:divBdr>
            <w:top w:val="none" w:sz="0" w:space="0" w:color="auto"/>
            <w:left w:val="none" w:sz="0" w:space="0" w:color="auto"/>
            <w:bottom w:val="none" w:sz="0" w:space="0" w:color="auto"/>
            <w:right w:val="none" w:sz="0" w:space="0" w:color="auto"/>
          </w:divBdr>
          <w:divsChild>
            <w:div w:id="12283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8048">
      <w:bodyDiv w:val="1"/>
      <w:marLeft w:val="0"/>
      <w:marRight w:val="0"/>
      <w:marTop w:val="0"/>
      <w:marBottom w:val="0"/>
      <w:divBdr>
        <w:top w:val="none" w:sz="0" w:space="0" w:color="auto"/>
        <w:left w:val="none" w:sz="0" w:space="0" w:color="auto"/>
        <w:bottom w:val="none" w:sz="0" w:space="0" w:color="auto"/>
        <w:right w:val="none" w:sz="0" w:space="0" w:color="auto"/>
      </w:divBdr>
    </w:div>
    <w:div w:id="118039348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0755909">
      <w:bodyDiv w:val="1"/>
      <w:marLeft w:val="0"/>
      <w:marRight w:val="0"/>
      <w:marTop w:val="0"/>
      <w:marBottom w:val="0"/>
      <w:divBdr>
        <w:top w:val="none" w:sz="0" w:space="0" w:color="auto"/>
        <w:left w:val="none" w:sz="0" w:space="0" w:color="auto"/>
        <w:bottom w:val="none" w:sz="0" w:space="0" w:color="auto"/>
        <w:right w:val="none" w:sz="0" w:space="0" w:color="auto"/>
      </w:divBdr>
    </w:div>
    <w:div w:id="1190876343">
      <w:bodyDiv w:val="1"/>
      <w:marLeft w:val="0"/>
      <w:marRight w:val="0"/>
      <w:marTop w:val="0"/>
      <w:marBottom w:val="0"/>
      <w:divBdr>
        <w:top w:val="none" w:sz="0" w:space="0" w:color="auto"/>
        <w:left w:val="none" w:sz="0" w:space="0" w:color="auto"/>
        <w:bottom w:val="none" w:sz="0" w:space="0" w:color="auto"/>
        <w:right w:val="none" w:sz="0" w:space="0" w:color="auto"/>
      </w:divBdr>
    </w:div>
    <w:div w:id="1228808260">
      <w:bodyDiv w:val="1"/>
      <w:marLeft w:val="0"/>
      <w:marRight w:val="0"/>
      <w:marTop w:val="0"/>
      <w:marBottom w:val="0"/>
      <w:divBdr>
        <w:top w:val="none" w:sz="0" w:space="0" w:color="auto"/>
        <w:left w:val="none" w:sz="0" w:space="0" w:color="auto"/>
        <w:bottom w:val="none" w:sz="0" w:space="0" w:color="auto"/>
        <w:right w:val="none" w:sz="0" w:space="0" w:color="auto"/>
      </w:divBdr>
    </w:div>
    <w:div w:id="1256668754">
      <w:bodyDiv w:val="1"/>
      <w:marLeft w:val="0"/>
      <w:marRight w:val="0"/>
      <w:marTop w:val="0"/>
      <w:marBottom w:val="0"/>
      <w:divBdr>
        <w:top w:val="none" w:sz="0" w:space="0" w:color="auto"/>
        <w:left w:val="none" w:sz="0" w:space="0" w:color="auto"/>
        <w:bottom w:val="none" w:sz="0" w:space="0" w:color="auto"/>
        <w:right w:val="none" w:sz="0" w:space="0" w:color="auto"/>
      </w:divBdr>
    </w:div>
    <w:div w:id="1262058455">
      <w:bodyDiv w:val="1"/>
      <w:marLeft w:val="0"/>
      <w:marRight w:val="0"/>
      <w:marTop w:val="0"/>
      <w:marBottom w:val="0"/>
      <w:divBdr>
        <w:top w:val="none" w:sz="0" w:space="0" w:color="auto"/>
        <w:left w:val="none" w:sz="0" w:space="0" w:color="auto"/>
        <w:bottom w:val="none" w:sz="0" w:space="0" w:color="auto"/>
        <w:right w:val="none" w:sz="0" w:space="0" w:color="auto"/>
      </w:divBdr>
    </w:div>
    <w:div w:id="127999216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127644">
      <w:bodyDiv w:val="1"/>
      <w:marLeft w:val="0"/>
      <w:marRight w:val="0"/>
      <w:marTop w:val="0"/>
      <w:marBottom w:val="0"/>
      <w:divBdr>
        <w:top w:val="none" w:sz="0" w:space="0" w:color="auto"/>
        <w:left w:val="none" w:sz="0" w:space="0" w:color="auto"/>
        <w:bottom w:val="none" w:sz="0" w:space="0" w:color="auto"/>
        <w:right w:val="none" w:sz="0" w:space="0" w:color="auto"/>
      </w:divBdr>
    </w:div>
    <w:div w:id="1288665479">
      <w:bodyDiv w:val="1"/>
      <w:marLeft w:val="0"/>
      <w:marRight w:val="0"/>
      <w:marTop w:val="0"/>
      <w:marBottom w:val="0"/>
      <w:divBdr>
        <w:top w:val="none" w:sz="0" w:space="0" w:color="auto"/>
        <w:left w:val="none" w:sz="0" w:space="0" w:color="auto"/>
        <w:bottom w:val="none" w:sz="0" w:space="0" w:color="auto"/>
        <w:right w:val="none" w:sz="0" w:space="0" w:color="auto"/>
      </w:divBdr>
    </w:div>
    <w:div w:id="1297681838">
      <w:bodyDiv w:val="1"/>
      <w:marLeft w:val="0"/>
      <w:marRight w:val="0"/>
      <w:marTop w:val="0"/>
      <w:marBottom w:val="0"/>
      <w:divBdr>
        <w:top w:val="none" w:sz="0" w:space="0" w:color="auto"/>
        <w:left w:val="none" w:sz="0" w:space="0" w:color="auto"/>
        <w:bottom w:val="none" w:sz="0" w:space="0" w:color="auto"/>
        <w:right w:val="none" w:sz="0" w:space="0" w:color="auto"/>
      </w:divBdr>
    </w:div>
    <w:div w:id="1317876576">
      <w:bodyDiv w:val="1"/>
      <w:marLeft w:val="0"/>
      <w:marRight w:val="0"/>
      <w:marTop w:val="0"/>
      <w:marBottom w:val="0"/>
      <w:divBdr>
        <w:top w:val="none" w:sz="0" w:space="0" w:color="auto"/>
        <w:left w:val="none" w:sz="0" w:space="0" w:color="auto"/>
        <w:bottom w:val="none" w:sz="0" w:space="0" w:color="auto"/>
        <w:right w:val="none" w:sz="0" w:space="0" w:color="auto"/>
      </w:divBdr>
    </w:div>
    <w:div w:id="1377504167">
      <w:bodyDiv w:val="1"/>
      <w:marLeft w:val="0"/>
      <w:marRight w:val="0"/>
      <w:marTop w:val="0"/>
      <w:marBottom w:val="0"/>
      <w:divBdr>
        <w:top w:val="none" w:sz="0" w:space="0" w:color="auto"/>
        <w:left w:val="none" w:sz="0" w:space="0" w:color="auto"/>
        <w:bottom w:val="none" w:sz="0" w:space="0" w:color="auto"/>
        <w:right w:val="none" w:sz="0" w:space="0" w:color="auto"/>
      </w:divBdr>
    </w:div>
    <w:div w:id="1378359585">
      <w:bodyDiv w:val="1"/>
      <w:marLeft w:val="0"/>
      <w:marRight w:val="0"/>
      <w:marTop w:val="0"/>
      <w:marBottom w:val="0"/>
      <w:divBdr>
        <w:top w:val="none" w:sz="0" w:space="0" w:color="auto"/>
        <w:left w:val="none" w:sz="0" w:space="0" w:color="auto"/>
        <w:bottom w:val="none" w:sz="0" w:space="0" w:color="auto"/>
        <w:right w:val="none" w:sz="0" w:space="0" w:color="auto"/>
      </w:divBdr>
    </w:div>
    <w:div w:id="139585788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1510797">
      <w:bodyDiv w:val="1"/>
      <w:marLeft w:val="0"/>
      <w:marRight w:val="0"/>
      <w:marTop w:val="0"/>
      <w:marBottom w:val="0"/>
      <w:divBdr>
        <w:top w:val="none" w:sz="0" w:space="0" w:color="auto"/>
        <w:left w:val="none" w:sz="0" w:space="0" w:color="auto"/>
        <w:bottom w:val="none" w:sz="0" w:space="0" w:color="auto"/>
        <w:right w:val="none" w:sz="0" w:space="0" w:color="auto"/>
      </w:divBdr>
    </w:div>
    <w:div w:id="145505243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1635617">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0253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256746">
      <w:bodyDiv w:val="1"/>
      <w:marLeft w:val="0"/>
      <w:marRight w:val="0"/>
      <w:marTop w:val="0"/>
      <w:marBottom w:val="0"/>
      <w:divBdr>
        <w:top w:val="none" w:sz="0" w:space="0" w:color="auto"/>
        <w:left w:val="none" w:sz="0" w:space="0" w:color="auto"/>
        <w:bottom w:val="none" w:sz="0" w:space="0" w:color="auto"/>
        <w:right w:val="none" w:sz="0" w:space="0" w:color="auto"/>
      </w:divBdr>
    </w:div>
    <w:div w:id="1567833969">
      <w:bodyDiv w:val="1"/>
      <w:marLeft w:val="0"/>
      <w:marRight w:val="0"/>
      <w:marTop w:val="0"/>
      <w:marBottom w:val="0"/>
      <w:divBdr>
        <w:top w:val="none" w:sz="0" w:space="0" w:color="auto"/>
        <w:left w:val="none" w:sz="0" w:space="0" w:color="auto"/>
        <w:bottom w:val="none" w:sz="0" w:space="0" w:color="auto"/>
        <w:right w:val="none" w:sz="0" w:space="0" w:color="auto"/>
      </w:divBdr>
    </w:div>
    <w:div w:id="1580944170">
      <w:bodyDiv w:val="1"/>
      <w:marLeft w:val="0"/>
      <w:marRight w:val="0"/>
      <w:marTop w:val="0"/>
      <w:marBottom w:val="0"/>
      <w:divBdr>
        <w:top w:val="none" w:sz="0" w:space="0" w:color="auto"/>
        <w:left w:val="none" w:sz="0" w:space="0" w:color="auto"/>
        <w:bottom w:val="none" w:sz="0" w:space="0" w:color="auto"/>
        <w:right w:val="none" w:sz="0" w:space="0" w:color="auto"/>
      </w:divBdr>
    </w:div>
    <w:div w:id="1653559326">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0761454">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5432823">
      <w:bodyDiv w:val="1"/>
      <w:marLeft w:val="0"/>
      <w:marRight w:val="0"/>
      <w:marTop w:val="0"/>
      <w:marBottom w:val="0"/>
      <w:divBdr>
        <w:top w:val="none" w:sz="0" w:space="0" w:color="auto"/>
        <w:left w:val="none" w:sz="0" w:space="0" w:color="auto"/>
        <w:bottom w:val="none" w:sz="0" w:space="0" w:color="auto"/>
        <w:right w:val="none" w:sz="0" w:space="0" w:color="auto"/>
      </w:divBdr>
    </w:div>
    <w:div w:id="1902591022">
      <w:bodyDiv w:val="1"/>
      <w:marLeft w:val="0"/>
      <w:marRight w:val="0"/>
      <w:marTop w:val="0"/>
      <w:marBottom w:val="0"/>
      <w:divBdr>
        <w:top w:val="none" w:sz="0" w:space="0" w:color="auto"/>
        <w:left w:val="none" w:sz="0" w:space="0" w:color="auto"/>
        <w:bottom w:val="none" w:sz="0" w:space="0" w:color="auto"/>
        <w:right w:val="none" w:sz="0" w:space="0" w:color="auto"/>
      </w:divBdr>
    </w:div>
    <w:div w:id="190830034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0968004">
      <w:bodyDiv w:val="1"/>
      <w:marLeft w:val="0"/>
      <w:marRight w:val="0"/>
      <w:marTop w:val="0"/>
      <w:marBottom w:val="0"/>
      <w:divBdr>
        <w:top w:val="none" w:sz="0" w:space="0" w:color="auto"/>
        <w:left w:val="none" w:sz="0" w:space="0" w:color="auto"/>
        <w:bottom w:val="none" w:sz="0" w:space="0" w:color="auto"/>
        <w:right w:val="none" w:sz="0" w:space="0" w:color="auto"/>
      </w:divBdr>
    </w:div>
    <w:div w:id="1951861947">
      <w:bodyDiv w:val="1"/>
      <w:marLeft w:val="0"/>
      <w:marRight w:val="0"/>
      <w:marTop w:val="0"/>
      <w:marBottom w:val="0"/>
      <w:divBdr>
        <w:top w:val="none" w:sz="0" w:space="0" w:color="auto"/>
        <w:left w:val="none" w:sz="0" w:space="0" w:color="auto"/>
        <w:bottom w:val="none" w:sz="0" w:space="0" w:color="auto"/>
        <w:right w:val="none" w:sz="0" w:space="0" w:color="auto"/>
      </w:divBdr>
    </w:div>
    <w:div w:id="196171739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627743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0886567">
      <w:bodyDiv w:val="1"/>
      <w:marLeft w:val="0"/>
      <w:marRight w:val="0"/>
      <w:marTop w:val="0"/>
      <w:marBottom w:val="0"/>
      <w:divBdr>
        <w:top w:val="none" w:sz="0" w:space="0" w:color="auto"/>
        <w:left w:val="none" w:sz="0" w:space="0" w:color="auto"/>
        <w:bottom w:val="none" w:sz="0" w:space="0" w:color="auto"/>
        <w:right w:val="none" w:sz="0" w:space="0" w:color="auto"/>
      </w:divBdr>
    </w:div>
    <w:div w:id="2077587537">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468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127.0.0.1:5000" TargetMode="External"/><Relationship Id="rId55" Type="http://schemas.openxmlformats.org/officeDocument/2006/relationships/hyperlink" Target="http://127.0.0.1:5000/" TargetMode="External"/><Relationship Id="rId63" Type="http://schemas.openxmlformats.org/officeDocument/2006/relationships/hyperlink" Target="https://www.geeksforgeeks.org/data-science-methodology-and-approach" TargetMode="External"/><Relationship Id="rId68" Type="http://schemas.openxmlformats.org/officeDocument/2006/relationships/hyperlink" Target="https://towardsdatascience.com/a-note-about-finding-anomalies-f9cedee38f0b" TargetMode="External"/><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towardsdatascience.com/10-minutes-to-deploying-a-deep-learning-model-on-google-cloud-platform-13fa56a266ee"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5.png"/><Relationship Id="rId66" Type="http://schemas.openxmlformats.org/officeDocument/2006/relationships/hyperlink" Target="https://www.sciencedirect.com/science/article/pii/S0925527314001339" TargetMode="External"/><Relationship Id="rId7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umeric-span-317003.ue.r.appspot.com/"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hyperlink" Target="https://www.atlassian.com/continuous-delivery/principles/configuration-management"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hyperlink" Target="https://medium.com/@ericbroda/why-cloud-config-mgmt-is-mandatory-for-ai-machine-learning-8d376b2b7459" TargetMode="External"/><Relationship Id="rId65" Type="http://schemas.openxmlformats.org/officeDocument/2006/relationships/hyperlink" Target="https://www.wonolo.com/blog/your-guide-to-warehouse-terms/" TargetMode="External"/><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numeric-span-317003.ue.r.appspot.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127.0.0.1:5000/" TargetMode="External"/><Relationship Id="rId64" Type="http://schemas.openxmlformats.org/officeDocument/2006/relationships/hyperlink" Target="https://www.toolbox.com/tech/erp/blogs/5-ways-machine-learning-improves-warehouse-operations-051616" TargetMode="External"/><Relationship Id="rId69" Type="http://schemas.openxmlformats.org/officeDocument/2006/relationships/hyperlink" Target="https://towardsdatascience.com/architecting-a-machine-learning-pipeline-a847f094d1c7"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xenonstack.com/blog/machine-learning-pipeline/"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core.ac.uk/download/pdf/82602135.pdf" TargetMode="External"/><Relationship Id="rId67" Type="http://schemas.openxmlformats.org/officeDocument/2006/relationships/hyperlink" Target="http://uu.diva-portal.org/smash/record.jsf?pid=diva2%3A1413926&amp;dswid=4306"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yperlink" Target="https://www.gcumedia.com/digital-resources/sage/2018/research-design_qualitative-quantitative-and-mixed-methods-approaches_5e.php" TargetMode="External"/><Relationship Id="rId70" Type="http://schemas.openxmlformats.org/officeDocument/2006/relationships/hyperlink" Target="https://www.mmh.com/article/8_new_ways_to_think_about_putaway_and_storag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Nova\personal\GCU\Admission%20and%20course\530%20-\Topic2%20-%20Data%20Prep-EDA\assign\KannanNova_Topic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69447FBA4943B4BE23FC1FAD755B34"/>
        <w:category>
          <w:name w:val="General"/>
          <w:gallery w:val="placeholder"/>
        </w:category>
        <w:types>
          <w:type w:val="bbPlcHdr"/>
        </w:types>
        <w:behaviors>
          <w:behavior w:val="content"/>
        </w:behaviors>
        <w:guid w:val="{293343B5-9272-45AD-8205-D592293CCF82}"/>
      </w:docPartPr>
      <w:docPartBody>
        <w:p w:rsidR="000D6C7E" w:rsidRDefault="00A42183">
          <w:pPr>
            <w:pStyle w:val="D869447FBA4943B4BE23FC1FAD755B34"/>
          </w:pPr>
          <w:r>
            <w:t>[Title Here, up to 12 Words, on One to Two Lines]</w:t>
          </w:r>
        </w:p>
      </w:docPartBody>
    </w:docPart>
    <w:docPart>
      <w:docPartPr>
        <w:name w:val="5BBA534B86B24133AB932D1433AE89BF"/>
        <w:category>
          <w:name w:val="General"/>
          <w:gallery w:val="placeholder"/>
        </w:category>
        <w:types>
          <w:type w:val="bbPlcHdr"/>
        </w:types>
        <w:behaviors>
          <w:behavior w:val="content"/>
        </w:behaviors>
        <w:guid w:val="{F9C720CA-8137-4AD9-91A5-92A591A0AE67}"/>
      </w:docPartPr>
      <w:docPartBody>
        <w:p w:rsidR="000D6C7E" w:rsidRDefault="00A42183">
          <w:pPr>
            <w:pStyle w:val="5BBA534B86B24133AB932D1433AE89B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9A8"/>
    <w:rsid w:val="00006F27"/>
    <w:rsid w:val="00015082"/>
    <w:rsid w:val="000359D3"/>
    <w:rsid w:val="000410B4"/>
    <w:rsid w:val="000444B1"/>
    <w:rsid w:val="00094711"/>
    <w:rsid w:val="000A0FA1"/>
    <w:rsid w:val="000A1DEC"/>
    <w:rsid w:val="000B79A8"/>
    <w:rsid w:val="000D6C7E"/>
    <w:rsid w:val="0010357C"/>
    <w:rsid w:val="001301DB"/>
    <w:rsid w:val="001E7EF4"/>
    <w:rsid w:val="00256089"/>
    <w:rsid w:val="003178C8"/>
    <w:rsid w:val="0033408E"/>
    <w:rsid w:val="0035250C"/>
    <w:rsid w:val="0037057D"/>
    <w:rsid w:val="00374CB2"/>
    <w:rsid w:val="00391841"/>
    <w:rsid w:val="003C2737"/>
    <w:rsid w:val="003C66BA"/>
    <w:rsid w:val="003C7E81"/>
    <w:rsid w:val="003D008A"/>
    <w:rsid w:val="004B1EE1"/>
    <w:rsid w:val="004D0DC2"/>
    <w:rsid w:val="004D7852"/>
    <w:rsid w:val="004E2657"/>
    <w:rsid w:val="00521331"/>
    <w:rsid w:val="00546AD2"/>
    <w:rsid w:val="00547B80"/>
    <w:rsid w:val="00596812"/>
    <w:rsid w:val="00611E25"/>
    <w:rsid w:val="006178FE"/>
    <w:rsid w:val="00617F32"/>
    <w:rsid w:val="0063129D"/>
    <w:rsid w:val="00642FCE"/>
    <w:rsid w:val="00676E4E"/>
    <w:rsid w:val="006873C3"/>
    <w:rsid w:val="00705AF6"/>
    <w:rsid w:val="00732C0C"/>
    <w:rsid w:val="00813780"/>
    <w:rsid w:val="008741BD"/>
    <w:rsid w:val="008B0C71"/>
    <w:rsid w:val="008F4635"/>
    <w:rsid w:val="00957D05"/>
    <w:rsid w:val="009765F3"/>
    <w:rsid w:val="00982A17"/>
    <w:rsid w:val="00987820"/>
    <w:rsid w:val="009F0220"/>
    <w:rsid w:val="00A33E58"/>
    <w:rsid w:val="00A42183"/>
    <w:rsid w:val="00A6284F"/>
    <w:rsid w:val="00A70E17"/>
    <w:rsid w:val="00A95E64"/>
    <w:rsid w:val="00AF0F3A"/>
    <w:rsid w:val="00AF7FAD"/>
    <w:rsid w:val="00B24BE7"/>
    <w:rsid w:val="00B47230"/>
    <w:rsid w:val="00B60D5F"/>
    <w:rsid w:val="00B8455E"/>
    <w:rsid w:val="00B97DEF"/>
    <w:rsid w:val="00BA0C0E"/>
    <w:rsid w:val="00BE46B8"/>
    <w:rsid w:val="00BE76BD"/>
    <w:rsid w:val="00C2273F"/>
    <w:rsid w:val="00C26C0B"/>
    <w:rsid w:val="00C31575"/>
    <w:rsid w:val="00C8665C"/>
    <w:rsid w:val="00CD2AFB"/>
    <w:rsid w:val="00D0098F"/>
    <w:rsid w:val="00D06372"/>
    <w:rsid w:val="00D428BA"/>
    <w:rsid w:val="00D73381"/>
    <w:rsid w:val="00D90058"/>
    <w:rsid w:val="00DD7C71"/>
    <w:rsid w:val="00DE4FD7"/>
    <w:rsid w:val="00E95444"/>
    <w:rsid w:val="00EA441B"/>
    <w:rsid w:val="00EC457D"/>
    <w:rsid w:val="00ED13D8"/>
    <w:rsid w:val="00EF2899"/>
    <w:rsid w:val="00F046A8"/>
    <w:rsid w:val="00F3743F"/>
    <w:rsid w:val="00F41455"/>
    <w:rsid w:val="00F87506"/>
    <w:rsid w:val="00FB1DC7"/>
    <w:rsid w:val="00FC0C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D869447FBA4943B4BE23FC1FAD755B34">
    <w:name w:val="D869447FBA4943B4BE23FC1FAD755B34"/>
  </w:style>
  <w:style w:type="paragraph" w:customStyle="1" w:styleId="5BBA534B86B24133AB932D1433AE89BF">
    <w:name w:val="5BBA534B86B24133AB932D1433AE89BF"/>
  </w:style>
  <w:style w:type="character" w:styleId="PlaceholderText">
    <w:name w:val="Placeholder Text"/>
    <w:basedOn w:val="DefaultParagraphFont"/>
    <w:uiPriority w:val="99"/>
    <w:semiHidden/>
    <w:rsid w:val="00987820"/>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OPTIMIZING PICKING ROUTE FOR IMPROVING WAREHOUSE EFFICIENCY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A7150-270E-4D9A-AE2F-6DD65AF48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KannanNova_Topic2</Template>
  <TotalTime>1023</TotalTime>
  <Pages>1</Pages>
  <Words>10982</Words>
  <Characters>62604</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Optimizing picking route for improving warehouse efficiency</vt:lpstr>
    </vt:vector>
  </TitlesOfParts>
  <Company/>
  <LinksUpToDate>false</LinksUpToDate>
  <CharactersWithSpaces>73440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picking route for improving warehouse efficiency</dc:title>
  <dc:subject/>
  <dc:creator>Ryder System, Inc.</dc:creator>
  <cp:keywords/>
  <dc:description/>
  <cp:lastModifiedBy>Kannan N</cp:lastModifiedBy>
  <cp:revision>110</cp:revision>
  <dcterms:created xsi:type="dcterms:W3CDTF">2021-08-03T01:16:00Z</dcterms:created>
  <dcterms:modified xsi:type="dcterms:W3CDTF">2021-08-18T22:40:00Z</dcterms:modified>
</cp:coreProperties>
</file>